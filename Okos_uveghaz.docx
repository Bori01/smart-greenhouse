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7D3D1F1A" w:rsidR="004851C7" w:rsidRDefault="00000000" w:rsidP="00D429F2">
      <w:pPr>
        <w:pStyle w:val="Cmlapkarstanszk"/>
      </w:pPr>
      <w:fldSimple w:instr=" DOCPROPERTY  Company  \* MERGEFORMAT ">
        <w:r w:rsidR="000603B7">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Alcm"/>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6204E0D6"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7951CD">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3908765" w14:textId="15EDC84B" w:rsidR="000603B7" w:rsidRDefault="00730B3C">
      <w:pPr>
        <w:pStyle w:val="TJ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182942" w:history="1">
        <w:r w:rsidR="000603B7" w:rsidRPr="008F4D66">
          <w:rPr>
            <w:rStyle w:val="Hiperhivatkozs"/>
            <w:noProof/>
          </w:rPr>
          <w:t>Összefoglaló</w:t>
        </w:r>
        <w:r w:rsidR="000603B7">
          <w:rPr>
            <w:noProof/>
            <w:webHidden/>
          </w:rPr>
          <w:tab/>
        </w:r>
        <w:r w:rsidR="000603B7">
          <w:rPr>
            <w:noProof/>
            <w:webHidden/>
          </w:rPr>
          <w:fldChar w:fldCharType="begin"/>
        </w:r>
        <w:r w:rsidR="000603B7">
          <w:rPr>
            <w:noProof/>
            <w:webHidden/>
          </w:rPr>
          <w:instrText xml:space="preserve"> PAGEREF _Toc152182942 \h </w:instrText>
        </w:r>
        <w:r w:rsidR="000603B7">
          <w:rPr>
            <w:noProof/>
            <w:webHidden/>
          </w:rPr>
        </w:r>
        <w:r w:rsidR="000603B7">
          <w:rPr>
            <w:noProof/>
            <w:webHidden/>
          </w:rPr>
          <w:fldChar w:fldCharType="separate"/>
        </w:r>
        <w:r w:rsidR="000603B7">
          <w:rPr>
            <w:noProof/>
            <w:webHidden/>
          </w:rPr>
          <w:t>6</w:t>
        </w:r>
        <w:r w:rsidR="000603B7">
          <w:rPr>
            <w:noProof/>
            <w:webHidden/>
          </w:rPr>
          <w:fldChar w:fldCharType="end"/>
        </w:r>
      </w:hyperlink>
    </w:p>
    <w:p w14:paraId="2AA6F6AC" w14:textId="2AD15349"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43" w:history="1">
        <w:r w:rsidR="000603B7" w:rsidRPr="008F4D66">
          <w:rPr>
            <w:rStyle w:val="Hiperhivatkozs"/>
            <w:noProof/>
          </w:rPr>
          <w:t>Abstract</w:t>
        </w:r>
        <w:r w:rsidR="000603B7">
          <w:rPr>
            <w:noProof/>
            <w:webHidden/>
          </w:rPr>
          <w:tab/>
        </w:r>
        <w:r w:rsidR="000603B7">
          <w:rPr>
            <w:noProof/>
            <w:webHidden/>
          </w:rPr>
          <w:fldChar w:fldCharType="begin"/>
        </w:r>
        <w:r w:rsidR="000603B7">
          <w:rPr>
            <w:noProof/>
            <w:webHidden/>
          </w:rPr>
          <w:instrText xml:space="preserve"> PAGEREF _Toc152182943 \h </w:instrText>
        </w:r>
        <w:r w:rsidR="000603B7">
          <w:rPr>
            <w:noProof/>
            <w:webHidden/>
          </w:rPr>
        </w:r>
        <w:r w:rsidR="000603B7">
          <w:rPr>
            <w:noProof/>
            <w:webHidden/>
          </w:rPr>
          <w:fldChar w:fldCharType="separate"/>
        </w:r>
        <w:r w:rsidR="000603B7">
          <w:rPr>
            <w:noProof/>
            <w:webHidden/>
          </w:rPr>
          <w:t>7</w:t>
        </w:r>
        <w:r w:rsidR="000603B7">
          <w:rPr>
            <w:noProof/>
            <w:webHidden/>
          </w:rPr>
          <w:fldChar w:fldCharType="end"/>
        </w:r>
      </w:hyperlink>
    </w:p>
    <w:p w14:paraId="6251FB2D" w14:textId="0BDCAFB9"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44" w:history="1">
        <w:r w:rsidR="000603B7" w:rsidRPr="008F4D66">
          <w:rPr>
            <w:rStyle w:val="Hiperhivatkozs"/>
            <w:noProof/>
          </w:rPr>
          <w:t>1 Bevezetés</w:t>
        </w:r>
        <w:r w:rsidR="000603B7">
          <w:rPr>
            <w:noProof/>
            <w:webHidden/>
          </w:rPr>
          <w:tab/>
        </w:r>
        <w:r w:rsidR="000603B7">
          <w:rPr>
            <w:noProof/>
            <w:webHidden/>
          </w:rPr>
          <w:fldChar w:fldCharType="begin"/>
        </w:r>
        <w:r w:rsidR="000603B7">
          <w:rPr>
            <w:noProof/>
            <w:webHidden/>
          </w:rPr>
          <w:instrText xml:space="preserve"> PAGEREF _Toc152182944 \h </w:instrText>
        </w:r>
        <w:r w:rsidR="000603B7">
          <w:rPr>
            <w:noProof/>
            <w:webHidden/>
          </w:rPr>
        </w:r>
        <w:r w:rsidR="000603B7">
          <w:rPr>
            <w:noProof/>
            <w:webHidden/>
          </w:rPr>
          <w:fldChar w:fldCharType="separate"/>
        </w:r>
        <w:r w:rsidR="000603B7">
          <w:rPr>
            <w:noProof/>
            <w:webHidden/>
          </w:rPr>
          <w:t>8</w:t>
        </w:r>
        <w:r w:rsidR="000603B7">
          <w:rPr>
            <w:noProof/>
            <w:webHidden/>
          </w:rPr>
          <w:fldChar w:fldCharType="end"/>
        </w:r>
      </w:hyperlink>
    </w:p>
    <w:p w14:paraId="7E1DCD41" w14:textId="68FD0F5C"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45" w:history="1">
        <w:r w:rsidR="000603B7" w:rsidRPr="008F4D66">
          <w:rPr>
            <w:rStyle w:val="Hiperhivatkozs"/>
            <w:noProof/>
          </w:rPr>
          <w:t>2 Piackutatás</w:t>
        </w:r>
        <w:r w:rsidR="000603B7">
          <w:rPr>
            <w:noProof/>
            <w:webHidden/>
          </w:rPr>
          <w:tab/>
        </w:r>
        <w:r w:rsidR="000603B7">
          <w:rPr>
            <w:noProof/>
            <w:webHidden/>
          </w:rPr>
          <w:fldChar w:fldCharType="begin"/>
        </w:r>
        <w:r w:rsidR="000603B7">
          <w:rPr>
            <w:noProof/>
            <w:webHidden/>
          </w:rPr>
          <w:instrText xml:space="preserve"> PAGEREF _Toc152182945 \h </w:instrText>
        </w:r>
        <w:r w:rsidR="000603B7">
          <w:rPr>
            <w:noProof/>
            <w:webHidden/>
          </w:rPr>
        </w:r>
        <w:r w:rsidR="000603B7">
          <w:rPr>
            <w:noProof/>
            <w:webHidden/>
          </w:rPr>
          <w:fldChar w:fldCharType="separate"/>
        </w:r>
        <w:r w:rsidR="000603B7">
          <w:rPr>
            <w:noProof/>
            <w:webHidden/>
          </w:rPr>
          <w:t>9</w:t>
        </w:r>
        <w:r w:rsidR="000603B7">
          <w:rPr>
            <w:noProof/>
            <w:webHidden/>
          </w:rPr>
          <w:fldChar w:fldCharType="end"/>
        </w:r>
      </w:hyperlink>
    </w:p>
    <w:p w14:paraId="585823A2" w14:textId="4E6364D4"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46" w:history="1">
        <w:r w:rsidR="000603B7" w:rsidRPr="008F4D66">
          <w:rPr>
            <w:rStyle w:val="Hiperhivatkozs"/>
            <w:noProof/>
          </w:rPr>
          <w:t>2.1 Az automatizálás fejlődése</w:t>
        </w:r>
        <w:r w:rsidR="000603B7">
          <w:rPr>
            <w:noProof/>
            <w:webHidden/>
          </w:rPr>
          <w:tab/>
        </w:r>
        <w:r w:rsidR="000603B7">
          <w:rPr>
            <w:noProof/>
            <w:webHidden/>
          </w:rPr>
          <w:fldChar w:fldCharType="begin"/>
        </w:r>
        <w:r w:rsidR="000603B7">
          <w:rPr>
            <w:noProof/>
            <w:webHidden/>
          </w:rPr>
          <w:instrText xml:space="preserve"> PAGEREF _Toc152182946 \h </w:instrText>
        </w:r>
        <w:r w:rsidR="000603B7">
          <w:rPr>
            <w:noProof/>
            <w:webHidden/>
          </w:rPr>
        </w:r>
        <w:r w:rsidR="000603B7">
          <w:rPr>
            <w:noProof/>
            <w:webHidden/>
          </w:rPr>
          <w:fldChar w:fldCharType="separate"/>
        </w:r>
        <w:r w:rsidR="000603B7">
          <w:rPr>
            <w:noProof/>
            <w:webHidden/>
          </w:rPr>
          <w:t>9</w:t>
        </w:r>
        <w:r w:rsidR="000603B7">
          <w:rPr>
            <w:noProof/>
            <w:webHidden/>
          </w:rPr>
          <w:fldChar w:fldCharType="end"/>
        </w:r>
      </w:hyperlink>
    </w:p>
    <w:p w14:paraId="485BE2C8" w14:textId="26728482"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47" w:history="1">
        <w:r w:rsidR="000603B7" w:rsidRPr="008F4D66">
          <w:rPr>
            <w:rStyle w:val="Hiperhivatkozs"/>
            <w:noProof/>
          </w:rPr>
          <w:t>2.2 Az informatika a növénytermesztésben</w:t>
        </w:r>
        <w:r w:rsidR="000603B7">
          <w:rPr>
            <w:noProof/>
            <w:webHidden/>
          </w:rPr>
          <w:tab/>
        </w:r>
        <w:r w:rsidR="000603B7">
          <w:rPr>
            <w:noProof/>
            <w:webHidden/>
          </w:rPr>
          <w:fldChar w:fldCharType="begin"/>
        </w:r>
        <w:r w:rsidR="000603B7">
          <w:rPr>
            <w:noProof/>
            <w:webHidden/>
          </w:rPr>
          <w:instrText xml:space="preserve"> PAGEREF _Toc152182947 \h </w:instrText>
        </w:r>
        <w:r w:rsidR="000603B7">
          <w:rPr>
            <w:noProof/>
            <w:webHidden/>
          </w:rPr>
        </w:r>
        <w:r w:rsidR="000603B7">
          <w:rPr>
            <w:noProof/>
            <w:webHidden/>
          </w:rPr>
          <w:fldChar w:fldCharType="separate"/>
        </w:r>
        <w:r w:rsidR="000603B7">
          <w:rPr>
            <w:noProof/>
            <w:webHidden/>
          </w:rPr>
          <w:t>10</w:t>
        </w:r>
        <w:r w:rsidR="000603B7">
          <w:rPr>
            <w:noProof/>
            <w:webHidden/>
          </w:rPr>
          <w:fldChar w:fldCharType="end"/>
        </w:r>
      </w:hyperlink>
    </w:p>
    <w:p w14:paraId="0817DFD6" w14:textId="14290889"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48" w:history="1">
        <w:r w:rsidR="000603B7" w:rsidRPr="008F4D66">
          <w:rPr>
            <w:rStyle w:val="Hiperhivatkozs"/>
            <w:noProof/>
          </w:rPr>
          <w:t>2.3 Növényi igények</w:t>
        </w:r>
        <w:r w:rsidR="000603B7">
          <w:rPr>
            <w:noProof/>
            <w:webHidden/>
          </w:rPr>
          <w:tab/>
        </w:r>
        <w:r w:rsidR="000603B7">
          <w:rPr>
            <w:noProof/>
            <w:webHidden/>
          </w:rPr>
          <w:fldChar w:fldCharType="begin"/>
        </w:r>
        <w:r w:rsidR="000603B7">
          <w:rPr>
            <w:noProof/>
            <w:webHidden/>
          </w:rPr>
          <w:instrText xml:space="preserve"> PAGEREF _Toc152182948 \h </w:instrText>
        </w:r>
        <w:r w:rsidR="000603B7">
          <w:rPr>
            <w:noProof/>
            <w:webHidden/>
          </w:rPr>
        </w:r>
        <w:r w:rsidR="000603B7">
          <w:rPr>
            <w:noProof/>
            <w:webHidden/>
          </w:rPr>
          <w:fldChar w:fldCharType="separate"/>
        </w:r>
        <w:r w:rsidR="000603B7">
          <w:rPr>
            <w:noProof/>
            <w:webHidden/>
          </w:rPr>
          <w:t>11</w:t>
        </w:r>
        <w:r w:rsidR="000603B7">
          <w:rPr>
            <w:noProof/>
            <w:webHidden/>
          </w:rPr>
          <w:fldChar w:fldCharType="end"/>
        </w:r>
      </w:hyperlink>
    </w:p>
    <w:p w14:paraId="16F2CBAB" w14:textId="2BAAA2BF"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49" w:history="1">
        <w:r w:rsidR="000603B7" w:rsidRPr="008F4D66">
          <w:rPr>
            <w:rStyle w:val="Hiperhivatkozs"/>
            <w:noProof/>
          </w:rPr>
          <w:t>2.3.1 Fény</w:t>
        </w:r>
        <w:r w:rsidR="000603B7">
          <w:rPr>
            <w:noProof/>
            <w:webHidden/>
          </w:rPr>
          <w:tab/>
        </w:r>
        <w:r w:rsidR="000603B7">
          <w:rPr>
            <w:noProof/>
            <w:webHidden/>
          </w:rPr>
          <w:fldChar w:fldCharType="begin"/>
        </w:r>
        <w:r w:rsidR="000603B7">
          <w:rPr>
            <w:noProof/>
            <w:webHidden/>
          </w:rPr>
          <w:instrText xml:space="preserve"> PAGEREF _Toc152182949 \h </w:instrText>
        </w:r>
        <w:r w:rsidR="000603B7">
          <w:rPr>
            <w:noProof/>
            <w:webHidden/>
          </w:rPr>
        </w:r>
        <w:r w:rsidR="000603B7">
          <w:rPr>
            <w:noProof/>
            <w:webHidden/>
          </w:rPr>
          <w:fldChar w:fldCharType="separate"/>
        </w:r>
        <w:r w:rsidR="000603B7">
          <w:rPr>
            <w:noProof/>
            <w:webHidden/>
          </w:rPr>
          <w:t>11</w:t>
        </w:r>
        <w:r w:rsidR="000603B7">
          <w:rPr>
            <w:noProof/>
            <w:webHidden/>
          </w:rPr>
          <w:fldChar w:fldCharType="end"/>
        </w:r>
      </w:hyperlink>
    </w:p>
    <w:p w14:paraId="7B7C1810" w14:textId="52728447"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0" w:history="1">
        <w:r w:rsidR="000603B7" w:rsidRPr="008F4D66">
          <w:rPr>
            <w:rStyle w:val="Hiperhivatkozs"/>
            <w:noProof/>
          </w:rPr>
          <w:t>2.3.2 Víz</w:t>
        </w:r>
        <w:r w:rsidR="000603B7">
          <w:rPr>
            <w:noProof/>
            <w:webHidden/>
          </w:rPr>
          <w:tab/>
        </w:r>
        <w:r w:rsidR="000603B7">
          <w:rPr>
            <w:noProof/>
            <w:webHidden/>
          </w:rPr>
          <w:fldChar w:fldCharType="begin"/>
        </w:r>
        <w:r w:rsidR="000603B7">
          <w:rPr>
            <w:noProof/>
            <w:webHidden/>
          </w:rPr>
          <w:instrText xml:space="preserve"> PAGEREF _Toc152182950 \h </w:instrText>
        </w:r>
        <w:r w:rsidR="000603B7">
          <w:rPr>
            <w:noProof/>
            <w:webHidden/>
          </w:rPr>
        </w:r>
        <w:r w:rsidR="000603B7">
          <w:rPr>
            <w:noProof/>
            <w:webHidden/>
          </w:rPr>
          <w:fldChar w:fldCharType="separate"/>
        </w:r>
        <w:r w:rsidR="000603B7">
          <w:rPr>
            <w:noProof/>
            <w:webHidden/>
          </w:rPr>
          <w:t>12</w:t>
        </w:r>
        <w:r w:rsidR="000603B7">
          <w:rPr>
            <w:noProof/>
            <w:webHidden/>
          </w:rPr>
          <w:fldChar w:fldCharType="end"/>
        </w:r>
      </w:hyperlink>
    </w:p>
    <w:p w14:paraId="62B41FD0" w14:textId="7F089A65"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1" w:history="1">
        <w:r w:rsidR="000603B7" w:rsidRPr="008F4D66">
          <w:rPr>
            <w:rStyle w:val="Hiperhivatkozs"/>
            <w:noProof/>
          </w:rPr>
          <w:t>2.3.3 Hőmérséklet</w:t>
        </w:r>
        <w:r w:rsidR="000603B7">
          <w:rPr>
            <w:noProof/>
            <w:webHidden/>
          </w:rPr>
          <w:tab/>
        </w:r>
        <w:r w:rsidR="000603B7">
          <w:rPr>
            <w:noProof/>
            <w:webHidden/>
          </w:rPr>
          <w:fldChar w:fldCharType="begin"/>
        </w:r>
        <w:r w:rsidR="000603B7">
          <w:rPr>
            <w:noProof/>
            <w:webHidden/>
          </w:rPr>
          <w:instrText xml:space="preserve"> PAGEREF _Toc152182951 \h </w:instrText>
        </w:r>
        <w:r w:rsidR="000603B7">
          <w:rPr>
            <w:noProof/>
            <w:webHidden/>
          </w:rPr>
        </w:r>
        <w:r w:rsidR="000603B7">
          <w:rPr>
            <w:noProof/>
            <w:webHidden/>
          </w:rPr>
          <w:fldChar w:fldCharType="separate"/>
        </w:r>
        <w:r w:rsidR="000603B7">
          <w:rPr>
            <w:noProof/>
            <w:webHidden/>
          </w:rPr>
          <w:t>12</w:t>
        </w:r>
        <w:r w:rsidR="000603B7">
          <w:rPr>
            <w:noProof/>
            <w:webHidden/>
          </w:rPr>
          <w:fldChar w:fldCharType="end"/>
        </w:r>
      </w:hyperlink>
    </w:p>
    <w:p w14:paraId="33354E19" w14:textId="2549F126"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2" w:history="1">
        <w:r w:rsidR="000603B7" w:rsidRPr="008F4D66">
          <w:rPr>
            <w:rStyle w:val="Hiperhivatkozs"/>
            <w:noProof/>
          </w:rPr>
          <w:t>2.3.4 Páratartalom</w:t>
        </w:r>
        <w:r w:rsidR="000603B7">
          <w:rPr>
            <w:noProof/>
            <w:webHidden/>
          </w:rPr>
          <w:tab/>
        </w:r>
        <w:r w:rsidR="000603B7">
          <w:rPr>
            <w:noProof/>
            <w:webHidden/>
          </w:rPr>
          <w:fldChar w:fldCharType="begin"/>
        </w:r>
        <w:r w:rsidR="000603B7">
          <w:rPr>
            <w:noProof/>
            <w:webHidden/>
          </w:rPr>
          <w:instrText xml:space="preserve"> PAGEREF _Toc152182952 \h </w:instrText>
        </w:r>
        <w:r w:rsidR="000603B7">
          <w:rPr>
            <w:noProof/>
            <w:webHidden/>
          </w:rPr>
        </w:r>
        <w:r w:rsidR="000603B7">
          <w:rPr>
            <w:noProof/>
            <w:webHidden/>
          </w:rPr>
          <w:fldChar w:fldCharType="separate"/>
        </w:r>
        <w:r w:rsidR="000603B7">
          <w:rPr>
            <w:noProof/>
            <w:webHidden/>
          </w:rPr>
          <w:t>13</w:t>
        </w:r>
        <w:r w:rsidR="000603B7">
          <w:rPr>
            <w:noProof/>
            <w:webHidden/>
          </w:rPr>
          <w:fldChar w:fldCharType="end"/>
        </w:r>
      </w:hyperlink>
    </w:p>
    <w:p w14:paraId="1F01DF43" w14:textId="56318458"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3" w:history="1">
        <w:r w:rsidR="000603B7" w:rsidRPr="008F4D66">
          <w:rPr>
            <w:rStyle w:val="Hiperhivatkozs"/>
            <w:noProof/>
          </w:rPr>
          <w:t>2.4 Meglévő okosüvegház-megvalósítások</w:t>
        </w:r>
        <w:r w:rsidR="000603B7">
          <w:rPr>
            <w:noProof/>
            <w:webHidden/>
          </w:rPr>
          <w:tab/>
        </w:r>
        <w:r w:rsidR="000603B7">
          <w:rPr>
            <w:noProof/>
            <w:webHidden/>
          </w:rPr>
          <w:fldChar w:fldCharType="begin"/>
        </w:r>
        <w:r w:rsidR="000603B7">
          <w:rPr>
            <w:noProof/>
            <w:webHidden/>
          </w:rPr>
          <w:instrText xml:space="preserve"> PAGEREF _Toc152182953 \h </w:instrText>
        </w:r>
        <w:r w:rsidR="000603B7">
          <w:rPr>
            <w:noProof/>
            <w:webHidden/>
          </w:rPr>
        </w:r>
        <w:r w:rsidR="000603B7">
          <w:rPr>
            <w:noProof/>
            <w:webHidden/>
          </w:rPr>
          <w:fldChar w:fldCharType="separate"/>
        </w:r>
        <w:r w:rsidR="000603B7">
          <w:rPr>
            <w:noProof/>
            <w:webHidden/>
          </w:rPr>
          <w:t>13</w:t>
        </w:r>
        <w:r w:rsidR="000603B7">
          <w:rPr>
            <w:noProof/>
            <w:webHidden/>
          </w:rPr>
          <w:fldChar w:fldCharType="end"/>
        </w:r>
      </w:hyperlink>
    </w:p>
    <w:p w14:paraId="25DEE070" w14:textId="66EC730A"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54" w:history="1">
        <w:r w:rsidR="000603B7" w:rsidRPr="008F4D66">
          <w:rPr>
            <w:rStyle w:val="Hiperhivatkozs"/>
            <w:noProof/>
          </w:rPr>
          <w:t>3 Használt eszközök</w:t>
        </w:r>
        <w:r w:rsidR="000603B7">
          <w:rPr>
            <w:noProof/>
            <w:webHidden/>
          </w:rPr>
          <w:tab/>
        </w:r>
        <w:r w:rsidR="000603B7">
          <w:rPr>
            <w:noProof/>
            <w:webHidden/>
          </w:rPr>
          <w:fldChar w:fldCharType="begin"/>
        </w:r>
        <w:r w:rsidR="000603B7">
          <w:rPr>
            <w:noProof/>
            <w:webHidden/>
          </w:rPr>
          <w:instrText xml:space="preserve"> PAGEREF _Toc152182954 \h </w:instrText>
        </w:r>
        <w:r w:rsidR="000603B7">
          <w:rPr>
            <w:noProof/>
            <w:webHidden/>
          </w:rPr>
        </w:r>
        <w:r w:rsidR="000603B7">
          <w:rPr>
            <w:noProof/>
            <w:webHidden/>
          </w:rPr>
          <w:fldChar w:fldCharType="separate"/>
        </w:r>
        <w:r w:rsidR="000603B7">
          <w:rPr>
            <w:noProof/>
            <w:webHidden/>
          </w:rPr>
          <w:t>14</w:t>
        </w:r>
        <w:r w:rsidR="000603B7">
          <w:rPr>
            <w:noProof/>
            <w:webHidden/>
          </w:rPr>
          <w:fldChar w:fldCharType="end"/>
        </w:r>
      </w:hyperlink>
    </w:p>
    <w:p w14:paraId="7254ED05" w14:textId="4975060B"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5" w:history="1">
        <w:r w:rsidR="000603B7" w:rsidRPr="008F4D66">
          <w:rPr>
            <w:rStyle w:val="Hiperhivatkozs"/>
            <w:noProof/>
          </w:rPr>
          <w:t>3.1 Érzékelők</w:t>
        </w:r>
        <w:r w:rsidR="000603B7">
          <w:rPr>
            <w:noProof/>
            <w:webHidden/>
          </w:rPr>
          <w:tab/>
        </w:r>
        <w:r w:rsidR="000603B7">
          <w:rPr>
            <w:noProof/>
            <w:webHidden/>
          </w:rPr>
          <w:fldChar w:fldCharType="begin"/>
        </w:r>
        <w:r w:rsidR="000603B7">
          <w:rPr>
            <w:noProof/>
            <w:webHidden/>
          </w:rPr>
          <w:instrText xml:space="preserve"> PAGEREF _Toc152182955 \h </w:instrText>
        </w:r>
        <w:r w:rsidR="000603B7">
          <w:rPr>
            <w:noProof/>
            <w:webHidden/>
          </w:rPr>
        </w:r>
        <w:r w:rsidR="000603B7">
          <w:rPr>
            <w:noProof/>
            <w:webHidden/>
          </w:rPr>
          <w:fldChar w:fldCharType="separate"/>
        </w:r>
        <w:r w:rsidR="000603B7">
          <w:rPr>
            <w:noProof/>
            <w:webHidden/>
          </w:rPr>
          <w:t>14</w:t>
        </w:r>
        <w:r w:rsidR="000603B7">
          <w:rPr>
            <w:noProof/>
            <w:webHidden/>
          </w:rPr>
          <w:fldChar w:fldCharType="end"/>
        </w:r>
      </w:hyperlink>
    </w:p>
    <w:p w14:paraId="3F15CBD5" w14:textId="26C494A4"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6" w:history="1">
        <w:r w:rsidR="000603B7" w:rsidRPr="008F4D66">
          <w:rPr>
            <w:rStyle w:val="Hiperhivatkozs"/>
            <w:noProof/>
          </w:rPr>
          <w:t>3.1.1 Hőmérséklet és páratartalom</w:t>
        </w:r>
        <w:r w:rsidR="000603B7">
          <w:rPr>
            <w:noProof/>
            <w:webHidden/>
          </w:rPr>
          <w:tab/>
        </w:r>
        <w:r w:rsidR="000603B7">
          <w:rPr>
            <w:noProof/>
            <w:webHidden/>
          </w:rPr>
          <w:fldChar w:fldCharType="begin"/>
        </w:r>
        <w:r w:rsidR="000603B7">
          <w:rPr>
            <w:noProof/>
            <w:webHidden/>
          </w:rPr>
          <w:instrText xml:space="preserve"> PAGEREF _Toc152182956 \h </w:instrText>
        </w:r>
        <w:r w:rsidR="000603B7">
          <w:rPr>
            <w:noProof/>
            <w:webHidden/>
          </w:rPr>
        </w:r>
        <w:r w:rsidR="000603B7">
          <w:rPr>
            <w:noProof/>
            <w:webHidden/>
          </w:rPr>
          <w:fldChar w:fldCharType="separate"/>
        </w:r>
        <w:r w:rsidR="000603B7">
          <w:rPr>
            <w:noProof/>
            <w:webHidden/>
          </w:rPr>
          <w:t>14</w:t>
        </w:r>
        <w:r w:rsidR="000603B7">
          <w:rPr>
            <w:noProof/>
            <w:webHidden/>
          </w:rPr>
          <w:fldChar w:fldCharType="end"/>
        </w:r>
      </w:hyperlink>
    </w:p>
    <w:p w14:paraId="42397D53" w14:textId="7CB16B82"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7" w:history="1">
        <w:r w:rsidR="000603B7" w:rsidRPr="008F4D66">
          <w:rPr>
            <w:rStyle w:val="Hiperhivatkozs"/>
            <w:noProof/>
          </w:rPr>
          <w:t>3.1.2 Fényerősség</w:t>
        </w:r>
        <w:r w:rsidR="000603B7">
          <w:rPr>
            <w:noProof/>
            <w:webHidden/>
          </w:rPr>
          <w:tab/>
        </w:r>
        <w:r w:rsidR="000603B7">
          <w:rPr>
            <w:noProof/>
            <w:webHidden/>
          </w:rPr>
          <w:fldChar w:fldCharType="begin"/>
        </w:r>
        <w:r w:rsidR="000603B7">
          <w:rPr>
            <w:noProof/>
            <w:webHidden/>
          </w:rPr>
          <w:instrText xml:space="preserve"> PAGEREF _Toc152182957 \h </w:instrText>
        </w:r>
        <w:r w:rsidR="000603B7">
          <w:rPr>
            <w:noProof/>
            <w:webHidden/>
          </w:rPr>
        </w:r>
        <w:r w:rsidR="000603B7">
          <w:rPr>
            <w:noProof/>
            <w:webHidden/>
          </w:rPr>
          <w:fldChar w:fldCharType="separate"/>
        </w:r>
        <w:r w:rsidR="000603B7">
          <w:rPr>
            <w:noProof/>
            <w:webHidden/>
          </w:rPr>
          <w:t>15</w:t>
        </w:r>
        <w:r w:rsidR="000603B7">
          <w:rPr>
            <w:noProof/>
            <w:webHidden/>
          </w:rPr>
          <w:fldChar w:fldCharType="end"/>
        </w:r>
      </w:hyperlink>
    </w:p>
    <w:p w14:paraId="3289B5EA" w14:textId="24685B7A"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8" w:history="1">
        <w:r w:rsidR="000603B7" w:rsidRPr="008F4D66">
          <w:rPr>
            <w:rStyle w:val="Hiperhivatkozs"/>
            <w:noProof/>
          </w:rPr>
          <w:t>3.1.3 Talajnedvesség</w:t>
        </w:r>
        <w:r w:rsidR="000603B7">
          <w:rPr>
            <w:noProof/>
            <w:webHidden/>
          </w:rPr>
          <w:tab/>
        </w:r>
        <w:r w:rsidR="000603B7">
          <w:rPr>
            <w:noProof/>
            <w:webHidden/>
          </w:rPr>
          <w:fldChar w:fldCharType="begin"/>
        </w:r>
        <w:r w:rsidR="000603B7">
          <w:rPr>
            <w:noProof/>
            <w:webHidden/>
          </w:rPr>
          <w:instrText xml:space="preserve"> PAGEREF _Toc152182958 \h </w:instrText>
        </w:r>
        <w:r w:rsidR="000603B7">
          <w:rPr>
            <w:noProof/>
            <w:webHidden/>
          </w:rPr>
        </w:r>
        <w:r w:rsidR="000603B7">
          <w:rPr>
            <w:noProof/>
            <w:webHidden/>
          </w:rPr>
          <w:fldChar w:fldCharType="separate"/>
        </w:r>
        <w:r w:rsidR="000603B7">
          <w:rPr>
            <w:noProof/>
            <w:webHidden/>
          </w:rPr>
          <w:t>15</w:t>
        </w:r>
        <w:r w:rsidR="000603B7">
          <w:rPr>
            <w:noProof/>
            <w:webHidden/>
          </w:rPr>
          <w:fldChar w:fldCharType="end"/>
        </w:r>
      </w:hyperlink>
    </w:p>
    <w:p w14:paraId="6814A6E6" w14:textId="23508701"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59" w:history="1">
        <w:r w:rsidR="000603B7" w:rsidRPr="008F4D66">
          <w:rPr>
            <w:rStyle w:val="Hiperhivatkozs"/>
            <w:noProof/>
          </w:rPr>
          <w:t>3.1.4 Szélerősség</w:t>
        </w:r>
        <w:r w:rsidR="000603B7">
          <w:rPr>
            <w:noProof/>
            <w:webHidden/>
          </w:rPr>
          <w:tab/>
        </w:r>
        <w:r w:rsidR="000603B7">
          <w:rPr>
            <w:noProof/>
            <w:webHidden/>
          </w:rPr>
          <w:fldChar w:fldCharType="begin"/>
        </w:r>
        <w:r w:rsidR="000603B7">
          <w:rPr>
            <w:noProof/>
            <w:webHidden/>
          </w:rPr>
          <w:instrText xml:space="preserve"> PAGEREF _Toc152182959 \h </w:instrText>
        </w:r>
        <w:r w:rsidR="000603B7">
          <w:rPr>
            <w:noProof/>
            <w:webHidden/>
          </w:rPr>
        </w:r>
        <w:r w:rsidR="000603B7">
          <w:rPr>
            <w:noProof/>
            <w:webHidden/>
          </w:rPr>
          <w:fldChar w:fldCharType="separate"/>
        </w:r>
        <w:r w:rsidR="000603B7">
          <w:rPr>
            <w:noProof/>
            <w:webHidden/>
          </w:rPr>
          <w:t>16</w:t>
        </w:r>
        <w:r w:rsidR="000603B7">
          <w:rPr>
            <w:noProof/>
            <w:webHidden/>
          </w:rPr>
          <w:fldChar w:fldCharType="end"/>
        </w:r>
      </w:hyperlink>
    </w:p>
    <w:p w14:paraId="7B53BE09" w14:textId="67E22B54"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0" w:history="1">
        <w:r w:rsidR="000603B7" w:rsidRPr="008F4D66">
          <w:rPr>
            <w:rStyle w:val="Hiperhivatkozs"/>
            <w:noProof/>
          </w:rPr>
          <w:t>3.1.5 Vízszint</w:t>
        </w:r>
        <w:r w:rsidR="000603B7">
          <w:rPr>
            <w:noProof/>
            <w:webHidden/>
          </w:rPr>
          <w:tab/>
        </w:r>
        <w:r w:rsidR="000603B7">
          <w:rPr>
            <w:noProof/>
            <w:webHidden/>
          </w:rPr>
          <w:fldChar w:fldCharType="begin"/>
        </w:r>
        <w:r w:rsidR="000603B7">
          <w:rPr>
            <w:noProof/>
            <w:webHidden/>
          </w:rPr>
          <w:instrText xml:space="preserve"> PAGEREF _Toc152182960 \h </w:instrText>
        </w:r>
        <w:r w:rsidR="000603B7">
          <w:rPr>
            <w:noProof/>
            <w:webHidden/>
          </w:rPr>
        </w:r>
        <w:r w:rsidR="000603B7">
          <w:rPr>
            <w:noProof/>
            <w:webHidden/>
          </w:rPr>
          <w:fldChar w:fldCharType="separate"/>
        </w:r>
        <w:r w:rsidR="000603B7">
          <w:rPr>
            <w:noProof/>
            <w:webHidden/>
          </w:rPr>
          <w:t>16</w:t>
        </w:r>
        <w:r w:rsidR="000603B7">
          <w:rPr>
            <w:noProof/>
            <w:webHidden/>
          </w:rPr>
          <w:fldChar w:fldCharType="end"/>
        </w:r>
      </w:hyperlink>
    </w:p>
    <w:p w14:paraId="56AE6278" w14:textId="119EF67E"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1" w:history="1">
        <w:r w:rsidR="000603B7" w:rsidRPr="008F4D66">
          <w:rPr>
            <w:rStyle w:val="Hiperhivatkozs"/>
            <w:noProof/>
          </w:rPr>
          <w:t>3.2 Beavatkozók</w:t>
        </w:r>
        <w:r w:rsidR="000603B7">
          <w:rPr>
            <w:noProof/>
            <w:webHidden/>
          </w:rPr>
          <w:tab/>
        </w:r>
        <w:r w:rsidR="000603B7">
          <w:rPr>
            <w:noProof/>
            <w:webHidden/>
          </w:rPr>
          <w:fldChar w:fldCharType="begin"/>
        </w:r>
        <w:r w:rsidR="000603B7">
          <w:rPr>
            <w:noProof/>
            <w:webHidden/>
          </w:rPr>
          <w:instrText xml:space="preserve"> PAGEREF _Toc152182961 \h </w:instrText>
        </w:r>
        <w:r w:rsidR="000603B7">
          <w:rPr>
            <w:noProof/>
            <w:webHidden/>
          </w:rPr>
        </w:r>
        <w:r w:rsidR="000603B7">
          <w:rPr>
            <w:noProof/>
            <w:webHidden/>
          </w:rPr>
          <w:fldChar w:fldCharType="separate"/>
        </w:r>
        <w:r w:rsidR="000603B7">
          <w:rPr>
            <w:noProof/>
            <w:webHidden/>
          </w:rPr>
          <w:t>17</w:t>
        </w:r>
        <w:r w:rsidR="000603B7">
          <w:rPr>
            <w:noProof/>
            <w:webHidden/>
          </w:rPr>
          <w:fldChar w:fldCharType="end"/>
        </w:r>
      </w:hyperlink>
    </w:p>
    <w:p w14:paraId="7B047187" w14:textId="0160F9DC"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2" w:history="1">
        <w:r w:rsidR="000603B7" w:rsidRPr="008F4D66">
          <w:rPr>
            <w:rStyle w:val="Hiperhivatkozs"/>
            <w:noProof/>
          </w:rPr>
          <w:t>3.2.1 Vízpumpa</w:t>
        </w:r>
        <w:r w:rsidR="000603B7">
          <w:rPr>
            <w:noProof/>
            <w:webHidden/>
          </w:rPr>
          <w:tab/>
        </w:r>
        <w:r w:rsidR="000603B7">
          <w:rPr>
            <w:noProof/>
            <w:webHidden/>
          </w:rPr>
          <w:fldChar w:fldCharType="begin"/>
        </w:r>
        <w:r w:rsidR="000603B7">
          <w:rPr>
            <w:noProof/>
            <w:webHidden/>
          </w:rPr>
          <w:instrText xml:space="preserve"> PAGEREF _Toc152182962 \h </w:instrText>
        </w:r>
        <w:r w:rsidR="000603B7">
          <w:rPr>
            <w:noProof/>
            <w:webHidden/>
          </w:rPr>
        </w:r>
        <w:r w:rsidR="000603B7">
          <w:rPr>
            <w:noProof/>
            <w:webHidden/>
          </w:rPr>
          <w:fldChar w:fldCharType="separate"/>
        </w:r>
        <w:r w:rsidR="000603B7">
          <w:rPr>
            <w:noProof/>
            <w:webHidden/>
          </w:rPr>
          <w:t>17</w:t>
        </w:r>
        <w:r w:rsidR="000603B7">
          <w:rPr>
            <w:noProof/>
            <w:webHidden/>
          </w:rPr>
          <w:fldChar w:fldCharType="end"/>
        </w:r>
      </w:hyperlink>
    </w:p>
    <w:p w14:paraId="7484435F" w14:textId="5F8CF014"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3" w:history="1">
        <w:r w:rsidR="000603B7" w:rsidRPr="008F4D66">
          <w:rPr>
            <w:rStyle w:val="Hiperhivatkozs"/>
            <w:noProof/>
          </w:rPr>
          <w:t>3.2.2 Ablaknyitó motor</w:t>
        </w:r>
        <w:r w:rsidR="000603B7">
          <w:rPr>
            <w:noProof/>
            <w:webHidden/>
          </w:rPr>
          <w:tab/>
        </w:r>
        <w:r w:rsidR="000603B7">
          <w:rPr>
            <w:noProof/>
            <w:webHidden/>
          </w:rPr>
          <w:fldChar w:fldCharType="begin"/>
        </w:r>
        <w:r w:rsidR="000603B7">
          <w:rPr>
            <w:noProof/>
            <w:webHidden/>
          </w:rPr>
          <w:instrText xml:space="preserve"> PAGEREF _Toc152182963 \h </w:instrText>
        </w:r>
        <w:r w:rsidR="000603B7">
          <w:rPr>
            <w:noProof/>
            <w:webHidden/>
          </w:rPr>
        </w:r>
        <w:r w:rsidR="000603B7">
          <w:rPr>
            <w:noProof/>
            <w:webHidden/>
          </w:rPr>
          <w:fldChar w:fldCharType="separate"/>
        </w:r>
        <w:r w:rsidR="000603B7">
          <w:rPr>
            <w:noProof/>
            <w:webHidden/>
          </w:rPr>
          <w:t>18</w:t>
        </w:r>
        <w:r w:rsidR="000603B7">
          <w:rPr>
            <w:noProof/>
            <w:webHidden/>
          </w:rPr>
          <w:fldChar w:fldCharType="end"/>
        </w:r>
      </w:hyperlink>
    </w:p>
    <w:p w14:paraId="1119931E" w14:textId="6DDFE326"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4" w:history="1">
        <w:r w:rsidR="000603B7" w:rsidRPr="008F4D66">
          <w:rPr>
            <w:rStyle w:val="Hiperhivatkozs"/>
            <w:noProof/>
          </w:rPr>
          <w:t>3.2.3 Ventilátor</w:t>
        </w:r>
        <w:r w:rsidR="000603B7">
          <w:rPr>
            <w:noProof/>
            <w:webHidden/>
          </w:rPr>
          <w:tab/>
        </w:r>
        <w:r w:rsidR="000603B7">
          <w:rPr>
            <w:noProof/>
            <w:webHidden/>
          </w:rPr>
          <w:fldChar w:fldCharType="begin"/>
        </w:r>
        <w:r w:rsidR="000603B7">
          <w:rPr>
            <w:noProof/>
            <w:webHidden/>
          </w:rPr>
          <w:instrText xml:space="preserve"> PAGEREF _Toc152182964 \h </w:instrText>
        </w:r>
        <w:r w:rsidR="000603B7">
          <w:rPr>
            <w:noProof/>
            <w:webHidden/>
          </w:rPr>
        </w:r>
        <w:r w:rsidR="000603B7">
          <w:rPr>
            <w:noProof/>
            <w:webHidden/>
          </w:rPr>
          <w:fldChar w:fldCharType="separate"/>
        </w:r>
        <w:r w:rsidR="000603B7">
          <w:rPr>
            <w:noProof/>
            <w:webHidden/>
          </w:rPr>
          <w:t>18</w:t>
        </w:r>
        <w:r w:rsidR="000603B7">
          <w:rPr>
            <w:noProof/>
            <w:webHidden/>
          </w:rPr>
          <w:fldChar w:fldCharType="end"/>
        </w:r>
      </w:hyperlink>
    </w:p>
    <w:p w14:paraId="1D2DA644" w14:textId="1E138B75"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5" w:history="1">
        <w:r w:rsidR="000603B7" w:rsidRPr="008F4D66">
          <w:rPr>
            <w:rStyle w:val="Hiperhivatkozs"/>
            <w:noProof/>
          </w:rPr>
          <w:t>3.2.4 LED szalag</w:t>
        </w:r>
        <w:r w:rsidR="000603B7">
          <w:rPr>
            <w:noProof/>
            <w:webHidden/>
          </w:rPr>
          <w:tab/>
        </w:r>
        <w:r w:rsidR="000603B7">
          <w:rPr>
            <w:noProof/>
            <w:webHidden/>
          </w:rPr>
          <w:fldChar w:fldCharType="begin"/>
        </w:r>
        <w:r w:rsidR="000603B7">
          <w:rPr>
            <w:noProof/>
            <w:webHidden/>
          </w:rPr>
          <w:instrText xml:space="preserve"> PAGEREF _Toc152182965 \h </w:instrText>
        </w:r>
        <w:r w:rsidR="000603B7">
          <w:rPr>
            <w:noProof/>
            <w:webHidden/>
          </w:rPr>
        </w:r>
        <w:r w:rsidR="000603B7">
          <w:rPr>
            <w:noProof/>
            <w:webHidden/>
          </w:rPr>
          <w:fldChar w:fldCharType="separate"/>
        </w:r>
        <w:r w:rsidR="000603B7">
          <w:rPr>
            <w:noProof/>
            <w:webHidden/>
          </w:rPr>
          <w:t>19</w:t>
        </w:r>
        <w:r w:rsidR="000603B7">
          <w:rPr>
            <w:noProof/>
            <w:webHidden/>
          </w:rPr>
          <w:fldChar w:fldCharType="end"/>
        </w:r>
      </w:hyperlink>
    </w:p>
    <w:p w14:paraId="7B50334D" w14:textId="681BF0DB"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6" w:history="1">
        <w:r w:rsidR="000603B7" w:rsidRPr="008F4D66">
          <w:rPr>
            <w:rStyle w:val="Hiperhivatkozs"/>
            <w:noProof/>
          </w:rPr>
          <w:t>3.3 Egyéb eszközök</w:t>
        </w:r>
        <w:r w:rsidR="000603B7">
          <w:rPr>
            <w:noProof/>
            <w:webHidden/>
          </w:rPr>
          <w:tab/>
        </w:r>
        <w:r w:rsidR="000603B7">
          <w:rPr>
            <w:noProof/>
            <w:webHidden/>
          </w:rPr>
          <w:fldChar w:fldCharType="begin"/>
        </w:r>
        <w:r w:rsidR="000603B7">
          <w:rPr>
            <w:noProof/>
            <w:webHidden/>
          </w:rPr>
          <w:instrText xml:space="preserve"> PAGEREF _Toc152182966 \h </w:instrText>
        </w:r>
        <w:r w:rsidR="000603B7">
          <w:rPr>
            <w:noProof/>
            <w:webHidden/>
          </w:rPr>
        </w:r>
        <w:r w:rsidR="000603B7">
          <w:rPr>
            <w:noProof/>
            <w:webHidden/>
          </w:rPr>
          <w:fldChar w:fldCharType="separate"/>
        </w:r>
        <w:r w:rsidR="000603B7">
          <w:rPr>
            <w:noProof/>
            <w:webHidden/>
          </w:rPr>
          <w:t>19</w:t>
        </w:r>
        <w:r w:rsidR="000603B7">
          <w:rPr>
            <w:noProof/>
            <w:webHidden/>
          </w:rPr>
          <w:fldChar w:fldCharType="end"/>
        </w:r>
      </w:hyperlink>
    </w:p>
    <w:p w14:paraId="4ECCFE71" w14:textId="1A4FBD54"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7" w:history="1">
        <w:r w:rsidR="000603B7" w:rsidRPr="008F4D66">
          <w:rPr>
            <w:rStyle w:val="Hiperhivatkozs"/>
            <w:noProof/>
          </w:rPr>
          <w:t>3.3.1 Relé</w:t>
        </w:r>
        <w:r w:rsidR="000603B7">
          <w:rPr>
            <w:noProof/>
            <w:webHidden/>
          </w:rPr>
          <w:tab/>
        </w:r>
        <w:r w:rsidR="000603B7">
          <w:rPr>
            <w:noProof/>
            <w:webHidden/>
          </w:rPr>
          <w:fldChar w:fldCharType="begin"/>
        </w:r>
        <w:r w:rsidR="000603B7">
          <w:rPr>
            <w:noProof/>
            <w:webHidden/>
          </w:rPr>
          <w:instrText xml:space="preserve"> PAGEREF _Toc152182967 \h </w:instrText>
        </w:r>
        <w:r w:rsidR="000603B7">
          <w:rPr>
            <w:noProof/>
            <w:webHidden/>
          </w:rPr>
        </w:r>
        <w:r w:rsidR="000603B7">
          <w:rPr>
            <w:noProof/>
            <w:webHidden/>
          </w:rPr>
          <w:fldChar w:fldCharType="separate"/>
        </w:r>
        <w:r w:rsidR="000603B7">
          <w:rPr>
            <w:noProof/>
            <w:webHidden/>
          </w:rPr>
          <w:t>19</w:t>
        </w:r>
        <w:r w:rsidR="000603B7">
          <w:rPr>
            <w:noProof/>
            <w:webHidden/>
          </w:rPr>
          <w:fldChar w:fldCharType="end"/>
        </w:r>
      </w:hyperlink>
    </w:p>
    <w:p w14:paraId="294A1D6D" w14:textId="0E411413"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8" w:history="1">
        <w:r w:rsidR="000603B7" w:rsidRPr="008F4D66">
          <w:rPr>
            <w:rStyle w:val="Hiperhivatkozs"/>
            <w:noProof/>
          </w:rPr>
          <w:t>3.3.2 Analóg-digitális átalakító</w:t>
        </w:r>
        <w:r w:rsidR="000603B7">
          <w:rPr>
            <w:noProof/>
            <w:webHidden/>
          </w:rPr>
          <w:tab/>
        </w:r>
        <w:r w:rsidR="000603B7">
          <w:rPr>
            <w:noProof/>
            <w:webHidden/>
          </w:rPr>
          <w:fldChar w:fldCharType="begin"/>
        </w:r>
        <w:r w:rsidR="000603B7">
          <w:rPr>
            <w:noProof/>
            <w:webHidden/>
          </w:rPr>
          <w:instrText xml:space="preserve"> PAGEREF _Toc152182968 \h </w:instrText>
        </w:r>
        <w:r w:rsidR="000603B7">
          <w:rPr>
            <w:noProof/>
            <w:webHidden/>
          </w:rPr>
        </w:r>
        <w:r w:rsidR="000603B7">
          <w:rPr>
            <w:noProof/>
            <w:webHidden/>
          </w:rPr>
          <w:fldChar w:fldCharType="separate"/>
        </w:r>
        <w:r w:rsidR="000603B7">
          <w:rPr>
            <w:noProof/>
            <w:webHidden/>
          </w:rPr>
          <w:t>20</w:t>
        </w:r>
        <w:r w:rsidR="000603B7">
          <w:rPr>
            <w:noProof/>
            <w:webHidden/>
          </w:rPr>
          <w:fldChar w:fldCharType="end"/>
        </w:r>
      </w:hyperlink>
    </w:p>
    <w:p w14:paraId="1B57B96A" w14:textId="22E90ACF"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69" w:history="1">
        <w:r w:rsidR="000603B7" w:rsidRPr="008F4D66">
          <w:rPr>
            <w:rStyle w:val="Hiperhivatkozs"/>
            <w:noProof/>
          </w:rPr>
          <w:t>3.4 Vezérlés</w:t>
        </w:r>
        <w:r w:rsidR="000603B7">
          <w:rPr>
            <w:noProof/>
            <w:webHidden/>
          </w:rPr>
          <w:tab/>
        </w:r>
        <w:r w:rsidR="000603B7">
          <w:rPr>
            <w:noProof/>
            <w:webHidden/>
          </w:rPr>
          <w:fldChar w:fldCharType="begin"/>
        </w:r>
        <w:r w:rsidR="000603B7">
          <w:rPr>
            <w:noProof/>
            <w:webHidden/>
          </w:rPr>
          <w:instrText xml:space="preserve"> PAGEREF _Toc152182969 \h </w:instrText>
        </w:r>
        <w:r w:rsidR="000603B7">
          <w:rPr>
            <w:noProof/>
            <w:webHidden/>
          </w:rPr>
        </w:r>
        <w:r w:rsidR="000603B7">
          <w:rPr>
            <w:noProof/>
            <w:webHidden/>
          </w:rPr>
          <w:fldChar w:fldCharType="separate"/>
        </w:r>
        <w:r w:rsidR="000603B7">
          <w:rPr>
            <w:noProof/>
            <w:webHidden/>
          </w:rPr>
          <w:t>20</w:t>
        </w:r>
        <w:r w:rsidR="000603B7">
          <w:rPr>
            <w:noProof/>
            <w:webHidden/>
          </w:rPr>
          <w:fldChar w:fldCharType="end"/>
        </w:r>
      </w:hyperlink>
    </w:p>
    <w:p w14:paraId="0F70D0AE" w14:textId="305EBA02"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0" w:history="1">
        <w:r w:rsidR="000603B7" w:rsidRPr="008F4D66">
          <w:rPr>
            <w:rStyle w:val="Hiperhivatkozs"/>
            <w:noProof/>
          </w:rPr>
          <w:t>3.4.1 Raspberry Pi Zero W</w:t>
        </w:r>
        <w:r w:rsidR="000603B7">
          <w:rPr>
            <w:noProof/>
            <w:webHidden/>
          </w:rPr>
          <w:tab/>
        </w:r>
        <w:r w:rsidR="000603B7">
          <w:rPr>
            <w:noProof/>
            <w:webHidden/>
          </w:rPr>
          <w:fldChar w:fldCharType="begin"/>
        </w:r>
        <w:r w:rsidR="000603B7">
          <w:rPr>
            <w:noProof/>
            <w:webHidden/>
          </w:rPr>
          <w:instrText xml:space="preserve"> PAGEREF _Toc152182970 \h </w:instrText>
        </w:r>
        <w:r w:rsidR="000603B7">
          <w:rPr>
            <w:noProof/>
            <w:webHidden/>
          </w:rPr>
        </w:r>
        <w:r w:rsidR="000603B7">
          <w:rPr>
            <w:noProof/>
            <w:webHidden/>
          </w:rPr>
          <w:fldChar w:fldCharType="separate"/>
        </w:r>
        <w:r w:rsidR="000603B7">
          <w:rPr>
            <w:noProof/>
            <w:webHidden/>
          </w:rPr>
          <w:t>20</w:t>
        </w:r>
        <w:r w:rsidR="000603B7">
          <w:rPr>
            <w:noProof/>
            <w:webHidden/>
          </w:rPr>
          <w:fldChar w:fldCharType="end"/>
        </w:r>
      </w:hyperlink>
    </w:p>
    <w:p w14:paraId="76026D63" w14:textId="48AAEA27"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1" w:history="1">
        <w:r w:rsidR="000603B7" w:rsidRPr="008F4D66">
          <w:rPr>
            <w:rStyle w:val="Hiperhivatkozs"/>
            <w:noProof/>
          </w:rPr>
          <w:t>3.4.2 Raspberry Pi 4 Model B</w:t>
        </w:r>
        <w:r w:rsidR="000603B7">
          <w:rPr>
            <w:noProof/>
            <w:webHidden/>
          </w:rPr>
          <w:tab/>
        </w:r>
        <w:r w:rsidR="000603B7">
          <w:rPr>
            <w:noProof/>
            <w:webHidden/>
          </w:rPr>
          <w:fldChar w:fldCharType="begin"/>
        </w:r>
        <w:r w:rsidR="000603B7">
          <w:rPr>
            <w:noProof/>
            <w:webHidden/>
          </w:rPr>
          <w:instrText xml:space="preserve"> PAGEREF _Toc152182971 \h </w:instrText>
        </w:r>
        <w:r w:rsidR="000603B7">
          <w:rPr>
            <w:noProof/>
            <w:webHidden/>
          </w:rPr>
        </w:r>
        <w:r w:rsidR="000603B7">
          <w:rPr>
            <w:noProof/>
            <w:webHidden/>
          </w:rPr>
          <w:fldChar w:fldCharType="separate"/>
        </w:r>
        <w:r w:rsidR="000603B7">
          <w:rPr>
            <w:noProof/>
            <w:webHidden/>
          </w:rPr>
          <w:t>21</w:t>
        </w:r>
        <w:r w:rsidR="000603B7">
          <w:rPr>
            <w:noProof/>
            <w:webHidden/>
          </w:rPr>
          <w:fldChar w:fldCharType="end"/>
        </w:r>
      </w:hyperlink>
    </w:p>
    <w:p w14:paraId="562B686C" w14:textId="160ECF98"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72" w:history="1">
        <w:r w:rsidR="000603B7" w:rsidRPr="008F4D66">
          <w:rPr>
            <w:rStyle w:val="Hiperhivatkozs"/>
            <w:noProof/>
          </w:rPr>
          <w:t>4 A megvalósított rendszer</w:t>
        </w:r>
        <w:r w:rsidR="000603B7">
          <w:rPr>
            <w:noProof/>
            <w:webHidden/>
          </w:rPr>
          <w:tab/>
        </w:r>
        <w:r w:rsidR="000603B7">
          <w:rPr>
            <w:noProof/>
            <w:webHidden/>
          </w:rPr>
          <w:fldChar w:fldCharType="begin"/>
        </w:r>
        <w:r w:rsidR="000603B7">
          <w:rPr>
            <w:noProof/>
            <w:webHidden/>
          </w:rPr>
          <w:instrText xml:space="preserve"> PAGEREF _Toc152182972 \h </w:instrText>
        </w:r>
        <w:r w:rsidR="000603B7">
          <w:rPr>
            <w:noProof/>
            <w:webHidden/>
          </w:rPr>
        </w:r>
        <w:r w:rsidR="000603B7">
          <w:rPr>
            <w:noProof/>
            <w:webHidden/>
          </w:rPr>
          <w:fldChar w:fldCharType="separate"/>
        </w:r>
        <w:r w:rsidR="000603B7">
          <w:rPr>
            <w:noProof/>
            <w:webHidden/>
          </w:rPr>
          <w:t>22</w:t>
        </w:r>
        <w:r w:rsidR="000603B7">
          <w:rPr>
            <w:noProof/>
            <w:webHidden/>
          </w:rPr>
          <w:fldChar w:fldCharType="end"/>
        </w:r>
      </w:hyperlink>
    </w:p>
    <w:p w14:paraId="5A51E202" w14:textId="4C0DB24D"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3" w:history="1">
        <w:r w:rsidR="000603B7" w:rsidRPr="008F4D66">
          <w:rPr>
            <w:rStyle w:val="Hiperhivatkozs"/>
            <w:noProof/>
          </w:rPr>
          <w:t>4.1 Fizikai megvalósítás</w:t>
        </w:r>
        <w:r w:rsidR="000603B7">
          <w:rPr>
            <w:noProof/>
            <w:webHidden/>
          </w:rPr>
          <w:tab/>
        </w:r>
        <w:r w:rsidR="000603B7">
          <w:rPr>
            <w:noProof/>
            <w:webHidden/>
          </w:rPr>
          <w:fldChar w:fldCharType="begin"/>
        </w:r>
        <w:r w:rsidR="000603B7">
          <w:rPr>
            <w:noProof/>
            <w:webHidden/>
          </w:rPr>
          <w:instrText xml:space="preserve"> PAGEREF _Toc152182973 \h </w:instrText>
        </w:r>
        <w:r w:rsidR="000603B7">
          <w:rPr>
            <w:noProof/>
            <w:webHidden/>
          </w:rPr>
        </w:r>
        <w:r w:rsidR="000603B7">
          <w:rPr>
            <w:noProof/>
            <w:webHidden/>
          </w:rPr>
          <w:fldChar w:fldCharType="separate"/>
        </w:r>
        <w:r w:rsidR="000603B7">
          <w:rPr>
            <w:noProof/>
            <w:webHidden/>
          </w:rPr>
          <w:t>22</w:t>
        </w:r>
        <w:r w:rsidR="000603B7">
          <w:rPr>
            <w:noProof/>
            <w:webHidden/>
          </w:rPr>
          <w:fldChar w:fldCharType="end"/>
        </w:r>
      </w:hyperlink>
    </w:p>
    <w:p w14:paraId="12583A5A" w14:textId="3232AF52"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74" w:history="1">
        <w:r w:rsidR="000603B7" w:rsidRPr="008F4D66">
          <w:rPr>
            <w:rStyle w:val="Hiperhivatkozs"/>
            <w:noProof/>
          </w:rPr>
          <w:t>5 Szoftverarchitektúra és implementáció</w:t>
        </w:r>
        <w:r w:rsidR="000603B7">
          <w:rPr>
            <w:noProof/>
            <w:webHidden/>
          </w:rPr>
          <w:tab/>
        </w:r>
        <w:r w:rsidR="000603B7">
          <w:rPr>
            <w:noProof/>
            <w:webHidden/>
          </w:rPr>
          <w:fldChar w:fldCharType="begin"/>
        </w:r>
        <w:r w:rsidR="000603B7">
          <w:rPr>
            <w:noProof/>
            <w:webHidden/>
          </w:rPr>
          <w:instrText xml:space="preserve"> PAGEREF _Toc152182974 \h </w:instrText>
        </w:r>
        <w:r w:rsidR="000603B7">
          <w:rPr>
            <w:noProof/>
            <w:webHidden/>
          </w:rPr>
        </w:r>
        <w:r w:rsidR="000603B7">
          <w:rPr>
            <w:noProof/>
            <w:webHidden/>
          </w:rPr>
          <w:fldChar w:fldCharType="separate"/>
        </w:r>
        <w:r w:rsidR="000603B7">
          <w:rPr>
            <w:noProof/>
            <w:webHidden/>
          </w:rPr>
          <w:t>23</w:t>
        </w:r>
        <w:r w:rsidR="000603B7">
          <w:rPr>
            <w:noProof/>
            <w:webHidden/>
          </w:rPr>
          <w:fldChar w:fldCharType="end"/>
        </w:r>
      </w:hyperlink>
    </w:p>
    <w:p w14:paraId="5DC33715" w14:textId="1B77C3DC"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5" w:history="1">
        <w:r w:rsidR="000603B7" w:rsidRPr="008F4D66">
          <w:rPr>
            <w:rStyle w:val="Hiperhivatkozs"/>
            <w:noProof/>
          </w:rPr>
          <w:t>5.1 Operációs rendszer</w:t>
        </w:r>
        <w:r w:rsidR="000603B7">
          <w:rPr>
            <w:noProof/>
            <w:webHidden/>
          </w:rPr>
          <w:tab/>
        </w:r>
        <w:r w:rsidR="000603B7">
          <w:rPr>
            <w:noProof/>
            <w:webHidden/>
          </w:rPr>
          <w:fldChar w:fldCharType="begin"/>
        </w:r>
        <w:r w:rsidR="000603B7">
          <w:rPr>
            <w:noProof/>
            <w:webHidden/>
          </w:rPr>
          <w:instrText xml:space="preserve"> PAGEREF _Toc152182975 \h </w:instrText>
        </w:r>
        <w:r w:rsidR="000603B7">
          <w:rPr>
            <w:noProof/>
            <w:webHidden/>
          </w:rPr>
        </w:r>
        <w:r w:rsidR="000603B7">
          <w:rPr>
            <w:noProof/>
            <w:webHidden/>
          </w:rPr>
          <w:fldChar w:fldCharType="separate"/>
        </w:r>
        <w:r w:rsidR="000603B7">
          <w:rPr>
            <w:noProof/>
            <w:webHidden/>
          </w:rPr>
          <w:t>23</w:t>
        </w:r>
        <w:r w:rsidR="000603B7">
          <w:rPr>
            <w:noProof/>
            <w:webHidden/>
          </w:rPr>
          <w:fldChar w:fldCharType="end"/>
        </w:r>
      </w:hyperlink>
    </w:p>
    <w:p w14:paraId="2524F6CC" w14:textId="62DC7BCD"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6" w:history="1">
        <w:r w:rsidR="000603B7" w:rsidRPr="008F4D66">
          <w:rPr>
            <w:rStyle w:val="Hiperhivatkozs"/>
            <w:noProof/>
          </w:rPr>
          <w:t>5.2 Implementáció</w:t>
        </w:r>
        <w:r w:rsidR="000603B7">
          <w:rPr>
            <w:noProof/>
            <w:webHidden/>
          </w:rPr>
          <w:tab/>
        </w:r>
        <w:r w:rsidR="000603B7">
          <w:rPr>
            <w:noProof/>
            <w:webHidden/>
          </w:rPr>
          <w:fldChar w:fldCharType="begin"/>
        </w:r>
        <w:r w:rsidR="000603B7">
          <w:rPr>
            <w:noProof/>
            <w:webHidden/>
          </w:rPr>
          <w:instrText xml:space="preserve"> PAGEREF _Toc152182976 \h </w:instrText>
        </w:r>
        <w:r w:rsidR="000603B7">
          <w:rPr>
            <w:noProof/>
            <w:webHidden/>
          </w:rPr>
        </w:r>
        <w:r w:rsidR="000603B7">
          <w:rPr>
            <w:noProof/>
            <w:webHidden/>
          </w:rPr>
          <w:fldChar w:fldCharType="separate"/>
        </w:r>
        <w:r w:rsidR="000603B7">
          <w:rPr>
            <w:noProof/>
            <w:webHidden/>
          </w:rPr>
          <w:t>24</w:t>
        </w:r>
        <w:r w:rsidR="000603B7">
          <w:rPr>
            <w:noProof/>
            <w:webHidden/>
          </w:rPr>
          <w:fldChar w:fldCharType="end"/>
        </w:r>
      </w:hyperlink>
    </w:p>
    <w:p w14:paraId="161CC59B" w14:textId="6795C9DD"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7" w:history="1">
        <w:r w:rsidR="000603B7" w:rsidRPr="008F4D66">
          <w:rPr>
            <w:rStyle w:val="Hiperhivatkozs"/>
            <w:noProof/>
          </w:rPr>
          <w:t>5.2.1 A Python előnyei</w:t>
        </w:r>
        <w:r w:rsidR="000603B7">
          <w:rPr>
            <w:noProof/>
            <w:webHidden/>
          </w:rPr>
          <w:tab/>
        </w:r>
        <w:r w:rsidR="000603B7">
          <w:rPr>
            <w:noProof/>
            <w:webHidden/>
          </w:rPr>
          <w:fldChar w:fldCharType="begin"/>
        </w:r>
        <w:r w:rsidR="000603B7">
          <w:rPr>
            <w:noProof/>
            <w:webHidden/>
          </w:rPr>
          <w:instrText xml:space="preserve"> PAGEREF _Toc152182977 \h </w:instrText>
        </w:r>
        <w:r w:rsidR="000603B7">
          <w:rPr>
            <w:noProof/>
            <w:webHidden/>
          </w:rPr>
        </w:r>
        <w:r w:rsidR="000603B7">
          <w:rPr>
            <w:noProof/>
            <w:webHidden/>
          </w:rPr>
          <w:fldChar w:fldCharType="separate"/>
        </w:r>
        <w:r w:rsidR="000603B7">
          <w:rPr>
            <w:noProof/>
            <w:webHidden/>
          </w:rPr>
          <w:t>24</w:t>
        </w:r>
        <w:r w:rsidR="000603B7">
          <w:rPr>
            <w:noProof/>
            <w:webHidden/>
          </w:rPr>
          <w:fldChar w:fldCharType="end"/>
        </w:r>
      </w:hyperlink>
    </w:p>
    <w:p w14:paraId="68D58873" w14:textId="2BAA7FFB"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8" w:history="1">
        <w:r w:rsidR="000603B7" w:rsidRPr="008F4D66">
          <w:rPr>
            <w:rStyle w:val="Hiperhivatkozs"/>
            <w:noProof/>
          </w:rPr>
          <w:t>5.2.2 Csatlakoztatott eszközök elérése</w:t>
        </w:r>
        <w:r w:rsidR="000603B7">
          <w:rPr>
            <w:noProof/>
            <w:webHidden/>
          </w:rPr>
          <w:tab/>
        </w:r>
        <w:r w:rsidR="000603B7">
          <w:rPr>
            <w:noProof/>
            <w:webHidden/>
          </w:rPr>
          <w:fldChar w:fldCharType="begin"/>
        </w:r>
        <w:r w:rsidR="000603B7">
          <w:rPr>
            <w:noProof/>
            <w:webHidden/>
          </w:rPr>
          <w:instrText xml:space="preserve"> PAGEREF _Toc152182978 \h </w:instrText>
        </w:r>
        <w:r w:rsidR="000603B7">
          <w:rPr>
            <w:noProof/>
            <w:webHidden/>
          </w:rPr>
        </w:r>
        <w:r w:rsidR="000603B7">
          <w:rPr>
            <w:noProof/>
            <w:webHidden/>
          </w:rPr>
          <w:fldChar w:fldCharType="separate"/>
        </w:r>
        <w:r w:rsidR="000603B7">
          <w:rPr>
            <w:noProof/>
            <w:webHidden/>
          </w:rPr>
          <w:t>24</w:t>
        </w:r>
        <w:r w:rsidR="000603B7">
          <w:rPr>
            <w:noProof/>
            <w:webHidden/>
          </w:rPr>
          <w:fldChar w:fldCharType="end"/>
        </w:r>
      </w:hyperlink>
    </w:p>
    <w:p w14:paraId="62E08602" w14:textId="2E5DBC40"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79" w:history="1">
        <w:r w:rsidR="000603B7" w:rsidRPr="008F4D66">
          <w:rPr>
            <w:rStyle w:val="Hiperhivatkozs"/>
            <w:noProof/>
          </w:rPr>
          <w:t>5.2.3 MQTT kliens</w:t>
        </w:r>
        <w:r w:rsidR="000603B7">
          <w:rPr>
            <w:noProof/>
            <w:webHidden/>
          </w:rPr>
          <w:tab/>
        </w:r>
        <w:r w:rsidR="000603B7">
          <w:rPr>
            <w:noProof/>
            <w:webHidden/>
          </w:rPr>
          <w:fldChar w:fldCharType="begin"/>
        </w:r>
        <w:r w:rsidR="000603B7">
          <w:rPr>
            <w:noProof/>
            <w:webHidden/>
          </w:rPr>
          <w:instrText xml:space="preserve"> PAGEREF _Toc152182979 \h </w:instrText>
        </w:r>
        <w:r w:rsidR="000603B7">
          <w:rPr>
            <w:noProof/>
            <w:webHidden/>
          </w:rPr>
        </w:r>
        <w:r w:rsidR="000603B7">
          <w:rPr>
            <w:noProof/>
            <w:webHidden/>
          </w:rPr>
          <w:fldChar w:fldCharType="separate"/>
        </w:r>
        <w:r w:rsidR="000603B7">
          <w:rPr>
            <w:noProof/>
            <w:webHidden/>
          </w:rPr>
          <w:t>25</w:t>
        </w:r>
        <w:r w:rsidR="000603B7">
          <w:rPr>
            <w:noProof/>
            <w:webHidden/>
          </w:rPr>
          <w:fldChar w:fldCharType="end"/>
        </w:r>
      </w:hyperlink>
    </w:p>
    <w:p w14:paraId="5A81D996" w14:textId="58E78F3E"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0" w:history="1">
        <w:r w:rsidR="000603B7" w:rsidRPr="008F4D66">
          <w:rPr>
            <w:rStyle w:val="Hiperhivatkozs"/>
            <w:noProof/>
          </w:rPr>
          <w:t>5.3 Automatikus indítás</w:t>
        </w:r>
        <w:r w:rsidR="000603B7">
          <w:rPr>
            <w:noProof/>
            <w:webHidden/>
          </w:rPr>
          <w:tab/>
        </w:r>
        <w:r w:rsidR="000603B7">
          <w:rPr>
            <w:noProof/>
            <w:webHidden/>
          </w:rPr>
          <w:fldChar w:fldCharType="begin"/>
        </w:r>
        <w:r w:rsidR="000603B7">
          <w:rPr>
            <w:noProof/>
            <w:webHidden/>
          </w:rPr>
          <w:instrText xml:space="preserve"> PAGEREF _Toc152182980 \h </w:instrText>
        </w:r>
        <w:r w:rsidR="000603B7">
          <w:rPr>
            <w:noProof/>
            <w:webHidden/>
          </w:rPr>
        </w:r>
        <w:r w:rsidR="000603B7">
          <w:rPr>
            <w:noProof/>
            <w:webHidden/>
          </w:rPr>
          <w:fldChar w:fldCharType="separate"/>
        </w:r>
        <w:r w:rsidR="000603B7">
          <w:rPr>
            <w:noProof/>
            <w:webHidden/>
          </w:rPr>
          <w:t>26</w:t>
        </w:r>
        <w:r w:rsidR="000603B7">
          <w:rPr>
            <w:noProof/>
            <w:webHidden/>
          </w:rPr>
          <w:fldChar w:fldCharType="end"/>
        </w:r>
      </w:hyperlink>
    </w:p>
    <w:p w14:paraId="428527AF" w14:textId="7E5D0A68"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81" w:history="1">
        <w:r w:rsidR="000603B7" w:rsidRPr="008F4D66">
          <w:rPr>
            <w:rStyle w:val="Hiperhivatkozs"/>
            <w:noProof/>
          </w:rPr>
          <w:t>6 Kommunikáció</w:t>
        </w:r>
        <w:r w:rsidR="000603B7">
          <w:rPr>
            <w:noProof/>
            <w:webHidden/>
          </w:rPr>
          <w:tab/>
        </w:r>
        <w:r w:rsidR="000603B7">
          <w:rPr>
            <w:noProof/>
            <w:webHidden/>
          </w:rPr>
          <w:fldChar w:fldCharType="begin"/>
        </w:r>
        <w:r w:rsidR="000603B7">
          <w:rPr>
            <w:noProof/>
            <w:webHidden/>
          </w:rPr>
          <w:instrText xml:space="preserve"> PAGEREF _Toc152182981 \h </w:instrText>
        </w:r>
        <w:r w:rsidR="000603B7">
          <w:rPr>
            <w:noProof/>
            <w:webHidden/>
          </w:rPr>
        </w:r>
        <w:r w:rsidR="000603B7">
          <w:rPr>
            <w:noProof/>
            <w:webHidden/>
          </w:rPr>
          <w:fldChar w:fldCharType="separate"/>
        </w:r>
        <w:r w:rsidR="000603B7">
          <w:rPr>
            <w:noProof/>
            <w:webHidden/>
          </w:rPr>
          <w:t>28</w:t>
        </w:r>
        <w:r w:rsidR="000603B7">
          <w:rPr>
            <w:noProof/>
            <w:webHidden/>
          </w:rPr>
          <w:fldChar w:fldCharType="end"/>
        </w:r>
      </w:hyperlink>
    </w:p>
    <w:p w14:paraId="09503666" w14:textId="2465BF20"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2" w:history="1">
        <w:r w:rsidR="000603B7" w:rsidRPr="008F4D66">
          <w:rPr>
            <w:rStyle w:val="Hiperhivatkozs"/>
            <w:noProof/>
          </w:rPr>
          <w:t>6.1 I2C</w:t>
        </w:r>
        <w:r w:rsidR="000603B7">
          <w:rPr>
            <w:noProof/>
            <w:webHidden/>
          </w:rPr>
          <w:tab/>
        </w:r>
        <w:r w:rsidR="000603B7">
          <w:rPr>
            <w:noProof/>
            <w:webHidden/>
          </w:rPr>
          <w:fldChar w:fldCharType="begin"/>
        </w:r>
        <w:r w:rsidR="000603B7">
          <w:rPr>
            <w:noProof/>
            <w:webHidden/>
          </w:rPr>
          <w:instrText xml:space="preserve"> PAGEREF _Toc152182982 \h </w:instrText>
        </w:r>
        <w:r w:rsidR="000603B7">
          <w:rPr>
            <w:noProof/>
            <w:webHidden/>
          </w:rPr>
        </w:r>
        <w:r w:rsidR="000603B7">
          <w:rPr>
            <w:noProof/>
            <w:webHidden/>
          </w:rPr>
          <w:fldChar w:fldCharType="separate"/>
        </w:r>
        <w:r w:rsidR="000603B7">
          <w:rPr>
            <w:noProof/>
            <w:webHidden/>
          </w:rPr>
          <w:t>28</w:t>
        </w:r>
        <w:r w:rsidR="000603B7">
          <w:rPr>
            <w:noProof/>
            <w:webHidden/>
          </w:rPr>
          <w:fldChar w:fldCharType="end"/>
        </w:r>
      </w:hyperlink>
    </w:p>
    <w:p w14:paraId="6543A804" w14:textId="2E3C2015"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3" w:history="1">
        <w:r w:rsidR="000603B7" w:rsidRPr="008F4D66">
          <w:rPr>
            <w:rStyle w:val="Hiperhivatkozs"/>
            <w:noProof/>
          </w:rPr>
          <w:t>6.2 MQTT</w:t>
        </w:r>
        <w:r w:rsidR="000603B7">
          <w:rPr>
            <w:noProof/>
            <w:webHidden/>
          </w:rPr>
          <w:tab/>
        </w:r>
        <w:r w:rsidR="000603B7">
          <w:rPr>
            <w:noProof/>
            <w:webHidden/>
          </w:rPr>
          <w:fldChar w:fldCharType="begin"/>
        </w:r>
        <w:r w:rsidR="000603B7">
          <w:rPr>
            <w:noProof/>
            <w:webHidden/>
          </w:rPr>
          <w:instrText xml:space="preserve"> PAGEREF _Toc152182983 \h </w:instrText>
        </w:r>
        <w:r w:rsidR="000603B7">
          <w:rPr>
            <w:noProof/>
            <w:webHidden/>
          </w:rPr>
        </w:r>
        <w:r w:rsidR="000603B7">
          <w:rPr>
            <w:noProof/>
            <w:webHidden/>
          </w:rPr>
          <w:fldChar w:fldCharType="separate"/>
        </w:r>
        <w:r w:rsidR="000603B7">
          <w:rPr>
            <w:noProof/>
            <w:webHidden/>
          </w:rPr>
          <w:t>29</w:t>
        </w:r>
        <w:r w:rsidR="000603B7">
          <w:rPr>
            <w:noProof/>
            <w:webHidden/>
          </w:rPr>
          <w:fldChar w:fldCharType="end"/>
        </w:r>
      </w:hyperlink>
    </w:p>
    <w:p w14:paraId="6F918DCC" w14:textId="413989D3"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4" w:history="1">
        <w:r w:rsidR="000603B7" w:rsidRPr="008F4D66">
          <w:rPr>
            <w:rStyle w:val="Hiperhivatkozs"/>
            <w:noProof/>
          </w:rPr>
          <w:t>6.2.1 Topicok</w:t>
        </w:r>
        <w:r w:rsidR="000603B7">
          <w:rPr>
            <w:noProof/>
            <w:webHidden/>
          </w:rPr>
          <w:tab/>
        </w:r>
        <w:r w:rsidR="000603B7">
          <w:rPr>
            <w:noProof/>
            <w:webHidden/>
          </w:rPr>
          <w:fldChar w:fldCharType="begin"/>
        </w:r>
        <w:r w:rsidR="000603B7">
          <w:rPr>
            <w:noProof/>
            <w:webHidden/>
          </w:rPr>
          <w:instrText xml:space="preserve"> PAGEREF _Toc152182984 \h </w:instrText>
        </w:r>
        <w:r w:rsidR="000603B7">
          <w:rPr>
            <w:noProof/>
            <w:webHidden/>
          </w:rPr>
        </w:r>
        <w:r w:rsidR="000603B7">
          <w:rPr>
            <w:noProof/>
            <w:webHidden/>
          </w:rPr>
          <w:fldChar w:fldCharType="separate"/>
        </w:r>
        <w:r w:rsidR="000603B7">
          <w:rPr>
            <w:noProof/>
            <w:webHidden/>
          </w:rPr>
          <w:t>29</w:t>
        </w:r>
        <w:r w:rsidR="000603B7">
          <w:rPr>
            <w:noProof/>
            <w:webHidden/>
          </w:rPr>
          <w:fldChar w:fldCharType="end"/>
        </w:r>
      </w:hyperlink>
    </w:p>
    <w:p w14:paraId="3DF9BDFA" w14:textId="18A9746E"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5" w:history="1">
        <w:r w:rsidR="000603B7" w:rsidRPr="008F4D66">
          <w:rPr>
            <w:rStyle w:val="Hiperhivatkozs"/>
            <w:noProof/>
          </w:rPr>
          <w:t>6.2.2 Résztvevők feladatai</w:t>
        </w:r>
        <w:r w:rsidR="000603B7">
          <w:rPr>
            <w:noProof/>
            <w:webHidden/>
          </w:rPr>
          <w:tab/>
        </w:r>
        <w:r w:rsidR="000603B7">
          <w:rPr>
            <w:noProof/>
            <w:webHidden/>
          </w:rPr>
          <w:fldChar w:fldCharType="begin"/>
        </w:r>
        <w:r w:rsidR="000603B7">
          <w:rPr>
            <w:noProof/>
            <w:webHidden/>
          </w:rPr>
          <w:instrText xml:space="preserve"> PAGEREF _Toc152182985 \h </w:instrText>
        </w:r>
        <w:r w:rsidR="000603B7">
          <w:rPr>
            <w:noProof/>
            <w:webHidden/>
          </w:rPr>
        </w:r>
        <w:r w:rsidR="000603B7">
          <w:rPr>
            <w:noProof/>
            <w:webHidden/>
          </w:rPr>
          <w:fldChar w:fldCharType="separate"/>
        </w:r>
        <w:r w:rsidR="000603B7">
          <w:rPr>
            <w:noProof/>
            <w:webHidden/>
          </w:rPr>
          <w:t>29</w:t>
        </w:r>
        <w:r w:rsidR="000603B7">
          <w:rPr>
            <w:noProof/>
            <w:webHidden/>
          </w:rPr>
          <w:fldChar w:fldCharType="end"/>
        </w:r>
      </w:hyperlink>
    </w:p>
    <w:p w14:paraId="30F9E4D5" w14:textId="67B5D4C6"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6" w:history="1">
        <w:r w:rsidR="000603B7" w:rsidRPr="008F4D66">
          <w:rPr>
            <w:rStyle w:val="Hiperhivatkozs"/>
            <w:noProof/>
          </w:rPr>
          <w:t>6.2.3 Szolgáltatási szintek</w:t>
        </w:r>
        <w:r w:rsidR="000603B7">
          <w:rPr>
            <w:noProof/>
            <w:webHidden/>
          </w:rPr>
          <w:tab/>
        </w:r>
        <w:r w:rsidR="000603B7">
          <w:rPr>
            <w:noProof/>
            <w:webHidden/>
          </w:rPr>
          <w:fldChar w:fldCharType="begin"/>
        </w:r>
        <w:r w:rsidR="000603B7">
          <w:rPr>
            <w:noProof/>
            <w:webHidden/>
          </w:rPr>
          <w:instrText xml:space="preserve"> PAGEREF _Toc152182986 \h </w:instrText>
        </w:r>
        <w:r w:rsidR="000603B7">
          <w:rPr>
            <w:noProof/>
            <w:webHidden/>
          </w:rPr>
        </w:r>
        <w:r w:rsidR="000603B7">
          <w:rPr>
            <w:noProof/>
            <w:webHidden/>
          </w:rPr>
          <w:fldChar w:fldCharType="separate"/>
        </w:r>
        <w:r w:rsidR="000603B7">
          <w:rPr>
            <w:noProof/>
            <w:webHidden/>
          </w:rPr>
          <w:t>30</w:t>
        </w:r>
        <w:r w:rsidR="000603B7">
          <w:rPr>
            <w:noProof/>
            <w:webHidden/>
          </w:rPr>
          <w:fldChar w:fldCharType="end"/>
        </w:r>
      </w:hyperlink>
    </w:p>
    <w:p w14:paraId="7DCC7E04" w14:textId="3E62055D"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7" w:history="1">
        <w:r w:rsidR="000603B7" w:rsidRPr="008F4D66">
          <w:rPr>
            <w:rStyle w:val="Hiperhivatkozs"/>
            <w:noProof/>
          </w:rPr>
          <w:t>6.2.4 Kliensek lehetőségei</w:t>
        </w:r>
        <w:r w:rsidR="000603B7">
          <w:rPr>
            <w:noProof/>
            <w:webHidden/>
          </w:rPr>
          <w:tab/>
        </w:r>
        <w:r w:rsidR="000603B7">
          <w:rPr>
            <w:noProof/>
            <w:webHidden/>
          </w:rPr>
          <w:fldChar w:fldCharType="begin"/>
        </w:r>
        <w:r w:rsidR="000603B7">
          <w:rPr>
            <w:noProof/>
            <w:webHidden/>
          </w:rPr>
          <w:instrText xml:space="preserve"> PAGEREF _Toc152182987 \h </w:instrText>
        </w:r>
        <w:r w:rsidR="000603B7">
          <w:rPr>
            <w:noProof/>
            <w:webHidden/>
          </w:rPr>
        </w:r>
        <w:r w:rsidR="000603B7">
          <w:rPr>
            <w:noProof/>
            <w:webHidden/>
          </w:rPr>
          <w:fldChar w:fldCharType="separate"/>
        </w:r>
        <w:r w:rsidR="000603B7">
          <w:rPr>
            <w:noProof/>
            <w:webHidden/>
          </w:rPr>
          <w:t>30</w:t>
        </w:r>
        <w:r w:rsidR="000603B7">
          <w:rPr>
            <w:noProof/>
            <w:webHidden/>
          </w:rPr>
          <w:fldChar w:fldCharType="end"/>
        </w:r>
      </w:hyperlink>
    </w:p>
    <w:p w14:paraId="290B59F6" w14:textId="7F382270"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88" w:history="1">
        <w:r w:rsidR="000603B7" w:rsidRPr="008F4D66">
          <w:rPr>
            <w:rStyle w:val="Hiperhivatkozs"/>
            <w:noProof/>
          </w:rPr>
          <w:t>7 Android alkalmazás</w:t>
        </w:r>
        <w:r w:rsidR="000603B7">
          <w:rPr>
            <w:noProof/>
            <w:webHidden/>
          </w:rPr>
          <w:tab/>
        </w:r>
        <w:r w:rsidR="000603B7">
          <w:rPr>
            <w:noProof/>
            <w:webHidden/>
          </w:rPr>
          <w:fldChar w:fldCharType="begin"/>
        </w:r>
        <w:r w:rsidR="000603B7">
          <w:rPr>
            <w:noProof/>
            <w:webHidden/>
          </w:rPr>
          <w:instrText xml:space="preserve"> PAGEREF _Toc152182988 \h </w:instrText>
        </w:r>
        <w:r w:rsidR="000603B7">
          <w:rPr>
            <w:noProof/>
            <w:webHidden/>
          </w:rPr>
        </w:r>
        <w:r w:rsidR="000603B7">
          <w:rPr>
            <w:noProof/>
            <w:webHidden/>
          </w:rPr>
          <w:fldChar w:fldCharType="separate"/>
        </w:r>
        <w:r w:rsidR="000603B7">
          <w:rPr>
            <w:noProof/>
            <w:webHidden/>
          </w:rPr>
          <w:t>31</w:t>
        </w:r>
        <w:r w:rsidR="000603B7">
          <w:rPr>
            <w:noProof/>
            <w:webHidden/>
          </w:rPr>
          <w:fldChar w:fldCharType="end"/>
        </w:r>
      </w:hyperlink>
    </w:p>
    <w:p w14:paraId="33870B9C" w14:textId="28D1FEB1"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89" w:history="1">
        <w:r w:rsidR="000603B7" w:rsidRPr="008F4D66">
          <w:rPr>
            <w:rStyle w:val="Hiperhivatkozs"/>
            <w:noProof/>
          </w:rPr>
          <w:t>7.1 Architektúra és technológiai háttér</w:t>
        </w:r>
        <w:r w:rsidR="000603B7">
          <w:rPr>
            <w:noProof/>
            <w:webHidden/>
          </w:rPr>
          <w:tab/>
        </w:r>
        <w:r w:rsidR="000603B7">
          <w:rPr>
            <w:noProof/>
            <w:webHidden/>
          </w:rPr>
          <w:fldChar w:fldCharType="begin"/>
        </w:r>
        <w:r w:rsidR="000603B7">
          <w:rPr>
            <w:noProof/>
            <w:webHidden/>
          </w:rPr>
          <w:instrText xml:space="preserve"> PAGEREF _Toc152182989 \h </w:instrText>
        </w:r>
        <w:r w:rsidR="000603B7">
          <w:rPr>
            <w:noProof/>
            <w:webHidden/>
          </w:rPr>
        </w:r>
        <w:r w:rsidR="000603B7">
          <w:rPr>
            <w:noProof/>
            <w:webHidden/>
          </w:rPr>
          <w:fldChar w:fldCharType="separate"/>
        </w:r>
        <w:r w:rsidR="000603B7">
          <w:rPr>
            <w:noProof/>
            <w:webHidden/>
          </w:rPr>
          <w:t>31</w:t>
        </w:r>
        <w:r w:rsidR="000603B7">
          <w:rPr>
            <w:noProof/>
            <w:webHidden/>
          </w:rPr>
          <w:fldChar w:fldCharType="end"/>
        </w:r>
      </w:hyperlink>
    </w:p>
    <w:p w14:paraId="5ED51FF5" w14:textId="675CB619"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90" w:history="1">
        <w:r w:rsidR="000603B7" w:rsidRPr="008F4D66">
          <w:rPr>
            <w:rStyle w:val="Hiperhivatkozs"/>
            <w:noProof/>
          </w:rPr>
          <w:t>7.1.1 Android Room</w:t>
        </w:r>
        <w:r w:rsidR="000603B7">
          <w:rPr>
            <w:noProof/>
            <w:webHidden/>
          </w:rPr>
          <w:tab/>
        </w:r>
        <w:r w:rsidR="000603B7">
          <w:rPr>
            <w:noProof/>
            <w:webHidden/>
          </w:rPr>
          <w:fldChar w:fldCharType="begin"/>
        </w:r>
        <w:r w:rsidR="000603B7">
          <w:rPr>
            <w:noProof/>
            <w:webHidden/>
          </w:rPr>
          <w:instrText xml:space="preserve"> PAGEREF _Toc152182990 \h </w:instrText>
        </w:r>
        <w:r w:rsidR="000603B7">
          <w:rPr>
            <w:noProof/>
            <w:webHidden/>
          </w:rPr>
        </w:r>
        <w:r w:rsidR="000603B7">
          <w:rPr>
            <w:noProof/>
            <w:webHidden/>
          </w:rPr>
          <w:fldChar w:fldCharType="separate"/>
        </w:r>
        <w:r w:rsidR="000603B7">
          <w:rPr>
            <w:noProof/>
            <w:webHidden/>
          </w:rPr>
          <w:t>31</w:t>
        </w:r>
        <w:r w:rsidR="000603B7">
          <w:rPr>
            <w:noProof/>
            <w:webHidden/>
          </w:rPr>
          <w:fldChar w:fldCharType="end"/>
        </w:r>
      </w:hyperlink>
    </w:p>
    <w:p w14:paraId="3137F45D" w14:textId="14E151FC"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91" w:history="1">
        <w:r w:rsidR="000603B7" w:rsidRPr="008F4D66">
          <w:rPr>
            <w:rStyle w:val="Hiperhivatkozs"/>
            <w:noProof/>
          </w:rPr>
          <w:t>7.1.2 MVVM architektúra</w:t>
        </w:r>
        <w:r w:rsidR="000603B7">
          <w:rPr>
            <w:noProof/>
            <w:webHidden/>
          </w:rPr>
          <w:tab/>
        </w:r>
        <w:r w:rsidR="000603B7">
          <w:rPr>
            <w:noProof/>
            <w:webHidden/>
          </w:rPr>
          <w:fldChar w:fldCharType="begin"/>
        </w:r>
        <w:r w:rsidR="000603B7">
          <w:rPr>
            <w:noProof/>
            <w:webHidden/>
          </w:rPr>
          <w:instrText xml:space="preserve"> PAGEREF _Toc152182991 \h </w:instrText>
        </w:r>
        <w:r w:rsidR="000603B7">
          <w:rPr>
            <w:noProof/>
            <w:webHidden/>
          </w:rPr>
        </w:r>
        <w:r w:rsidR="000603B7">
          <w:rPr>
            <w:noProof/>
            <w:webHidden/>
          </w:rPr>
          <w:fldChar w:fldCharType="separate"/>
        </w:r>
        <w:r w:rsidR="000603B7">
          <w:rPr>
            <w:noProof/>
            <w:webHidden/>
          </w:rPr>
          <w:t>32</w:t>
        </w:r>
        <w:r w:rsidR="000603B7">
          <w:rPr>
            <w:noProof/>
            <w:webHidden/>
          </w:rPr>
          <w:fldChar w:fldCharType="end"/>
        </w:r>
      </w:hyperlink>
    </w:p>
    <w:p w14:paraId="4AA65F03" w14:textId="0E951F86"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92" w:history="1">
        <w:r w:rsidR="000603B7" w:rsidRPr="008F4D66">
          <w:rPr>
            <w:rStyle w:val="Hiperhivatkozs"/>
            <w:noProof/>
          </w:rPr>
          <w:t>7.1.3 Paho MQTT kliens</w:t>
        </w:r>
        <w:r w:rsidR="000603B7">
          <w:rPr>
            <w:noProof/>
            <w:webHidden/>
          </w:rPr>
          <w:tab/>
        </w:r>
        <w:r w:rsidR="000603B7">
          <w:rPr>
            <w:noProof/>
            <w:webHidden/>
          </w:rPr>
          <w:fldChar w:fldCharType="begin"/>
        </w:r>
        <w:r w:rsidR="000603B7">
          <w:rPr>
            <w:noProof/>
            <w:webHidden/>
          </w:rPr>
          <w:instrText xml:space="preserve"> PAGEREF _Toc152182992 \h </w:instrText>
        </w:r>
        <w:r w:rsidR="000603B7">
          <w:rPr>
            <w:noProof/>
            <w:webHidden/>
          </w:rPr>
        </w:r>
        <w:r w:rsidR="000603B7">
          <w:rPr>
            <w:noProof/>
            <w:webHidden/>
          </w:rPr>
          <w:fldChar w:fldCharType="separate"/>
        </w:r>
        <w:r w:rsidR="000603B7">
          <w:rPr>
            <w:noProof/>
            <w:webHidden/>
          </w:rPr>
          <w:t>32</w:t>
        </w:r>
        <w:r w:rsidR="000603B7">
          <w:rPr>
            <w:noProof/>
            <w:webHidden/>
          </w:rPr>
          <w:fldChar w:fldCharType="end"/>
        </w:r>
      </w:hyperlink>
    </w:p>
    <w:p w14:paraId="6B97DE03" w14:textId="09000DEE"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93" w:history="1">
        <w:r w:rsidR="000603B7" w:rsidRPr="008F4D66">
          <w:rPr>
            <w:rStyle w:val="Hiperhivatkozs"/>
            <w:noProof/>
          </w:rPr>
          <w:t>7.1.4 Navigáció</w:t>
        </w:r>
        <w:r w:rsidR="000603B7">
          <w:rPr>
            <w:noProof/>
            <w:webHidden/>
          </w:rPr>
          <w:tab/>
        </w:r>
        <w:r w:rsidR="000603B7">
          <w:rPr>
            <w:noProof/>
            <w:webHidden/>
          </w:rPr>
          <w:fldChar w:fldCharType="begin"/>
        </w:r>
        <w:r w:rsidR="000603B7">
          <w:rPr>
            <w:noProof/>
            <w:webHidden/>
          </w:rPr>
          <w:instrText xml:space="preserve"> PAGEREF _Toc152182993 \h </w:instrText>
        </w:r>
        <w:r w:rsidR="000603B7">
          <w:rPr>
            <w:noProof/>
            <w:webHidden/>
          </w:rPr>
        </w:r>
        <w:r w:rsidR="000603B7">
          <w:rPr>
            <w:noProof/>
            <w:webHidden/>
          </w:rPr>
          <w:fldChar w:fldCharType="separate"/>
        </w:r>
        <w:r w:rsidR="000603B7">
          <w:rPr>
            <w:noProof/>
            <w:webHidden/>
          </w:rPr>
          <w:t>33</w:t>
        </w:r>
        <w:r w:rsidR="000603B7">
          <w:rPr>
            <w:noProof/>
            <w:webHidden/>
          </w:rPr>
          <w:fldChar w:fldCharType="end"/>
        </w:r>
      </w:hyperlink>
    </w:p>
    <w:p w14:paraId="3C2D16D2" w14:textId="02102797" w:rsidR="000603B7"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94" w:history="1">
        <w:r w:rsidR="000603B7" w:rsidRPr="008F4D66">
          <w:rPr>
            <w:rStyle w:val="Hiperhivatkozs"/>
            <w:noProof/>
          </w:rPr>
          <w:t>7.1.5 Jetpack compose</w:t>
        </w:r>
        <w:r w:rsidR="000603B7">
          <w:rPr>
            <w:noProof/>
            <w:webHidden/>
          </w:rPr>
          <w:tab/>
        </w:r>
        <w:r w:rsidR="000603B7">
          <w:rPr>
            <w:noProof/>
            <w:webHidden/>
          </w:rPr>
          <w:fldChar w:fldCharType="begin"/>
        </w:r>
        <w:r w:rsidR="000603B7">
          <w:rPr>
            <w:noProof/>
            <w:webHidden/>
          </w:rPr>
          <w:instrText xml:space="preserve"> PAGEREF _Toc152182994 \h </w:instrText>
        </w:r>
        <w:r w:rsidR="000603B7">
          <w:rPr>
            <w:noProof/>
            <w:webHidden/>
          </w:rPr>
        </w:r>
        <w:r w:rsidR="000603B7">
          <w:rPr>
            <w:noProof/>
            <w:webHidden/>
          </w:rPr>
          <w:fldChar w:fldCharType="separate"/>
        </w:r>
        <w:r w:rsidR="000603B7">
          <w:rPr>
            <w:noProof/>
            <w:webHidden/>
          </w:rPr>
          <w:t>33</w:t>
        </w:r>
        <w:r w:rsidR="000603B7">
          <w:rPr>
            <w:noProof/>
            <w:webHidden/>
          </w:rPr>
          <w:fldChar w:fldCharType="end"/>
        </w:r>
      </w:hyperlink>
    </w:p>
    <w:p w14:paraId="28D14856" w14:textId="3F3D509F" w:rsidR="000603B7"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182995" w:history="1">
        <w:r w:rsidR="000603B7" w:rsidRPr="008F4D66">
          <w:rPr>
            <w:rStyle w:val="Hiperhivatkozs"/>
            <w:noProof/>
          </w:rPr>
          <w:t>7.2 Felhasználói felület</w:t>
        </w:r>
        <w:r w:rsidR="000603B7">
          <w:rPr>
            <w:noProof/>
            <w:webHidden/>
          </w:rPr>
          <w:tab/>
        </w:r>
        <w:r w:rsidR="000603B7">
          <w:rPr>
            <w:noProof/>
            <w:webHidden/>
          </w:rPr>
          <w:fldChar w:fldCharType="begin"/>
        </w:r>
        <w:r w:rsidR="000603B7">
          <w:rPr>
            <w:noProof/>
            <w:webHidden/>
          </w:rPr>
          <w:instrText xml:space="preserve"> PAGEREF _Toc152182995 \h </w:instrText>
        </w:r>
        <w:r w:rsidR="000603B7">
          <w:rPr>
            <w:noProof/>
            <w:webHidden/>
          </w:rPr>
        </w:r>
        <w:r w:rsidR="000603B7">
          <w:rPr>
            <w:noProof/>
            <w:webHidden/>
          </w:rPr>
          <w:fldChar w:fldCharType="separate"/>
        </w:r>
        <w:r w:rsidR="000603B7">
          <w:rPr>
            <w:noProof/>
            <w:webHidden/>
          </w:rPr>
          <w:t>34</w:t>
        </w:r>
        <w:r w:rsidR="000603B7">
          <w:rPr>
            <w:noProof/>
            <w:webHidden/>
          </w:rPr>
          <w:fldChar w:fldCharType="end"/>
        </w:r>
      </w:hyperlink>
    </w:p>
    <w:p w14:paraId="7FD0E11B" w14:textId="13AEE4F9"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96" w:history="1">
        <w:r w:rsidR="000603B7" w:rsidRPr="008F4D66">
          <w:rPr>
            <w:rStyle w:val="Hiperhivatkozs"/>
            <w:noProof/>
          </w:rPr>
          <w:t>8 Utolsó simítások</w:t>
        </w:r>
        <w:r w:rsidR="000603B7">
          <w:rPr>
            <w:noProof/>
            <w:webHidden/>
          </w:rPr>
          <w:tab/>
        </w:r>
        <w:r w:rsidR="000603B7">
          <w:rPr>
            <w:noProof/>
            <w:webHidden/>
          </w:rPr>
          <w:fldChar w:fldCharType="begin"/>
        </w:r>
        <w:r w:rsidR="000603B7">
          <w:rPr>
            <w:noProof/>
            <w:webHidden/>
          </w:rPr>
          <w:instrText xml:space="preserve"> PAGEREF _Toc152182996 \h </w:instrText>
        </w:r>
        <w:r w:rsidR="000603B7">
          <w:rPr>
            <w:noProof/>
            <w:webHidden/>
          </w:rPr>
        </w:r>
        <w:r w:rsidR="000603B7">
          <w:rPr>
            <w:noProof/>
            <w:webHidden/>
          </w:rPr>
          <w:fldChar w:fldCharType="separate"/>
        </w:r>
        <w:r w:rsidR="000603B7">
          <w:rPr>
            <w:noProof/>
            <w:webHidden/>
          </w:rPr>
          <w:t>36</w:t>
        </w:r>
        <w:r w:rsidR="000603B7">
          <w:rPr>
            <w:noProof/>
            <w:webHidden/>
          </w:rPr>
          <w:fldChar w:fldCharType="end"/>
        </w:r>
      </w:hyperlink>
    </w:p>
    <w:p w14:paraId="0B58CF29" w14:textId="3CCA5EB8"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97" w:history="1">
        <w:r w:rsidR="000603B7" w:rsidRPr="008F4D66">
          <w:rPr>
            <w:rStyle w:val="Hiperhivatkozs"/>
            <w:noProof/>
          </w:rPr>
          <w:t>Irodalomjegyzék</w:t>
        </w:r>
        <w:r w:rsidR="000603B7">
          <w:rPr>
            <w:noProof/>
            <w:webHidden/>
          </w:rPr>
          <w:tab/>
        </w:r>
        <w:r w:rsidR="000603B7">
          <w:rPr>
            <w:noProof/>
            <w:webHidden/>
          </w:rPr>
          <w:fldChar w:fldCharType="begin"/>
        </w:r>
        <w:r w:rsidR="000603B7">
          <w:rPr>
            <w:noProof/>
            <w:webHidden/>
          </w:rPr>
          <w:instrText xml:space="preserve"> PAGEREF _Toc152182997 \h </w:instrText>
        </w:r>
        <w:r w:rsidR="000603B7">
          <w:rPr>
            <w:noProof/>
            <w:webHidden/>
          </w:rPr>
        </w:r>
        <w:r w:rsidR="000603B7">
          <w:rPr>
            <w:noProof/>
            <w:webHidden/>
          </w:rPr>
          <w:fldChar w:fldCharType="separate"/>
        </w:r>
        <w:r w:rsidR="000603B7">
          <w:rPr>
            <w:noProof/>
            <w:webHidden/>
          </w:rPr>
          <w:t>37</w:t>
        </w:r>
        <w:r w:rsidR="000603B7">
          <w:rPr>
            <w:noProof/>
            <w:webHidden/>
          </w:rPr>
          <w:fldChar w:fldCharType="end"/>
        </w:r>
      </w:hyperlink>
    </w:p>
    <w:p w14:paraId="690FFF3B" w14:textId="08BD5E7C" w:rsidR="000603B7"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182998" w:history="1">
        <w:r w:rsidR="000603B7" w:rsidRPr="008F4D66">
          <w:rPr>
            <w:rStyle w:val="Hiperhivatkozs"/>
            <w:noProof/>
          </w:rPr>
          <w:t>Függelék</w:t>
        </w:r>
        <w:r w:rsidR="000603B7">
          <w:rPr>
            <w:noProof/>
            <w:webHidden/>
          </w:rPr>
          <w:tab/>
        </w:r>
        <w:r w:rsidR="000603B7">
          <w:rPr>
            <w:noProof/>
            <w:webHidden/>
          </w:rPr>
          <w:fldChar w:fldCharType="begin"/>
        </w:r>
        <w:r w:rsidR="000603B7">
          <w:rPr>
            <w:noProof/>
            <w:webHidden/>
          </w:rPr>
          <w:instrText xml:space="preserve"> PAGEREF _Toc152182998 \h </w:instrText>
        </w:r>
        <w:r w:rsidR="000603B7">
          <w:rPr>
            <w:noProof/>
            <w:webHidden/>
          </w:rPr>
        </w:r>
        <w:r w:rsidR="000603B7">
          <w:rPr>
            <w:noProof/>
            <w:webHidden/>
          </w:rPr>
          <w:fldChar w:fldCharType="separate"/>
        </w:r>
        <w:r w:rsidR="000603B7">
          <w:rPr>
            <w:noProof/>
            <w:webHidden/>
          </w:rPr>
          <w:t>40</w:t>
        </w:r>
        <w:r w:rsidR="000603B7">
          <w:rPr>
            <w:noProof/>
            <w:webHidden/>
          </w:rPr>
          <w:fldChar w:fldCharType="end"/>
        </w:r>
      </w:hyperlink>
    </w:p>
    <w:p w14:paraId="01B0DC16" w14:textId="25BF6223"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03CD0B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951CD">
        <w:rPr>
          <w:noProof/>
        </w:rPr>
        <w:t>2023. 12. 02.</w:t>
      </w:r>
      <w:r w:rsidRPr="00B50CAA">
        <w:fldChar w:fldCharType="end"/>
      </w:r>
    </w:p>
    <w:p w14:paraId="5128D61A" w14:textId="77777777" w:rsidR="00681E99" w:rsidRDefault="005E01E0" w:rsidP="00854BDC">
      <w:pPr>
        <w:pStyle w:val="Nyilatkozatalrs"/>
      </w:pPr>
      <w:r>
        <w:tab/>
      </w:r>
      <w:r w:rsidR="00854BDC">
        <w:t>...</w:t>
      </w:r>
      <w:r>
        <w:t>…………………………………………….</w:t>
      </w:r>
    </w:p>
    <w:p w14:paraId="26AA76B1" w14:textId="556EBE9F" w:rsidR="005E01E0" w:rsidRDefault="005E01E0" w:rsidP="00854BDC">
      <w:pPr>
        <w:pStyle w:val="Nyilatkozatalrs"/>
      </w:pPr>
      <w:r>
        <w:tab/>
      </w:r>
      <w:fldSimple w:instr=" AUTHOR   \* MERGEFORMAT ">
        <w:r w:rsidR="000603B7">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182942"/>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52182943"/>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76EA5753" w14:textId="77777777" w:rsidR="0013198D" w:rsidRDefault="0013198D">
      <w:pPr>
        <w:spacing w:after="0" w:line="240" w:lineRule="auto"/>
        <w:ind w:firstLine="0"/>
        <w:jc w:val="left"/>
        <w:rPr>
          <w:rFonts w:cs="Arial"/>
          <w:b/>
          <w:bCs/>
          <w:kern w:val="32"/>
          <w:sz w:val="36"/>
          <w:szCs w:val="32"/>
        </w:rPr>
      </w:pPr>
      <w:bookmarkStart w:id="2" w:name="_Toc332797397"/>
      <w:r>
        <w:br w:type="page"/>
      </w:r>
    </w:p>
    <w:p w14:paraId="31536188" w14:textId="1724F8C6" w:rsidR="001A57BC" w:rsidRDefault="003F5425" w:rsidP="006A1B7F">
      <w:pPr>
        <w:pStyle w:val="Cmsor1"/>
      </w:pPr>
      <w:bookmarkStart w:id="3" w:name="_Toc152182944"/>
      <w:r>
        <w:lastRenderedPageBreak/>
        <w:t>Bevezetés</w:t>
      </w:r>
      <w:bookmarkEnd w:id="2"/>
      <w:bookmarkEnd w:id="3"/>
    </w:p>
    <w:p w14:paraId="647EDD66" w14:textId="735EBE94" w:rsidR="00650C7C" w:rsidRDefault="00E816BE" w:rsidP="00AC5F67">
      <w:r>
        <w:t>Nagyon izgi lesz</w:t>
      </w:r>
    </w:p>
    <w:p w14:paraId="76CBD3DC" w14:textId="048BA3EC" w:rsidR="000B1BB6" w:rsidRDefault="000B1BB6" w:rsidP="00650C7C">
      <w:pPr>
        <w:pStyle w:val="Kd"/>
      </w:pPr>
    </w:p>
    <w:p w14:paraId="7C1C5817" w14:textId="77777777" w:rsidR="000B1BB6" w:rsidRDefault="000B1BB6" w:rsidP="00650C7C">
      <w:pPr>
        <w:pStyle w:val="Kd"/>
      </w:pPr>
    </w:p>
    <w:p w14:paraId="64BDBF40" w14:textId="17E409D7" w:rsidR="00786C3D" w:rsidRDefault="00CD243A" w:rsidP="00700E3A">
      <w:pPr>
        <w:pStyle w:val="Cmsor1"/>
      </w:pPr>
      <w:bookmarkStart w:id="4" w:name="_Toc152182945"/>
      <w:bookmarkStart w:id="5" w:name="_Toc332797403"/>
      <w:r>
        <w:lastRenderedPageBreak/>
        <w:t>Piac</w:t>
      </w:r>
      <w:r w:rsidR="00786C3D">
        <w:t>kutatás</w:t>
      </w:r>
      <w:bookmarkEnd w:id="4"/>
    </w:p>
    <w:p w14:paraId="320A28AF" w14:textId="129ED06F" w:rsidR="00E4627E" w:rsidRDefault="00812B41" w:rsidP="00E23891">
      <w:r>
        <w:t>Bármilyen innovatív ötlet haszontalanná tud válni, hogyha nem mérjük fel előtte a piaci igényeket, nem tudjuk, hogy a célfelhasználóknak mik az elvárásaik egy adott rendszerrel szemben. Az okosüvegházak célközönségét két csoportra tudjuk osztani, a mezőgazdaságban dolgozókra, akik professzionális termelést szeretnének végrehajtani, illetve az átlagemberekre,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Cmsor2"/>
      </w:pPr>
      <w:bookmarkStart w:id="6" w:name="_Toc152182946"/>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01948A2A"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0603B7">
        <w:t>[1]</w:t>
      </w:r>
      <w:r w:rsidR="002011CE">
        <w:fldChar w:fldCharType="end"/>
      </w:r>
    </w:p>
    <w:p w14:paraId="65B56A23" w14:textId="1FF80177"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0603B7">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6FF91602" w:rsidR="00274EEF" w:rsidRDefault="00274EEF" w:rsidP="00E03F2F">
      <w:r>
        <w:t xml:space="preserve">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w:t>
      </w:r>
      <w:r>
        <w:lastRenderedPageBreak/>
        <w:t>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0603B7">
        <w:t>[3]</w:t>
      </w:r>
      <w:r w:rsidR="00956CC0">
        <w:fldChar w:fldCharType="end"/>
      </w:r>
    </w:p>
    <w:p w14:paraId="48AD7383" w14:textId="204033AE" w:rsidR="00274EEF" w:rsidRDefault="00274EEF" w:rsidP="00E03F2F">
      <w:r>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volt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0603B7">
        <w:t>[4]</w:t>
      </w:r>
      <w:r w:rsidR="007C304A">
        <w:fldChar w:fldCharType="end"/>
      </w:r>
    </w:p>
    <w:p w14:paraId="3E48DDD4" w14:textId="7EB30A7A"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0603B7">
        <w:t>[5]</w:t>
      </w:r>
      <w:r w:rsidR="00706BA9">
        <w:fldChar w:fldCharType="end"/>
      </w:r>
    </w:p>
    <w:p w14:paraId="07D3EB40" w14:textId="39947C04" w:rsidR="00E23891" w:rsidRDefault="00E23891" w:rsidP="00E23891">
      <w:pPr>
        <w:pStyle w:val="Cmsor2"/>
      </w:pPr>
      <w:bookmarkStart w:id="7" w:name="_Toc152182947"/>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38739064"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0603B7">
        <w:t>[6]</w:t>
      </w:r>
      <w:r w:rsidR="006A1FF2">
        <w:fldChar w:fldCharType="end"/>
      </w:r>
      <w:r w:rsidR="006A1FF2">
        <w:t xml:space="preserve"> Az, hogy ez jó-e vagy sem, inkább erkölcsi kérdés, informatikai szempontból inkább egy kihívásnak mondanám.</w:t>
      </w:r>
    </w:p>
    <w:p w14:paraId="766D4C8F" w14:textId="297337A2" w:rsidR="00836864" w:rsidRDefault="00836864" w:rsidP="00E23891">
      <w:r>
        <w:t xml:space="preserve">Az automatizált rendszerek és robotok segítenek a monoton és ismétlődő feladatokban, például a gyomlálásban, permetezésben és betakarításban, ami szintén növeli a hatékonyságot és csökkenti a munkaerőigényt, ami ezen a területen manapság </w:t>
      </w:r>
      <w:r>
        <w:lastRenderedPageBreak/>
        <w:t>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0603B7">
        <w:t>[4]</w:t>
      </w:r>
      <w:r w:rsidR="00C6572D">
        <w:fldChar w:fldCharType="end"/>
      </w:r>
    </w:p>
    <w:p w14:paraId="3F06239D" w14:textId="58F4C8B6" w:rsidR="0055624F" w:rsidRDefault="0055624F" w:rsidP="00E23891">
      <w:r>
        <w:t>A mi feladatunk tehát, hogy a lehető legkevesebb erőforrással, fenntartható és hatékony módszerekkel tudjuk a lehető legoptimálisabb szintre emelni a növénytermesztést</w:t>
      </w:r>
    </w:p>
    <w:p w14:paraId="04A0373F" w14:textId="14332D6F" w:rsidR="00BA2016" w:rsidRDefault="00755FD3" w:rsidP="00755FD3">
      <w:pPr>
        <w:pStyle w:val="Cmsor2"/>
      </w:pPr>
      <w:bookmarkStart w:id="8" w:name="_Toc152182948"/>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Cmsor3"/>
      </w:pPr>
      <w:bookmarkStart w:id="9" w:name="_Ref152109698"/>
      <w:bookmarkStart w:id="10" w:name="_Toc152182949"/>
      <w:r>
        <w:t>Fény</w:t>
      </w:r>
      <w:bookmarkEnd w:id="9"/>
      <w:bookmarkEnd w:id="10"/>
    </w:p>
    <w:p w14:paraId="7B9E5193" w14:textId="3EE9A6FE"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megkötik a fény energiáját</w:t>
      </w:r>
      <w:r>
        <w:t>. A lek</w:t>
      </w:r>
      <w:r w:rsidRPr="00DB3D5A">
        <w:t>ötött energia a légzés folyamán szabadul fel, ezt használja a növény saját testének a felép</w:t>
      </w:r>
      <w:r w:rsidR="00EB36F4">
        <w:t>í</w:t>
      </w:r>
      <w:r w:rsidRPr="00DB3D5A">
        <w:t>tésére</w:t>
      </w:r>
      <w:r>
        <w:t>. Az asszimiláció egy széles kategória, amely magában foglalja a fotoszintézist, de kiterjed más tápanyagok asszimilációjára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1A283882"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0603B7">
        <w:t>[7]</w:t>
      </w:r>
      <w:r w:rsidR="00C6572D">
        <w:fldChar w:fldCharType="end"/>
      </w:r>
    </w:p>
    <w:p w14:paraId="5FC700A6" w14:textId="40591066" w:rsidR="005932BE" w:rsidRDefault="005932BE" w:rsidP="00DB3D5A">
      <w:r>
        <w:lastRenderedPageBreak/>
        <w:t xml:space="preserve">Mesterséges megvilágításnál arra is figyelnünk kell, hogy milyen hullámhosszú fényt </w:t>
      </w:r>
      <w:r w:rsidR="00833703">
        <w:t xml:space="preserve">kapnak növényeink, ugyanis a fehér fény különböző komponensei más-más területeken táplálják és fejlesztik őket. A </w:t>
      </w:r>
      <w:r w:rsidR="004F02DD">
        <w:t>fotoszintézishez</w:t>
      </w:r>
      <w:r w:rsidR="00833703">
        <w:t xml:space="preserve"> szükséges hullámhossz a 440 és 660 nm. A fejlődéshez, növekedéshez a 660nm-es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0603B7">
        <w:t>[8]</w:t>
      </w:r>
      <w:r w:rsidR="000E636D">
        <w:fldChar w:fldCharType="end"/>
      </w:r>
    </w:p>
    <w:p w14:paraId="49F1159A" w14:textId="33E216F3" w:rsidR="003B0CCE" w:rsidRDefault="003B0CCE" w:rsidP="003B0CCE">
      <w:pPr>
        <w:pStyle w:val="Cmsor3"/>
      </w:pPr>
      <w:bookmarkStart w:id="11" w:name="_Toc152182950"/>
      <w:r>
        <w:t>Víz</w:t>
      </w:r>
      <w:bookmarkEnd w:id="11"/>
    </w:p>
    <w:p w14:paraId="3124D178" w14:textId="780452A8"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23AB2471" w:rsidR="00912D98" w:rsidRDefault="00912D98" w:rsidP="00993A17">
      <w:r>
        <w:t>A víz részt vesz a sejtfalak turgor-nyomásának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56FD7AB3"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0603B7">
        <w:t>[9]</w:t>
      </w:r>
      <w:r w:rsidR="00B351EB">
        <w:fldChar w:fldCharType="end"/>
      </w:r>
    </w:p>
    <w:p w14:paraId="46DB470A" w14:textId="21B91440" w:rsidR="00B351EB" w:rsidRDefault="00B351EB" w:rsidP="00B351EB">
      <w:pPr>
        <w:pStyle w:val="Cmsor3"/>
      </w:pPr>
      <w:bookmarkStart w:id="12" w:name="_Toc152182951"/>
      <w:r>
        <w:t>Hőmérséklet</w:t>
      </w:r>
      <w:bookmarkEnd w:id="12"/>
    </w:p>
    <w:p w14:paraId="1D9E54C9" w14:textId="7777777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a megfelelő gyümölcsképzés és virágzás érdekében szüksége van különféle hőmérsékletbeli ingadozásokra.</w:t>
      </w:r>
    </w:p>
    <w:p w14:paraId="551E960F" w14:textId="54FC5C60" w:rsidR="00B351EB" w:rsidRDefault="007E0F4E" w:rsidP="00B351EB">
      <w:r>
        <w:lastRenderedPageBreak/>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0603B7">
        <w:t>[10]</w:t>
      </w:r>
      <w:r w:rsidR="00056B9E">
        <w:fldChar w:fldCharType="end"/>
      </w:r>
    </w:p>
    <w:p w14:paraId="4AA2B568" w14:textId="5D27AF8A" w:rsidR="00056B9E" w:rsidRDefault="00185644" w:rsidP="00185644">
      <w:pPr>
        <w:pStyle w:val="Cmsor3"/>
      </w:pPr>
      <w:bookmarkStart w:id="13" w:name="_Toc152182952"/>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2FA30805"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0603B7">
        <w:t>[11]</w:t>
      </w:r>
      <w:r w:rsidR="002E08A5">
        <w:fldChar w:fldCharType="end"/>
      </w:r>
    </w:p>
    <w:p w14:paraId="310D94F3" w14:textId="33B60A05" w:rsidR="004016B1" w:rsidRDefault="004016B1" w:rsidP="004016B1">
      <w:pPr>
        <w:pStyle w:val="Cmsor2"/>
      </w:pPr>
      <w:bookmarkStart w:id="14" w:name="_Toc152182953"/>
      <w:r>
        <w:t>Meglévő okosüvegház</w:t>
      </w:r>
      <w:r w:rsidR="00D512A5">
        <w:t>-</w:t>
      </w:r>
      <w:r>
        <w:t>megvalósítások</w:t>
      </w:r>
      <w:bookmarkEnd w:id="14"/>
    </w:p>
    <w:p w14:paraId="51AC836A" w14:textId="77777777" w:rsidR="004D2A87" w:rsidRPr="00185644" w:rsidRDefault="004D2A87" w:rsidP="00185644"/>
    <w:p w14:paraId="6BDE6598" w14:textId="5DA41AA0" w:rsidR="00A93545" w:rsidRDefault="00A93545" w:rsidP="00DB3D5A">
      <w:pPr>
        <w:pStyle w:val="Cmsor1"/>
      </w:pPr>
      <w:bookmarkStart w:id="15" w:name="_Toc152182954"/>
      <w:r>
        <w:lastRenderedPageBreak/>
        <w:t>Használt eszközök</w:t>
      </w:r>
      <w:bookmarkEnd w:id="15"/>
    </w:p>
    <w:p w14:paraId="5A532372" w14:textId="19FC494B" w:rsidR="00A5773E" w:rsidRDefault="00A5773E" w:rsidP="00A5773E">
      <w:pPr>
        <w:pStyle w:val="Cmsor2"/>
      </w:pPr>
      <w:bookmarkStart w:id="16" w:name="_Toc152182955"/>
      <w:r>
        <w:t>Érzékelők</w:t>
      </w:r>
      <w:bookmarkEnd w:id="16"/>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Cmsor3"/>
      </w:pPr>
      <w:bookmarkStart w:id="17" w:name="_Toc152182956"/>
      <w:r>
        <w:t>Hőmérséklet és páratartalom</w:t>
      </w:r>
      <w:bookmarkEnd w:id="17"/>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2F7C5E4A" w:rsidR="00DE2565" w:rsidRDefault="00856D64" w:rsidP="00DE2565">
      <w:r>
        <w:t>A rendszerben az Adafruit Si7021 hőmérséklet- és páratartalom-mérő szenzort használtam</w:t>
      </w:r>
      <w:r w:rsidR="00032BBC">
        <w:t xml:space="preserve"> (</w:t>
      </w:r>
      <w:r w:rsidR="001B3A5D">
        <w:t>3</w:t>
      </w:r>
      <w:r w:rsidR="00032BBC">
        <w:t>.1 ábra)</w:t>
      </w:r>
      <w:r>
        <w:t>,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0603B7">
        <w:t>[12]</w:t>
      </w:r>
      <w:r w:rsidR="00D429EB">
        <w:fldChar w:fldCharType="end"/>
      </w:r>
    </w:p>
    <w:p w14:paraId="7FA405C9" w14:textId="77777777" w:rsidR="00DE2565" w:rsidRDefault="00DE2565" w:rsidP="00DE2565">
      <w:pPr>
        <w:pStyle w:val="Kp"/>
      </w:pPr>
      <w:r>
        <w:rPr>
          <w:noProof/>
        </w:rPr>
        <w:drawing>
          <wp:inline distT="0" distB="0" distL="0" distR="0" wp14:anchorId="0A06A043" wp14:editId="53F67B8E">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p w14:paraId="311BCC7D" w14:textId="6F8725B9" w:rsidR="00DE2565" w:rsidRDefault="001B3A5D" w:rsidP="00DE2565">
      <w:pPr>
        <w:pStyle w:val="Kpalrs"/>
      </w:pPr>
      <w:r>
        <w:t>3</w:t>
      </w:r>
      <w:r w:rsidR="0009612B">
        <w:t>.</w:t>
      </w:r>
      <w:fldSimple w:instr=" SEQ ábra \* ARABIC \s 1 ">
        <w:r w:rsidR="000603B7">
          <w:rPr>
            <w:noProof/>
          </w:rPr>
          <w:t>1</w:t>
        </w:r>
      </w:fldSimple>
      <w:r w:rsidR="00DE2565">
        <w:t>. ábra: Adafruit si7021</w:t>
      </w:r>
      <w:r w:rsidR="00986C2F">
        <w:t xml:space="preserve"> </w:t>
      </w:r>
      <w:r w:rsidR="00986C2F">
        <w:fldChar w:fldCharType="begin"/>
      </w:r>
      <w:r w:rsidR="00986C2F">
        <w:instrText xml:space="preserve"> REF _Ref152114818 \r \h </w:instrText>
      </w:r>
      <w:r w:rsidR="00986C2F">
        <w:fldChar w:fldCharType="separate"/>
      </w:r>
      <w:r w:rsidR="000603B7">
        <w:t>[12]</w:t>
      </w:r>
      <w:r w:rsidR="00986C2F">
        <w:fldChar w:fldCharType="end"/>
      </w:r>
    </w:p>
    <w:p w14:paraId="667D40A1" w14:textId="77777777" w:rsidR="00DE2565" w:rsidRDefault="00DE2565" w:rsidP="00DE2565">
      <w:pPr>
        <w:pStyle w:val="Cmsor3"/>
      </w:pPr>
      <w:bookmarkStart w:id="18" w:name="_Toc152182957"/>
      <w:r>
        <w:lastRenderedPageBreak/>
        <w:t>Fényerősség</w:t>
      </w:r>
      <w:bookmarkEnd w:id="18"/>
    </w:p>
    <w:p w14:paraId="6E255034" w14:textId="74806A45" w:rsidR="00DE2565" w:rsidRDefault="00DE2565" w:rsidP="00DE2565">
      <w:r>
        <w:t>A fény mennyisége szintén létfontosságú, ehhez az Adafruit TSL2591 fényérzékelő szenzort használtam</w:t>
      </w:r>
      <w:r w:rsidR="00032BBC">
        <w:t xml:space="preserve"> (</w:t>
      </w:r>
      <w:r w:rsidR="00821CFF">
        <w:t>3</w:t>
      </w:r>
      <w:r w:rsidR="00032BBC">
        <w:t>.2 ábra)</w:t>
      </w:r>
      <w:r>
        <w:t>. 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0603B7">
        <w:t>[13]</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p w14:paraId="2D9E3577" w14:textId="6E5A01CC" w:rsidR="001109E7" w:rsidRDefault="00131351" w:rsidP="001109E7">
      <w:pPr>
        <w:pStyle w:val="Kpalrs"/>
      </w:pPr>
      <w:r>
        <w:t>3</w:t>
      </w:r>
      <w:r w:rsidR="0009612B">
        <w:t>.</w:t>
      </w:r>
      <w:fldSimple w:instr=" SEQ ábra \* ARABIC \s 1 ">
        <w:r w:rsidR="000603B7">
          <w:rPr>
            <w:noProof/>
          </w:rPr>
          <w:t>2</w:t>
        </w:r>
      </w:fldSimple>
      <w:r w:rsidR="001109E7">
        <w:t>. ábra: Adafruit tsl2591</w:t>
      </w:r>
      <w:r w:rsidR="00986C2F">
        <w:t xml:space="preserve"> </w:t>
      </w:r>
      <w:r w:rsidR="00986C2F">
        <w:fldChar w:fldCharType="begin"/>
      </w:r>
      <w:r w:rsidR="00986C2F">
        <w:instrText xml:space="preserve"> REF _Ref152114826 \r \h </w:instrText>
      </w:r>
      <w:r w:rsidR="00986C2F">
        <w:fldChar w:fldCharType="separate"/>
      </w:r>
      <w:r w:rsidR="000603B7">
        <w:t>[13]</w:t>
      </w:r>
      <w:r w:rsidR="00986C2F">
        <w:fldChar w:fldCharType="end"/>
      </w:r>
    </w:p>
    <w:p w14:paraId="1F3A7BBB" w14:textId="0ED1DEB6" w:rsidR="004E2649" w:rsidRDefault="00AA54F5" w:rsidP="00AA54F5">
      <w:pPr>
        <w:pStyle w:val="Cmsor3"/>
      </w:pPr>
      <w:bookmarkStart w:id="19" w:name="_Toc152182958"/>
      <w:r>
        <w:t>Talajnedvesség</w:t>
      </w:r>
      <w:bookmarkEnd w:id="19"/>
    </w:p>
    <w:p w14:paraId="3E8A0C1E" w14:textId="160AA726" w:rsidR="003B2246" w:rsidRDefault="00AA54F5" w:rsidP="00AA54F5">
      <w:r>
        <w:t>Az egyik legalapvetőbb paraméter, amit mérnünk kell, a talajnedvesség. Erre a célra egy kapacitív talajnedvesség-mérő szenzort használtam</w:t>
      </w:r>
      <w:r w:rsidR="00032BBC">
        <w:t xml:space="preserve"> (</w:t>
      </w:r>
      <w:r w:rsidR="00821CFF">
        <w:t>3</w:t>
      </w:r>
      <w:r w:rsidR="00032BBC">
        <w:t>.3 ábra)</w:t>
      </w:r>
      <w:r>
        <w:t>, aminek előnyös tulajdonsága a hosszú élettartam, ami kapacitív mivoltának köszönhető.</w:t>
      </w:r>
    </w:p>
    <w:p w14:paraId="05BE2AFA" w14:textId="33CD33FF" w:rsidR="00AA54F5" w:rsidRDefault="003B2246" w:rsidP="00AA54F5">
      <w:r>
        <w:t>A szenzor kimenete analóg, és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0603B7">
        <w:t>[14]</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t>1</w:t>
      </w:r>
      <w:r w:rsidR="007F6668">
        <w:t>65</w:t>
      </w:r>
      <w:r w:rsidR="000D3E92">
        <w:t>0</w:t>
      </w:r>
      <w:r>
        <w:t xml:space="preserve"> volt, vízbe mártva pedig </w:t>
      </w:r>
      <w:r w:rsidR="0083419A">
        <w:t>6</w:t>
      </w:r>
      <w:r w:rsidR="00A27F77">
        <w:t>2</w:t>
      </w:r>
      <w:r w:rsidR="0000309F">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p w14:paraId="59DF716E" w14:textId="74154E9A" w:rsidR="00DB10C3" w:rsidRDefault="00131351" w:rsidP="00DB10C3">
      <w:pPr>
        <w:pStyle w:val="Kpalrs"/>
      </w:pPr>
      <w:r>
        <w:t>3</w:t>
      </w:r>
      <w:r w:rsidR="0009612B">
        <w:t>.</w:t>
      </w:r>
      <w:fldSimple w:instr=" SEQ ábra \* ARABIC \s 1 ">
        <w:r w:rsidR="000603B7">
          <w:rPr>
            <w:noProof/>
          </w:rPr>
          <w:t>3</w:t>
        </w:r>
      </w:fldSimple>
      <w:r w:rsidR="00DB10C3">
        <w:t>. ábra: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0603B7">
        <w:t>[14]</w:t>
      </w:r>
      <w:r w:rsidR="00986C2F">
        <w:fldChar w:fldCharType="end"/>
      </w:r>
    </w:p>
    <w:p w14:paraId="08683B8F" w14:textId="7AB133A2" w:rsidR="00DB10C3" w:rsidRDefault="00DB10C3" w:rsidP="00DB10C3">
      <w:pPr>
        <w:pStyle w:val="Cmsor3"/>
      </w:pPr>
      <w:bookmarkStart w:id="20" w:name="_Toc152182959"/>
      <w:r>
        <w:lastRenderedPageBreak/>
        <w:t>Sz</w:t>
      </w:r>
      <w:r w:rsidR="007578E0">
        <w:t>élerősség</w:t>
      </w:r>
      <w:bookmarkEnd w:id="20"/>
    </w:p>
    <w:p w14:paraId="349E2440" w14:textId="62147562" w:rsidR="007578E0" w:rsidRDefault="007578E0" w:rsidP="007578E0">
      <w:r>
        <w:t>A szélerősséget természetesen nem bent, hanem az üvegház mellett, azon kívül mérjük</w:t>
      </w:r>
      <w:r w:rsidR="00E8542D">
        <w:t>, amire azért van szükség, hogy tudjuk, mikor nyithatjuk ki az ablakot és mikor nem ajánlott. A méréshez az A1733 kanalas anemométert használtam</w:t>
      </w:r>
      <w:r w:rsidR="00D156A2">
        <w:t xml:space="preserve"> (</w:t>
      </w:r>
      <w:r w:rsidR="00821CFF">
        <w:t>3</w:t>
      </w:r>
      <w:r w:rsidR="00D156A2">
        <w:t>.4 ábra)</w:t>
      </w:r>
      <w:r w:rsidR="00E8542D">
        <w:t>, 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0603B7">
        <w:t>[15]</w:t>
      </w:r>
      <w:r w:rsidR="00755183">
        <w:fldChar w:fldCharType="end"/>
      </w:r>
    </w:p>
    <w:p w14:paraId="35F2EB9A" w14:textId="77777777" w:rsidR="00853725" w:rsidRDefault="00853725" w:rsidP="00853725">
      <w:pPr>
        <w:pStyle w:val="Kp"/>
      </w:pPr>
      <w:r w:rsidRPr="007C22A6">
        <w:rPr>
          <w:noProof/>
        </w:rPr>
        <w:drawing>
          <wp:inline distT="0" distB="0" distL="0" distR="0" wp14:anchorId="31C41E5A" wp14:editId="4BCD34E4">
            <wp:extent cx="2223813" cy="1669019"/>
            <wp:effectExtent l="0" t="0" r="5080" b="7620"/>
            <wp:docPr id="7" name="Picture 2" descr="Anemometer - Kanalas szélsebességmérő szenzor Analóg feszült">
              <a:extLst xmlns:a="http://schemas.openxmlformats.org/drawingml/2006/main">
                <a:ext uri="{FF2B5EF4-FFF2-40B4-BE49-F238E27FC236}">
                  <a16:creationId xmlns:a16="http://schemas.microsoft.com/office/drawing/2014/main" id="{D4A4EC9E-B5DA-CC09-F89E-ECFF81A8E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nemometer - Kanalas szélsebességmérő szenzor Analóg feszült">
                      <a:extLst>
                        <a:ext uri="{FF2B5EF4-FFF2-40B4-BE49-F238E27FC236}">
                          <a16:creationId xmlns:a16="http://schemas.microsoft.com/office/drawing/2014/main" id="{D4A4EC9E-B5DA-CC09-F89E-ECFF81A8EA49}"/>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3813" cy="166901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0192C7" w14:textId="1E7833C8" w:rsidR="00853725" w:rsidRDefault="00131351" w:rsidP="00853725">
      <w:pPr>
        <w:pStyle w:val="Kpalrs"/>
      </w:pPr>
      <w:r>
        <w:t>3</w:t>
      </w:r>
      <w:r w:rsidR="0009612B">
        <w:t>.</w:t>
      </w:r>
      <w:fldSimple w:instr=" SEQ ábra \* ARABIC \s 1 ">
        <w:r w:rsidR="000603B7">
          <w:rPr>
            <w:noProof/>
          </w:rPr>
          <w:t>4</w:t>
        </w:r>
      </w:fldSimple>
      <w:r w:rsidR="00853725">
        <w:t>. ábra: A1733 kanalas anemométer</w:t>
      </w:r>
      <w:r w:rsidR="00C41343">
        <w:t xml:space="preserve"> </w:t>
      </w:r>
      <w:r w:rsidR="00C41343">
        <w:fldChar w:fldCharType="begin"/>
      </w:r>
      <w:r w:rsidR="00C41343">
        <w:instrText xml:space="preserve"> REF _Ref152115053 \r \h </w:instrText>
      </w:r>
      <w:r w:rsidR="00C41343">
        <w:fldChar w:fldCharType="separate"/>
      </w:r>
      <w:r w:rsidR="000603B7">
        <w:t>[15]</w:t>
      </w:r>
      <w:r w:rsidR="00C41343">
        <w:fldChar w:fldCharType="end"/>
      </w:r>
    </w:p>
    <w:p w14:paraId="36471D32" w14:textId="6606F7FB" w:rsidR="002E2B30" w:rsidRDefault="002E2B30" w:rsidP="002E2B30">
      <w:pPr>
        <w:pStyle w:val="Cmsor3"/>
      </w:pPr>
      <w:bookmarkStart w:id="21" w:name="_Toc152182960"/>
      <w:r>
        <w:t>Vízszint</w:t>
      </w:r>
      <w:bookmarkEnd w:id="21"/>
    </w:p>
    <w:p w14:paraId="04DCAAF7" w14:textId="07B0FF0D" w:rsidR="002E2B30" w:rsidRDefault="002E2B30" w:rsidP="002E2B30">
      <w:r>
        <w:t>Az üvegház alatt helyezkedik el egy víztartály, amiből pumpák segítségével locsolunk, így azok megfelelő működéséhez tudnunk kell, mennyi víz van még a tartályban. Erre a célra a WLD-75 vízszintmérő szenzort használtam</w:t>
      </w:r>
      <w:r w:rsidR="00321F27">
        <w:t xml:space="preserve"> (</w:t>
      </w:r>
      <w:r w:rsidR="00821CFF">
        <w:t>3</w:t>
      </w:r>
      <w:r w:rsidR="00321F27">
        <w:t>.5 ábra)</w:t>
      </w:r>
      <w:r>
        <w:t>,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0603B7">
        <w:t>[16]</w:t>
      </w:r>
      <w:r w:rsidR="00755183">
        <w:fldChar w:fldCharType="end"/>
      </w:r>
      <w:r w:rsidR="006E414C">
        <w:t xml:space="preserve"> </w:t>
      </w:r>
      <w:r w:rsidR="00570A6C">
        <w:t>Maximum értéke 100,</w:t>
      </w:r>
      <w:r w:rsidR="006E414C">
        <w:t xml:space="preserve"> ha 2 mm-re belelóg a vízbe, már legalább 500-as értéket olvashatunk ki róla, </w:t>
      </w:r>
      <w:r w:rsidR="00570A6C">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57A7B07" w14:textId="53B4A173" w:rsidR="00570A6C" w:rsidRPr="002E2B30" w:rsidRDefault="00821CFF" w:rsidP="00570A6C">
      <w:pPr>
        <w:pStyle w:val="Kpalrs"/>
      </w:pPr>
      <w:r>
        <w:t>3</w:t>
      </w:r>
      <w:r w:rsidR="0009612B">
        <w:t>.</w:t>
      </w:r>
      <w:fldSimple w:instr=" SEQ ábra \* ARABIC \s 1 ">
        <w:r w:rsidR="000603B7">
          <w:rPr>
            <w:noProof/>
          </w:rPr>
          <w:t>5</w:t>
        </w:r>
      </w:fldSimple>
      <w:r w:rsidR="00570A6C">
        <w:t>. ábra: WLD-75 vízszintmérő szenzor</w:t>
      </w:r>
      <w:r w:rsidR="00C41343">
        <w:t xml:space="preserve"> </w:t>
      </w:r>
      <w:r w:rsidR="00C41343">
        <w:fldChar w:fldCharType="begin"/>
      </w:r>
      <w:r w:rsidR="00C41343">
        <w:instrText xml:space="preserve"> REF _Ref152182358 \r \h </w:instrText>
      </w:r>
      <w:r w:rsidR="00C41343">
        <w:fldChar w:fldCharType="separate"/>
      </w:r>
      <w:r w:rsidR="000603B7">
        <w:t>[16]</w:t>
      </w:r>
      <w:r w:rsidR="00C41343">
        <w:fldChar w:fldCharType="end"/>
      </w:r>
    </w:p>
    <w:p w14:paraId="29C93FCA" w14:textId="0B1CEB16" w:rsidR="00A5773E" w:rsidRDefault="00A5773E" w:rsidP="00A5773E">
      <w:pPr>
        <w:pStyle w:val="Cmsor2"/>
      </w:pPr>
      <w:bookmarkStart w:id="22" w:name="_Toc152182961"/>
      <w:r>
        <w:lastRenderedPageBreak/>
        <w:t>Beavatkozók</w:t>
      </w:r>
      <w:bookmarkEnd w:id="2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Cmsor3"/>
      </w:pPr>
      <w:bookmarkStart w:id="23" w:name="_Toc152182962"/>
      <w:r>
        <w:t>Vízpumpa</w:t>
      </w:r>
      <w:bookmarkEnd w:id="23"/>
    </w:p>
    <w:p w14:paraId="66B117E3" w14:textId="22C21C53" w:rsidR="00EC4756" w:rsidRDefault="00EC4756" w:rsidP="00EC4756">
      <w:r>
        <w:t>A locsolás a legalapvetőbb eleme az üvegháznak, ehhez vízpumpákat volt szükséges beiktatni a rendszerbe. A használt vízpumpa</w:t>
      </w:r>
      <w:r w:rsidR="00716D4F">
        <w:t xml:space="preserve"> (</w:t>
      </w:r>
      <w:r w:rsidR="00821CFF">
        <w:t>3</w:t>
      </w:r>
      <w:r w:rsidR="00716D4F">
        <w:t>.6 ábra)</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0603B7">
        <w:t>[17]</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5"/>
                    <a:stretch>
                      <a:fillRect/>
                    </a:stretch>
                  </pic:blipFill>
                  <pic:spPr>
                    <a:xfrm>
                      <a:off x="0" y="0"/>
                      <a:ext cx="2499760" cy="1727107"/>
                    </a:xfrm>
                    <a:prstGeom prst="rect">
                      <a:avLst/>
                    </a:prstGeom>
                  </pic:spPr>
                </pic:pic>
              </a:graphicData>
            </a:graphic>
          </wp:inline>
        </w:drawing>
      </w:r>
    </w:p>
    <w:p w14:paraId="31A3B4EF" w14:textId="71B4ADC2" w:rsidR="000009E9" w:rsidRDefault="00821CFF" w:rsidP="00D218A0">
      <w:pPr>
        <w:pStyle w:val="Kpalrs"/>
      </w:pPr>
      <w:r>
        <w:t>3</w:t>
      </w:r>
      <w:r w:rsidR="0009612B">
        <w:t>.</w:t>
      </w:r>
      <w:fldSimple w:instr=" SEQ ábra \* ARABIC \s 1 ">
        <w:r w:rsidR="000603B7">
          <w:rPr>
            <w:noProof/>
          </w:rPr>
          <w:t>6</w:t>
        </w:r>
      </w:fldSimple>
      <w:r w:rsidR="00EC4756">
        <w:t>. ábra: Vízpumpa</w:t>
      </w:r>
      <w:r w:rsidR="00C41343">
        <w:t xml:space="preserve"> </w:t>
      </w:r>
      <w:r w:rsidR="00C41343">
        <w:fldChar w:fldCharType="begin"/>
      </w:r>
      <w:r w:rsidR="00C41343">
        <w:instrText xml:space="preserve"> REF _Ref152115220 \r \h </w:instrText>
      </w:r>
      <w:r w:rsidR="00C41343">
        <w:fldChar w:fldCharType="separate"/>
      </w:r>
      <w:r w:rsidR="000603B7">
        <w:t>[17]</w:t>
      </w:r>
      <w:r w:rsidR="00C41343">
        <w:fldChar w:fldCharType="end"/>
      </w:r>
    </w:p>
    <w:p w14:paraId="18580012" w14:textId="3637F888" w:rsidR="00D218A0" w:rsidRPr="00D218A0" w:rsidRDefault="00D218A0" w:rsidP="00D218A0">
      <w:r w:rsidRPr="001E19A1">
        <w:rPr>
          <w:highlight w:val="yellow"/>
        </w:rPr>
        <w:t>Itt még pár szót a csövekről, amiken megy a víz majd</w:t>
      </w:r>
      <w:r w:rsidR="004D66E2">
        <w:rPr>
          <w:highlight w:val="yellow"/>
        </w:rPr>
        <w:t>, vagy bármi hogy ne legyen ilyen üres a lap alja</w:t>
      </w:r>
      <w:r w:rsidRPr="001E19A1">
        <w:rPr>
          <w:highlight w:val="yellow"/>
        </w:rPr>
        <w:t>.</w:t>
      </w:r>
    </w:p>
    <w:p w14:paraId="7DDB7A6D" w14:textId="77777777" w:rsidR="00D218A0" w:rsidRDefault="00D218A0">
      <w:pPr>
        <w:spacing w:after="0" w:line="240" w:lineRule="auto"/>
        <w:ind w:firstLine="0"/>
        <w:jc w:val="left"/>
        <w:rPr>
          <w:rFonts w:cs="Arial"/>
          <w:b/>
          <w:bCs/>
          <w:sz w:val="28"/>
          <w:szCs w:val="26"/>
        </w:rPr>
      </w:pPr>
      <w:r>
        <w:br w:type="page"/>
      </w:r>
    </w:p>
    <w:p w14:paraId="6388EBD1" w14:textId="7BFEED1D" w:rsidR="00797F1D" w:rsidRDefault="00EC4756" w:rsidP="00EC4756">
      <w:pPr>
        <w:pStyle w:val="Cmsor3"/>
      </w:pPr>
      <w:bookmarkStart w:id="24" w:name="_Toc152182963"/>
      <w:r>
        <w:lastRenderedPageBreak/>
        <w:t>Ablaknyitó motor</w:t>
      </w:r>
      <w:bookmarkEnd w:id="24"/>
    </w:p>
    <w:p w14:paraId="7783FF55" w14:textId="73EA1863"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használt</w:t>
      </w:r>
      <w:r>
        <w:t xml:space="preserve"> motor </w:t>
      </w:r>
      <w:r w:rsidR="00691229">
        <w:t>(</w:t>
      </w:r>
      <w:r w:rsidR="00821CFF">
        <w:t>3</w:t>
      </w:r>
      <w:r w:rsidR="00691229">
        <w:t xml:space="preserve">.7 ábra)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0603B7">
        <w:t>[18]</w:t>
      </w:r>
      <w:r w:rsidR="00016B70">
        <w:fldChar w:fldCharType="end"/>
      </w:r>
      <w:r w:rsidR="002C15DA">
        <w:t xml:space="preserve"> </w:t>
      </w:r>
      <w:r w:rsidR="002C15DA" w:rsidRPr="002C15DA">
        <w:rPr>
          <w:highlight w:val="yellow"/>
        </w:rPr>
        <w:t>Még pár dolog jöhet ide, miután kipróbáltam.</w:t>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6"/>
                    <a:stretch>
                      <a:fillRect/>
                    </a:stretch>
                  </pic:blipFill>
                  <pic:spPr>
                    <a:xfrm>
                      <a:off x="0" y="0"/>
                      <a:ext cx="2568916" cy="1889100"/>
                    </a:xfrm>
                    <a:prstGeom prst="rect">
                      <a:avLst/>
                    </a:prstGeom>
                  </pic:spPr>
                </pic:pic>
              </a:graphicData>
            </a:graphic>
          </wp:inline>
        </w:drawing>
      </w:r>
    </w:p>
    <w:p w14:paraId="1AC13572" w14:textId="09748B31" w:rsidR="00291BFC" w:rsidRDefault="00821CFF" w:rsidP="00291BFC">
      <w:pPr>
        <w:pStyle w:val="Kpalrs"/>
      </w:pPr>
      <w:r>
        <w:t>3</w:t>
      </w:r>
      <w:r w:rsidR="0009612B">
        <w:t>.</w:t>
      </w:r>
      <w:fldSimple w:instr=" SEQ ábra \* ARABIC \s 1 ">
        <w:r w:rsidR="000603B7">
          <w:rPr>
            <w:noProof/>
          </w:rPr>
          <w:t>7</w:t>
        </w:r>
      </w:fldSimple>
      <w:r w:rsidR="00291BFC">
        <w:t>. ábra: Ablaknyitó motor</w:t>
      </w:r>
      <w:r w:rsidR="00C41343">
        <w:t xml:space="preserve"> </w:t>
      </w:r>
      <w:r w:rsidR="00C41343">
        <w:fldChar w:fldCharType="begin"/>
      </w:r>
      <w:r w:rsidR="00C41343">
        <w:instrText xml:space="preserve"> REF _Ref152115333 \r \h </w:instrText>
      </w:r>
      <w:r w:rsidR="00C41343">
        <w:fldChar w:fldCharType="separate"/>
      </w:r>
      <w:r w:rsidR="000603B7">
        <w:t>[18]</w:t>
      </w:r>
      <w:r w:rsidR="00C41343">
        <w:fldChar w:fldCharType="end"/>
      </w:r>
    </w:p>
    <w:p w14:paraId="23519A7C" w14:textId="27C53DFC" w:rsidR="00291BFC" w:rsidRDefault="00291BFC" w:rsidP="00291BFC">
      <w:pPr>
        <w:pStyle w:val="Cmsor3"/>
      </w:pPr>
      <w:bookmarkStart w:id="25" w:name="_Toc152182964"/>
      <w:r>
        <w:t>Ventilátor</w:t>
      </w:r>
      <w:bookmarkEnd w:id="25"/>
    </w:p>
    <w:p w14:paraId="56124AEB" w14:textId="1527AE3B" w:rsidR="00291BFC" w:rsidRDefault="00291BFC" w:rsidP="002C15DA">
      <w:r>
        <w:t xml:space="preserve">A hőmérséklet, és főként a páratartalom változtatására egy </w:t>
      </w:r>
      <w:r w:rsidRPr="00291BFC">
        <w:t>OEM PC</w:t>
      </w:r>
      <w:r>
        <w:t xml:space="preserve"> ventilátort használ</w:t>
      </w:r>
      <w:r w:rsidR="00A941FF">
        <w:t>tam (</w:t>
      </w:r>
      <w:r w:rsidR="00821CFF">
        <w:t>3</w:t>
      </w:r>
      <w:r w:rsidR="00A941FF">
        <w:t>.8 ábra)</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0603B7">
        <w:t>[19]</w:t>
      </w:r>
      <w:r w:rsidR="008575D1">
        <w:fldChar w:fldCharType="end"/>
      </w:r>
      <w:r w:rsidR="002C15DA">
        <w:t xml:space="preserve"> </w:t>
      </w:r>
      <w:r w:rsidR="002C15DA" w:rsidRPr="002C15DA">
        <w:rPr>
          <w:highlight w:val="yellow"/>
        </w:rPr>
        <w:t>Még pár dolog jöhet ide, miután kipróbáltam.</w:t>
      </w:r>
    </w:p>
    <w:p w14:paraId="1125BEA1" w14:textId="77777777" w:rsidR="00291BFC" w:rsidRDefault="00291BFC" w:rsidP="00291BFC">
      <w:pPr>
        <w:pStyle w:val="Kp"/>
      </w:pPr>
      <w:r w:rsidRPr="00291BFC">
        <w:rPr>
          <w:rStyle w:val="Kiemels"/>
          <w:noProof/>
        </w:rPr>
        <w:drawing>
          <wp:inline distT="0" distB="0" distL="0" distR="0" wp14:anchorId="5B8592E3" wp14:editId="2E60FCD6">
            <wp:extent cx="2192299" cy="1841785"/>
            <wp:effectExtent l="0" t="0" r="0" b="6350"/>
            <wp:docPr id="4" name="Kép 4" descr="A képen ventilátor, eszköz, Mechanikus ventilátor, elektromos ventilátor látható&#10;&#10;Automatikusan generált leírás">
              <a:extLst xmlns:a="http://schemas.openxmlformats.org/drawingml/2006/main">
                <a:ext uri="{FF2B5EF4-FFF2-40B4-BE49-F238E27FC236}">
                  <a16:creationId xmlns:a16="http://schemas.microsoft.com/office/drawing/2014/main" id="{34222B50-01BC-34D0-6153-5D97F0752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ventilátor, eszköz, Mechanikus ventilátor, elektromos ventilátor látható&#10;&#10;Automatikusan generált leírás">
                      <a:extLst>
                        <a:ext uri="{FF2B5EF4-FFF2-40B4-BE49-F238E27FC236}">
                          <a16:creationId xmlns:a16="http://schemas.microsoft.com/office/drawing/2014/main" id="{34222B50-01BC-34D0-6153-5D97F0752D47}"/>
                        </a:ext>
                      </a:extLst>
                    </pic:cNvPr>
                    <pic:cNvPicPr>
                      <a:picLocks noChangeAspect="1"/>
                    </pic:cNvPicPr>
                  </pic:nvPicPr>
                  <pic:blipFill>
                    <a:blip r:embed="rId17"/>
                    <a:stretch>
                      <a:fillRect/>
                    </a:stretch>
                  </pic:blipFill>
                  <pic:spPr>
                    <a:xfrm>
                      <a:off x="0" y="0"/>
                      <a:ext cx="2192299" cy="1841785"/>
                    </a:xfrm>
                    <a:prstGeom prst="rect">
                      <a:avLst/>
                    </a:prstGeom>
                  </pic:spPr>
                </pic:pic>
              </a:graphicData>
            </a:graphic>
          </wp:inline>
        </w:drawing>
      </w:r>
    </w:p>
    <w:p w14:paraId="1E401A0F" w14:textId="445C8BC4" w:rsidR="00291BFC" w:rsidRPr="00291BFC" w:rsidRDefault="00821CFF" w:rsidP="00291BFC">
      <w:pPr>
        <w:pStyle w:val="Kpalrs"/>
      </w:pPr>
      <w:r>
        <w:t>3</w:t>
      </w:r>
      <w:r w:rsidR="0009612B">
        <w:t>.</w:t>
      </w:r>
      <w:fldSimple w:instr=" SEQ ábra \* ARABIC \s 1 ">
        <w:r w:rsidR="000603B7">
          <w:rPr>
            <w:noProof/>
          </w:rPr>
          <w:t>8</w:t>
        </w:r>
      </w:fldSimple>
      <w:r w:rsidR="00291BFC">
        <w:t>. ábra: OEM PC ventilátor</w:t>
      </w:r>
      <w:r w:rsidR="00B87012">
        <w:t xml:space="preserve"> </w:t>
      </w:r>
      <w:r w:rsidR="00B87012">
        <w:fldChar w:fldCharType="begin"/>
      </w:r>
      <w:r w:rsidR="00B87012">
        <w:instrText xml:space="preserve"> REF _Ref152115645 \r \h </w:instrText>
      </w:r>
      <w:r w:rsidR="00B87012">
        <w:fldChar w:fldCharType="separate"/>
      </w:r>
      <w:r w:rsidR="000603B7">
        <w:t>[19]</w:t>
      </w:r>
      <w:r w:rsidR="00B87012">
        <w:fldChar w:fldCharType="end"/>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Cmsor3"/>
      </w:pPr>
      <w:bookmarkStart w:id="26" w:name="_Toc152182965"/>
      <w:r>
        <w:lastRenderedPageBreak/>
        <w:t>LED szalag</w:t>
      </w:r>
      <w:bookmarkEnd w:id="26"/>
    </w:p>
    <w:p w14:paraId="445DF5F4" w14:textId="15475D9E" w:rsidR="009E3C11" w:rsidRDefault="009E3C11" w:rsidP="009E3C11">
      <w:r>
        <w:t>A fény növelésére és paramétereinek állítására RGB LED szalagot alkalmaz</w:t>
      </w:r>
      <w:r w:rsidR="0048078B">
        <w:t>tam (</w:t>
      </w:r>
      <w:r w:rsidR="00821CFF">
        <w:t>3</w:t>
      </w:r>
      <w:r w:rsidR="0048078B">
        <w:t>.9 ábra)</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p w14:paraId="340697F2" w14:textId="7C6432C8" w:rsidR="000009E9" w:rsidRPr="000009E9" w:rsidRDefault="00821CFF" w:rsidP="000009E9">
      <w:pPr>
        <w:pStyle w:val="Kpalrs"/>
      </w:pPr>
      <w:r>
        <w:t>3</w:t>
      </w:r>
      <w:r w:rsidR="0009612B">
        <w:t>.</w:t>
      </w:r>
      <w:fldSimple w:instr=" SEQ ábra \* ARABIC \s 1 ">
        <w:r w:rsidR="000603B7">
          <w:rPr>
            <w:noProof/>
          </w:rPr>
          <w:t>9</w:t>
        </w:r>
      </w:fldSimple>
      <w:r w:rsidR="00524804">
        <w:t>. ábra: RGB LED szalag</w:t>
      </w:r>
      <w:r w:rsidR="006B2165">
        <w:t xml:space="preserve"> </w:t>
      </w:r>
      <w:r w:rsidR="006B2165">
        <w:fldChar w:fldCharType="begin"/>
      </w:r>
      <w:r w:rsidR="006B2165">
        <w:instrText xml:space="preserve"> REF _Ref152182608 \r \h </w:instrText>
      </w:r>
      <w:r w:rsidR="006B2165">
        <w:fldChar w:fldCharType="separate"/>
      </w:r>
      <w:r w:rsidR="000603B7">
        <w:t>[20]</w:t>
      </w:r>
      <w:r w:rsidR="006B2165">
        <w:fldChar w:fldCharType="end"/>
      </w:r>
    </w:p>
    <w:p w14:paraId="24338A17" w14:textId="0CD13113" w:rsidR="000009E9" w:rsidRDefault="000009E9" w:rsidP="00A5773E">
      <w:pPr>
        <w:pStyle w:val="Cmsor2"/>
      </w:pPr>
      <w:bookmarkStart w:id="27" w:name="_Toc152182966"/>
      <w:r>
        <w:t>Egyéb eszközök</w:t>
      </w:r>
      <w:bookmarkEnd w:id="27"/>
    </w:p>
    <w:p w14:paraId="6EC1D95A" w14:textId="77777777" w:rsidR="000009E9" w:rsidRDefault="000009E9" w:rsidP="000009E9">
      <w:pPr>
        <w:pStyle w:val="Cmsor3"/>
      </w:pPr>
      <w:bookmarkStart w:id="28" w:name="_Toc152182967"/>
      <w:r>
        <w:t>Relé</w:t>
      </w:r>
      <w:bookmarkEnd w:id="28"/>
    </w:p>
    <w:p w14:paraId="1DBC4683" w14:textId="4B68CCAB" w:rsidR="000009E9" w:rsidRDefault="000009E9" w:rsidP="000009E9">
      <w:r>
        <w:t xml:space="preserve">Ahogyan fentebb már említésre került, néhány beavatkozó vezérlése relén keresztül történik. Erre a célra a </w:t>
      </w:r>
      <w:r w:rsidRPr="000009E9">
        <w:t>Robofun 5V egycsatornás relé modul</w:t>
      </w:r>
      <w:r>
        <w:t>t használtam</w:t>
      </w:r>
      <w:r w:rsidR="00EC299C">
        <w:t xml:space="preserve"> (</w:t>
      </w:r>
      <w:r w:rsidR="00821CFF">
        <w:t>3</w:t>
      </w:r>
      <w:r w:rsidR="00EC299C">
        <w:t>.10 ábra)</w:t>
      </w:r>
      <w:r>
        <w:t>.</w:t>
      </w:r>
      <w:r w:rsidR="00BB38C8">
        <w:t xml:space="preserve"> </w:t>
      </w:r>
      <w:r w:rsidR="00BB38C8">
        <w:fldChar w:fldCharType="begin"/>
      </w:r>
      <w:r w:rsidR="00BB38C8">
        <w:instrText xml:space="preserve"> REF _Ref152115841 \r \h </w:instrText>
      </w:r>
      <w:r w:rsidR="00BB38C8">
        <w:fldChar w:fldCharType="separate"/>
      </w:r>
      <w:r w:rsidR="000603B7">
        <w:t>[20]</w:t>
      </w:r>
      <w:r w:rsidR="00BB38C8">
        <w:fldChar w:fldCharType="end"/>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p w14:paraId="55F5A8F3" w14:textId="6365D211" w:rsidR="000009E9" w:rsidRPr="000009E9" w:rsidRDefault="00821CFF" w:rsidP="000009E9">
      <w:pPr>
        <w:pStyle w:val="Kpalrs"/>
      </w:pPr>
      <w:r>
        <w:t>3</w:t>
      </w:r>
      <w:r w:rsidR="0009612B">
        <w:t>.</w:t>
      </w:r>
      <w:fldSimple w:instr=" SEQ ábra \* ARABIC \s 1 ">
        <w:r w:rsidR="000603B7">
          <w:rPr>
            <w:noProof/>
          </w:rPr>
          <w:t>10</w:t>
        </w:r>
      </w:fldSimple>
      <w:r w:rsidR="000009E9">
        <w:t>. ábra: Robofun 5V relé modul</w:t>
      </w:r>
      <w:r w:rsidR="006B2165">
        <w:t xml:space="preserve"> </w:t>
      </w:r>
      <w:r w:rsidR="006B2165">
        <w:fldChar w:fldCharType="begin"/>
      </w:r>
      <w:r w:rsidR="006B2165">
        <w:instrText xml:space="preserve"> REF _Ref152115841 \r \h </w:instrText>
      </w:r>
      <w:r w:rsidR="006B2165">
        <w:fldChar w:fldCharType="separate"/>
      </w:r>
      <w:r w:rsidR="000603B7">
        <w:t>[20]</w:t>
      </w:r>
      <w:r w:rsidR="006B2165">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Cmsor3"/>
      </w:pPr>
      <w:bookmarkStart w:id="29" w:name="_Toc152182968"/>
      <w:r>
        <w:lastRenderedPageBreak/>
        <w:t>Analóg-digitális átalakító</w:t>
      </w:r>
      <w:bookmarkEnd w:id="29"/>
    </w:p>
    <w:p w14:paraId="23171106" w14:textId="1F5AA8E4"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821CFF">
        <w:t>3</w:t>
      </w:r>
      <w:r w:rsidR="00EC299C">
        <w:t>.11 ábra)</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0603B7">
        <w:t>[22]</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p w14:paraId="3A670AD2" w14:textId="41D6682B" w:rsidR="000009E9" w:rsidRPr="005F7E4C" w:rsidRDefault="004159C1" w:rsidP="000009E9">
      <w:pPr>
        <w:pStyle w:val="Kpalrs"/>
      </w:pPr>
      <w:r>
        <w:t>3</w:t>
      </w:r>
      <w:r w:rsidR="0009612B">
        <w:t>.</w:t>
      </w:r>
      <w:fldSimple w:instr=" SEQ ábra \* ARABIC \s 1 ">
        <w:r w:rsidR="000603B7">
          <w:rPr>
            <w:noProof/>
          </w:rPr>
          <w:t>11</w:t>
        </w:r>
      </w:fldSimple>
      <w:r w:rsidR="000009E9">
        <w:t>. ábra: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0603B7">
        <w:t>[22]</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Cmsor2"/>
      </w:pPr>
      <w:bookmarkStart w:id="30" w:name="_Toc152182969"/>
      <w:r>
        <w:t>Vezérlés</w:t>
      </w:r>
      <w:bookmarkEnd w:id="30"/>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Cmsor3"/>
      </w:pPr>
      <w:bookmarkStart w:id="31" w:name="_Toc152182970"/>
      <w:r>
        <w:t>Raspberry</w:t>
      </w:r>
      <w:r w:rsidR="00FB27D0">
        <w:t xml:space="preserve"> Pi</w:t>
      </w:r>
      <w:r>
        <w:t xml:space="preserve"> Zero</w:t>
      </w:r>
      <w:r w:rsidR="0038418E">
        <w:t xml:space="preserve"> W</w:t>
      </w:r>
      <w:bookmarkEnd w:id="31"/>
    </w:p>
    <w:p w14:paraId="469AC731" w14:textId="55DB445A" w:rsidR="006F4AD5" w:rsidRDefault="00FB27D0" w:rsidP="006F4AD5">
      <w:r>
        <w:t>A Raspberry Pi Zero</w:t>
      </w:r>
      <w:r w:rsidR="00821CFF">
        <w:t xml:space="preserve"> (3.12 ábra)</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p w14:paraId="5E4A0629" w14:textId="1D643B00" w:rsidR="006E4AF9" w:rsidRPr="006E4AF9" w:rsidRDefault="00821CFF" w:rsidP="006E4AF9">
      <w:pPr>
        <w:pStyle w:val="Kpalrs"/>
      </w:pPr>
      <w:r>
        <w:t>3</w:t>
      </w:r>
      <w:r w:rsidR="0009612B">
        <w:t>.</w:t>
      </w:r>
      <w:fldSimple w:instr=" SEQ ábra \* ARABIC \s 1 ">
        <w:r w:rsidR="000603B7">
          <w:rPr>
            <w:noProof/>
          </w:rPr>
          <w:t>12</w:t>
        </w:r>
      </w:fldSimple>
      <w:r w:rsidR="006E4AF9">
        <w:t>. ábra: Raspberry Pi Zero</w:t>
      </w:r>
      <w:r w:rsidR="007744A5">
        <w:t xml:space="preserve"> </w:t>
      </w:r>
      <w:r w:rsidR="007744A5">
        <w:fldChar w:fldCharType="begin"/>
      </w:r>
      <w:r w:rsidR="007744A5">
        <w:instrText xml:space="preserve"> REF _Ref152116075 \r \h </w:instrText>
      </w:r>
      <w:r w:rsidR="007744A5">
        <w:fldChar w:fldCharType="separate"/>
      </w:r>
      <w:r w:rsidR="000603B7">
        <w:t>[23]</w:t>
      </w:r>
      <w:r w:rsidR="007744A5">
        <w:fldChar w:fldCharType="end"/>
      </w:r>
    </w:p>
    <w:p w14:paraId="66AE3E45" w14:textId="6A614A8D"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0603B7">
        <w:t>[23]</w:t>
      </w:r>
      <w:r w:rsidR="00FA5923">
        <w:fldChar w:fldCharType="end"/>
      </w:r>
    </w:p>
    <w:p w14:paraId="1DEC4766" w14:textId="6C00F267" w:rsidR="006F4AD5" w:rsidRDefault="006F4AD5" w:rsidP="006F4AD5">
      <w:pPr>
        <w:pStyle w:val="Cmsor3"/>
      </w:pPr>
      <w:bookmarkStart w:id="32" w:name="_Toc152182971"/>
      <w:r>
        <w:t>Raspberry Pi 4</w:t>
      </w:r>
      <w:r w:rsidR="00290B66">
        <w:t xml:space="preserve"> Model B</w:t>
      </w:r>
      <w:bookmarkEnd w:id="32"/>
    </w:p>
    <w:p w14:paraId="519287FE" w14:textId="021FB5B0" w:rsidR="00F44F6B" w:rsidRDefault="00290B66" w:rsidP="00F44F6B">
      <w:r>
        <w:t>A Raspberry Pi 4</w:t>
      </w:r>
      <w:r w:rsidR="00821CFF">
        <w:t xml:space="preserve"> (3.13 ábra)</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p w14:paraId="1AA810A4" w14:textId="3CA6F6CD" w:rsidR="006E4AF9" w:rsidRDefault="00821CFF" w:rsidP="006E4AF9">
      <w:pPr>
        <w:pStyle w:val="Kpalrs"/>
      </w:pPr>
      <w:r>
        <w:t>3</w:t>
      </w:r>
      <w:r w:rsidR="0009612B">
        <w:t>.</w:t>
      </w:r>
      <w:fldSimple w:instr=" SEQ ábra \* ARABIC \s 1 ">
        <w:r w:rsidR="000603B7">
          <w:rPr>
            <w:noProof/>
          </w:rPr>
          <w:t>13</w:t>
        </w:r>
      </w:fldSimple>
      <w:r w:rsidR="006E4AF9">
        <w:t>. ábra: Raspberry Pi 4 Model B</w:t>
      </w:r>
      <w:r w:rsidR="00F90478">
        <w:t xml:space="preserve"> </w:t>
      </w:r>
      <w:r w:rsidR="00F90478">
        <w:fldChar w:fldCharType="begin"/>
      </w:r>
      <w:r w:rsidR="00F90478">
        <w:instrText xml:space="preserve"> REF _Ref152116082 \r \h </w:instrText>
      </w:r>
      <w:r w:rsidR="00F90478">
        <w:fldChar w:fldCharType="separate"/>
      </w:r>
      <w:r w:rsidR="000603B7">
        <w:t>[24]</w:t>
      </w:r>
      <w:r w:rsidR="00F90478">
        <w:fldChar w:fldCharType="end"/>
      </w:r>
    </w:p>
    <w:p w14:paraId="1C0EF5E2" w14:textId="5D6AE8F3" w:rsidR="006E4AF9" w:rsidRPr="006E4AF9" w:rsidRDefault="006E4AF9" w:rsidP="006E4AF9">
      <w:r>
        <w:t xml:space="preserve">Processzora egy négymagos ARM Cortex-A72, ami a korábbi modellekhez képest jelentős teljesítményjavulást hozott, </w:t>
      </w:r>
      <w:r w:rsidRPr="00290B66">
        <w:rPr>
          <w:highlight w:val="yellow"/>
        </w:rPr>
        <w:t>X</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r w:rsidR="00FA5923">
        <w:t xml:space="preserve"> </w:t>
      </w:r>
      <w:r w:rsidR="00FA5923">
        <w:fldChar w:fldCharType="begin"/>
      </w:r>
      <w:r w:rsidR="00FA5923">
        <w:instrText xml:space="preserve"> REF _Ref152116082 \r \h </w:instrText>
      </w:r>
      <w:r w:rsidR="00FA5923">
        <w:fldChar w:fldCharType="separate"/>
      </w:r>
      <w:r w:rsidR="000603B7">
        <w:t>[24]</w:t>
      </w:r>
      <w:r w:rsidR="00FA5923">
        <w:fldChar w:fldCharType="end"/>
      </w:r>
    </w:p>
    <w:p w14:paraId="1FDDD210" w14:textId="5BBFC3C7" w:rsidR="00820ED2" w:rsidRDefault="00E94EFC" w:rsidP="00700E3A">
      <w:pPr>
        <w:pStyle w:val="Cmsor1"/>
      </w:pPr>
      <w:bookmarkStart w:id="33" w:name="_Toc152182972"/>
      <w:r>
        <w:lastRenderedPageBreak/>
        <w:t>A megvalósított rendszer</w:t>
      </w:r>
      <w:bookmarkEnd w:id="33"/>
    </w:p>
    <w:p w14:paraId="60BEA02D" w14:textId="77777777" w:rsidR="00CE6E3E" w:rsidRDefault="007951CD" w:rsidP="00D42F84">
      <w:r>
        <w:t xml:space="preserve">Az okosüvegház témájával előző félévben, önálló laboratórium keretein belül kezdtem el foglalkozni. Ekkor ez egy félbemaradt projekt volt, korábbi félévekben elkezdték vele a munkálatokat, majd én a már meglévő eszközöket felhasználva </w:t>
      </w:r>
      <w:r w:rsidR="00CE6E3E">
        <w:t>gondoltam újra és valósítottam meg a jelenlegi rendszert.</w:t>
      </w:r>
    </w:p>
    <w:p w14:paraId="200E81D1" w14:textId="12015619" w:rsidR="00CE6E3E" w:rsidRDefault="00FA6B42" w:rsidP="00CE6E3E">
      <w:pPr>
        <w:pStyle w:val="Cmsor3"/>
      </w:pPr>
      <w:r>
        <w:t>Logikai terv</w:t>
      </w:r>
    </w:p>
    <w:p w14:paraId="2B7B0526" w14:textId="4142FF20" w:rsidR="00FA6B42" w:rsidRDefault="00FA6B42" w:rsidP="00FA6B42">
      <w:r>
        <w:t xml:space="preserve">Az üvegházat három szektorra osztottuk, amiknek a vezérléséért egy-egy Raspberry Pi Zero felel. Minden szektorban használunk fényérzékelő, </w:t>
      </w:r>
      <w:r>
        <w:t>hőmérséklet- és páratartalom-mérő, valamint talajnedvesség-mérő szenzort a környezeti tényezők megfigyelésére</w:t>
      </w:r>
      <w:r>
        <w:t>. A beavatkozók közül a vízpumpa kapott helyet minden szektor</w:t>
      </w:r>
      <w:r w:rsidR="00C36545">
        <w:t>ban</w:t>
      </w:r>
      <w:r>
        <w:t>, így külön tudjuk locsolni az összes szektort a talajnedvesség és az igények alapján.</w:t>
      </w:r>
    </w:p>
    <w:p w14:paraId="7C090223" w14:textId="4A3D79FB" w:rsidR="00FA6B42" w:rsidRDefault="00FA6B42" w:rsidP="00FA6B42">
      <w:r>
        <w:t xml:space="preserve">A központi egységhez </w:t>
      </w:r>
      <w:r w:rsidR="00C36545">
        <w:t>tartozik az anemométer és a vízszintmérő szenzor, ezen kívül ide van kötve a LED szalag, a ventilátor és az ablaknyitó motor is</w:t>
      </w:r>
      <w:r w:rsidR="00871C3C">
        <w:t>, ezek vezérlése a Raspberry Pi 4 feladata</w:t>
      </w:r>
      <w:r w:rsidR="00C36545">
        <w:t>.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956A72B" w14:textId="4B13A51E" w:rsidR="00027B73" w:rsidRPr="00FA6B42" w:rsidRDefault="00027B73" w:rsidP="00FA6B42">
      <w:r>
        <w:t>A 4.1 ábrán láthatjuk a logikai felépítését a rendszernek, itt az érzékelőket zöld, a beavatkozókat pedig narancssárga színnel jelöltem</w:t>
      </w:r>
      <w:r w:rsidR="00871C3C">
        <w:t>, a nyilak irányítása pedig a kommunikáció irányát mutatja.</w:t>
      </w:r>
    </w:p>
    <w:p w14:paraId="46B0999B" w14:textId="77777777" w:rsidR="00CE6E3E" w:rsidRPr="00CE6E3E" w:rsidRDefault="00CE6E3E" w:rsidP="00CE6E3E"/>
    <w:p w14:paraId="71672855" w14:textId="77777777" w:rsidR="00145B06" w:rsidRDefault="00D42F84" w:rsidP="00145B06">
      <w:pPr>
        <w:pStyle w:val="Kp"/>
      </w:pPr>
      <w:r w:rsidRPr="00145B06">
        <w:rPr>
          <w:noProof/>
        </w:rPr>
        <w:lastRenderedPageBreak/>
        <w:drawing>
          <wp:inline distT="0" distB="0" distL="0" distR="0" wp14:anchorId="773DE234" wp14:editId="177DC3B0">
            <wp:extent cx="5391785" cy="4856480"/>
            <wp:effectExtent l="0" t="0" r="0" b="1270"/>
            <wp:docPr id="1997558070"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4856480"/>
                    </a:xfrm>
                    <a:prstGeom prst="rect">
                      <a:avLst/>
                    </a:prstGeom>
                    <a:noFill/>
                    <a:ln>
                      <a:noFill/>
                    </a:ln>
                  </pic:spPr>
                </pic:pic>
              </a:graphicData>
            </a:graphic>
          </wp:inline>
        </w:drawing>
      </w:r>
    </w:p>
    <w:p w14:paraId="211E7303" w14:textId="5470D9A9" w:rsidR="00D42F84" w:rsidRDefault="00821CFF" w:rsidP="00145B06">
      <w:pPr>
        <w:pStyle w:val="Kpalrs"/>
      </w:pPr>
      <w:r>
        <w:t>4</w:t>
      </w:r>
      <w:r w:rsidR="0009612B">
        <w:t>.</w:t>
      </w:r>
      <w:fldSimple w:instr=" SEQ ábra \* ARABIC \s 1 ">
        <w:r w:rsidR="000603B7">
          <w:rPr>
            <w:noProof/>
          </w:rPr>
          <w:t>1</w:t>
        </w:r>
      </w:fldSimple>
      <w:r w:rsidR="00145B06">
        <w:t>. ábra: A rendszer logikai felépítése</w:t>
      </w:r>
    </w:p>
    <w:p w14:paraId="6B4BD1CF" w14:textId="61378B5F" w:rsidR="00FF5993" w:rsidRDefault="00FF5993" w:rsidP="00FF5993">
      <w:pPr>
        <w:pStyle w:val="Cmsor2"/>
      </w:pPr>
      <w:bookmarkStart w:id="34" w:name="_Toc152182973"/>
      <w:r>
        <w:t>Fizikai megvalósítás</w:t>
      </w:r>
      <w:bookmarkEnd w:id="34"/>
    </w:p>
    <w:p w14:paraId="08FF7ADD" w14:textId="77777777" w:rsidR="00FF5993" w:rsidRPr="00FF5993" w:rsidRDefault="00FF5993" w:rsidP="00FF5993"/>
    <w:p w14:paraId="74A67D86" w14:textId="24774E45" w:rsidR="002913CB" w:rsidRDefault="002913CB" w:rsidP="002913CB">
      <w:pPr>
        <w:pStyle w:val="Cmsor1"/>
      </w:pPr>
      <w:bookmarkStart w:id="35" w:name="_Toc152182974"/>
      <w:r>
        <w:lastRenderedPageBreak/>
        <w:t>Szoftverarchitektúra és implementáció</w:t>
      </w:r>
      <w:bookmarkEnd w:id="35"/>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Cmsor2"/>
      </w:pPr>
      <w:bookmarkStart w:id="36" w:name="_Toc152182975"/>
      <w:r>
        <w:t>Operációs rendszer</w:t>
      </w:r>
      <w:bookmarkEnd w:id="36"/>
    </w:p>
    <w:p w14:paraId="483E844F" w14:textId="0BA54EF7" w:rsidR="00EB2D4E" w:rsidRDefault="0056094A" w:rsidP="00E444A0">
      <w:r>
        <w:t>A használt Raspberry-ket a Raspberry Pi Imager használatával setupoltam fel, ami elsősorban a debian 12 használatát javasolja</w:t>
      </w:r>
      <w:r w:rsidR="00F23E3A">
        <w:t>.</w:t>
      </w:r>
      <w:r>
        <w:t xml:space="preserve"> </w:t>
      </w:r>
      <w:r w:rsidR="00F23E3A">
        <w:t>En</w:t>
      </w:r>
      <w:r>
        <w:t xml:space="preserve">nek nagyon örültem, </w:t>
      </w:r>
      <w:r w:rsidR="00F23E3A">
        <w:t>mivel</w:t>
      </w:r>
      <w:r>
        <w:t xml:space="preserve"> többször is dolgoztam már debianos rendszeren, illetve számos előnnyel </w:t>
      </w:r>
      <w:r w:rsidR="00F23E3A">
        <w:t xml:space="preserve">is </w:t>
      </w:r>
      <w:r>
        <w:t>rendelkezik</w:t>
      </w:r>
      <w:r w:rsidR="007A5449">
        <w:t>.</w:t>
      </w:r>
    </w:p>
    <w:p w14:paraId="61AD3585" w14:textId="27CA79F4" w:rsidR="00E444A0" w:rsidRDefault="007A5449" w:rsidP="00E444A0">
      <w:r>
        <w:t xml:space="preserve">Ez a legújabb debian,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784FA6">
        <w:t>l</w:t>
      </w:r>
      <w:r w:rsidR="00EB2D4E">
        <w:t>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0603B7">
        <w:t>[25]</w:t>
      </w:r>
      <w:r w:rsidR="00896B46">
        <w:fldChar w:fldCharType="end"/>
      </w:r>
    </w:p>
    <w:p w14:paraId="7B35E31E" w14:textId="43FE094A" w:rsidR="00EB2D4E" w:rsidRDefault="00EB2D4E" w:rsidP="00E444A0">
      <w:r>
        <w:t>Egyetlen apró buktató volt, a raspberr</w:t>
      </w:r>
      <w:r w:rsidR="00286423">
        <w:t>y</w:t>
      </w:r>
      <w:r>
        <w:t xml:space="preserve"> pi imager a 64 bites </w:t>
      </w:r>
      <w:r w:rsidR="001B1B8C">
        <w:t>debiant</w:t>
      </w:r>
      <w:r>
        <w:t xml:space="preserve"> javasolja, viszont a zero csak 32 bites rendszeren működik, így végül</w:t>
      </w:r>
      <w:r w:rsidR="001B1B8C">
        <w:t xml:space="preserve"> második körben</w:t>
      </w:r>
      <w:r>
        <w:t xml:space="preserve"> azt kellett rá feltelepíteni. Ettől eltekintve viszont nem adódtak problémák a telepítés során, az imager megengedi, hogy már ekkor beállítsunk bizonyos paramétereket, az engedélyezett interfészeket, ssh kapcsolatot, hálózatokat, ami</w:t>
      </w:r>
      <w:r w:rsidR="001B1B8C">
        <w:t>k</w:t>
      </w:r>
      <w:r>
        <w:t>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Cmsor2"/>
      </w:pPr>
      <w:bookmarkStart w:id="37" w:name="_Toc152182976"/>
      <w:r>
        <w:lastRenderedPageBreak/>
        <w:t>Implementáció</w:t>
      </w:r>
      <w:bookmarkEnd w:id="37"/>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09D10D9D" w14:textId="25BC2AAD" w:rsidR="00675FB3" w:rsidRDefault="00675FB3" w:rsidP="00675FB3">
      <w:pPr>
        <w:pStyle w:val="Cmsor3"/>
      </w:pPr>
      <w:bookmarkStart w:id="38" w:name="_Toc152182977"/>
      <w:r>
        <w:t>A Python előnyei</w:t>
      </w:r>
      <w:bookmarkEnd w:id="38"/>
    </w:p>
    <w:p w14:paraId="70AC4790" w14:textId="4CECBF1B"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0603B7">
        <w:t>[26]</w:t>
      </w:r>
      <w:r w:rsidR="00C40275">
        <w:fldChar w:fldCharType="end"/>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Cmsor3"/>
      </w:pPr>
      <w:bookmarkStart w:id="39" w:name="_Toc152182978"/>
      <w:r>
        <w:t>Csatlakoztatott eszközök elérése</w:t>
      </w:r>
      <w:bookmarkEnd w:id="39"/>
    </w:p>
    <w:p w14:paraId="3C0A6F7A" w14:textId="1FF87354"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0603B7">
        <w:t>[27]</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FE09539"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.ADS1015(</w:t>
      </w:r>
      <w:r w:rsidRPr="00A531E5">
        <w:rPr>
          <w:color w:val="001080"/>
          <w:lang w:eastAsia="hu-HU"/>
        </w:rPr>
        <w:t>address</w:t>
      </w:r>
      <w:r w:rsidRPr="00A531E5">
        <w:rPr>
          <w:lang w:eastAsia="hu-HU"/>
        </w:rPr>
        <w:t>=</w:t>
      </w:r>
      <w:r w:rsidRPr="00A531E5">
        <w:rPr>
          <w:color w:val="0000FF"/>
          <w:lang w:eastAsia="hu-HU"/>
        </w:rPr>
        <w:t>0x</w:t>
      </w:r>
      <w:r w:rsidRPr="00A531E5">
        <w:rPr>
          <w:color w:val="098658"/>
          <w:lang w:eastAsia="hu-HU"/>
        </w:rPr>
        <w:t>48</w:t>
      </w:r>
      <w:r w:rsidRPr="00A531E5">
        <w:rPr>
          <w:lang w:eastAsia="hu-HU"/>
        </w:rPr>
        <w:t xml:space="preserve">, </w:t>
      </w:r>
      <w:r w:rsidRPr="00A531E5">
        <w:rPr>
          <w:color w:val="001080"/>
          <w:lang w:eastAsia="hu-HU"/>
        </w:rPr>
        <w:t>busnum</w:t>
      </w:r>
      <w:r w:rsidRPr="00A531E5">
        <w:rPr>
          <w:lang w:eastAsia="hu-HU"/>
        </w:rPr>
        <w:t>=</w:t>
      </w:r>
      <w:r w:rsidRPr="00A531E5">
        <w:rPr>
          <w:color w:val="098658"/>
          <w:lang w:eastAsia="hu-HU"/>
        </w:rPr>
        <w:t>1</w:t>
      </w:r>
      <w:r w:rsidRPr="00A531E5">
        <w:rPr>
          <w:lang w:eastAsia="hu-HU"/>
        </w:rPr>
        <w:t>)</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0870EF1B"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„on 100 60 10” mqtt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0603B7">
        <w:t>[28]</w:t>
      </w:r>
      <w:r w:rsidR="00685F63">
        <w:fldChar w:fldCharType="end"/>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Cmsor3"/>
      </w:pPr>
      <w:bookmarkStart w:id="40" w:name="_Toc152182979"/>
      <w:r>
        <w:t>MQTT kliens</w:t>
      </w:r>
      <w:bookmarkEnd w:id="40"/>
    </w:p>
    <w:p w14:paraId="2F93D3C6" w14:textId="3C7DE506" w:rsidR="00810167" w:rsidRDefault="00810167" w:rsidP="007575F0">
      <w:r>
        <w:t>A kódban a Paho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0603B7">
        <w:t>[29]</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mqtt üzenetben a brókernek. </w:t>
      </w:r>
      <w:r w:rsidR="008E1741">
        <w:t xml:space="preserve">A feliratkozás a szükséges topicokra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FIM3VE/general/waterlevel topicra, amire a fő egység 500-as vízszint alatt „danger” üzenetet küld, felette pedig „enough”-t. Amennyiben a legutolsó üzenet </w:t>
      </w:r>
      <w:r w:rsidR="006560A5">
        <w:t>„</w:t>
      </w:r>
      <w:r w:rsidR="007B37DB">
        <w:t>danger</w:t>
      </w:r>
      <w:r w:rsidR="006560A5">
        <w:t>”</w:t>
      </w:r>
      <w:r w:rsidR="007B37DB">
        <w:t xml:space="preserve"> volt, akkor, ha akarjuk sem tudjuk bekapcsolni a locsolást, ugyanis leégne a locsoló motorja elegendő víz hiányában. Amennyiben megérkezik az </w:t>
      </w:r>
      <w:r w:rsidR="006560A5">
        <w:t>„</w:t>
      </w:r>
      <w:r w:rsidR="007B37DB">
        <w:t>enough</w:t>
      </w:r>
      <w:r w:rsidR="006560A5">
        <w:t>”</w:t>
      </w:r>
      <w:r w:rsidR="007B37DB">
        <w:t xml:space="preserve">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True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Pr="008F5DA8">
        <w:rPr>
          <w:color w:val="0000FF"/>
          <w:lang w:eastAsia="hu-HU"/>
        </w:rPr>
        <w:t>False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Cmsor2"/>
      </w:pPr>
      <w:bookmarkStart w:id="41" w:name="_Toc152182980"/>
      <w:r>
        <w:t>Automatikus indítás</w:t>
      </w:r>
      <w:bookmarkEnd w:id="41"/>
    </w:p>
    <w:p w14:paraId="361E929A" w14:textId="4342B7D6"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0603B7">
        <w:t>[30]</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/home/uveghaz/kod/main.py</w:t>
      </w:r>
    </w:p>
    <w:p w14:paraId="4DC04560" w14:textId="13D2BB8A" w:rsidR="0075030C" w:rsidRDefault="0075030C" w:rsidP="0075030C">
      <w:pPr>
        <w:pStyle w:val="Kd"/>
      </w:pPr>
      <w:r>
        <w:t>WorkingDirectory=</w:t>
      </w:r>
      <w:r w:rsidR="005C6168">
        <w:t>/home/uveghaz/kod/</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3F1270F5"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0603B7">
        <w:t>[31]</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Cmsor1"/>
      </w:pPr>
      <w:bookmarkStart w:id="42" w:name="_Toc152182981"/>
      <w:r>
        <w:lastRenderedPageBreak/>
        <w:t>Kommunikáció</w:t>
      </w:r>
      <w:bookmarkEnd w:id="42"/>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Cmsor2"/>
      </w:pPr>
      <w:bookmarkStart w:id="43" w:name="_Toc152182982"/>
      <w:r>
        <w:t>I2C</w:t>
      </w:r>
      <w:bookmarkEnd w:id="43"/>
    </w:p>
    <w:p w14:paraId="6FB741DC" w14:textId="38D598B8"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xml:space="preserve">. A master felel a kommunikációért, ő a főnök, a slave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6.1</w:t>
      </w:r>
      <w:r w:rsidR="005823CA">
        <w:t>.</w:t>
      </w:r>
      <w:r w:rsidR="00821CFF">
        <w:t xml:space="preserve"> ábrán 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p w14:paraId="2AEF13D4" w14:textId="42886EF0" w:rsidR="00F3415C" w:rsidRDefault="00821CFF" w:rsidP="00F3415C">
      <w:pPr>
        <w:pStyle w:val="Kpalrs"/>
      </w:pPr>
      <w:r>
        <w:t>6</w:t>
      </w:r>
      <w:r w:rsidR="0009612B">
        <w:t>.</w:t>
      </w:r>
      <w:fldSimple w:instr=" SEQ ábra \* ARABIC \s 1 ">
        <w:r w:rsidR="000603B7">
          <w:rPr>
            <w:noProof/>
          </w:rPr>
          <w:t>1</w:t>
        </w:r>
      </w:fldSimple>
      <w:r w:rsidR="00F3415C">
        <w:t>. ábra: I2C kommunikáció</w:t>
      </w:r>
      <w:r w:rsidR="00A536FF">
        <w:t xml:space="preserve"> </w:t>
      </w:r>
      <w:r w:rsidR="00A536FF">
        <w:fldChar w:fldCharType="begin"/>
      </w:r>
      <w:r w:rsidR="00A536FF">
        <w:instrText xml:space="preserve"> REF _Ref152117209 \r \h </w:instrText>
      </w:r>
      <w:r w:rsidR="00A536FF">
        <w:fldChar w:fldCharType="separate"/>
      </w:r>
      <w:r w:rsidR="000603B7">
        <w:t>[32]</w:t>
      </w:r>
      <w:r w:rsidR="00A536FF">
        <w:fldChar w:fldCharType="end"/>
      </w:r>
    </w:p>
    <w:p w14:paraId="64C38ABF" w14:textId="420A75E4"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0603B7">
        <w:t>[32]</w:t>
      </w:r>
      <w:r w:rsidR="007B3F65">
        <w:fldChar w:fldCharType="end"/>
      </w:r>
    </w:p>
    <w:p w14:paraId="263DC46F" w14:textId="360B6F3D" w:rsidR="00AE33A1" w:rsidRDefault="00AE33A1" w:rsidP="00FF7D09">
      <w:pPr>
        <w:pStyle w:val="Cmsor2"/>
      </w:pPr>
      <w:bookmarkStart w:id="44" w:name="_Toc152182983"/>
      <w:r>
        <w:lastRenderedPageBreak/>
        <w:t>MQTT</w:t>
      </w:r>
      <w:bookmarkEnd w:id="44"/>
    </w:p>
    <w:p w14:paraId="3FE6C83F" w14:textId="02AA5E10" w:rsidR="0013198D" w:rsidRDefault="0013198D" w:rsidP="0013198D">
      <w:r>
        <w:t>Az MQTT egy nyílt, ingyenes protokoll, amit arra terveztek, hogy megbízható üzenetküldést valósítson meg a lehető legegyszerűbb üzenetformátumban. A kommunikációban három típusú fél vesz részt, bróker, publisher és subscriber.</w:t>
      </w:r>
      <w:r w:rsidR="005823CA">
        <w:t xml:space="preserve"> A 6.2. ábrán 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p w14:paraId="40CB1EDB" w14:textId="3E8F7784" w:rsidR="0009612B" w:rsidRDefault="005823CA" w:rsidP="0009612B">
      <w:pPr>
        <w:pStyle w:val="Kpalrs"/>
      </w:pPr>
      <w:r>
        <w:t>6</w:t>
      </w:r>
      <w:r w:rsidR="0009612B">
        <w:t>.</w:t>
      </w:r>
      <w:fldSimple w:instr=" SEQ ábra \* ARABIC \s 1 ">
        <w:r w:rsidR="000603B7">
          <w:rPr>
            <w:noProof/>
          </w:rPr>
          <w:t>2</w:t>
        </w:r>
      </w:fldSimple>
      <w:r w:rsidR="0009612B">
        <w:t>. ábra: Az MQTT működése</w:t>
      </w:r>
      <w:r w:rsidR="001F4C9D">
        <w:t xml:space="preserve"> </w:t>
      </w:r>
      <w:r w:rsidR="001F4C9D">
        <w:fldChar w:fldCharType="begin"/>
      </w:r>
      <w:r w:rsidR="001F4C9D">
        <w:instrText xml:space="preserve"> REF _Ref152182746 \r \h </w:instrText>
      </w:r>
      <w:r w:rsidR="001F4C9D">
        <w:fldChar w:fldCharType="separate"/>
      </w:r>
      <w:r w:rsidR="000603B7">
        <w:t>[33]</w:t>
      </w:r>
      <w:r w:rsidR="001F4C9D">
        <w:fldChar w:fldCharType="end"/>
      </w:r>
    </w:p>
    <w:p w14:paraId="495204C5" w14:textId="2C7BEC9E" w:rsidR="0013198D" w:rsidRDefault="0013198D" w:rsidP="00AE33A1">
      <w:pPr>
        <w:pStyle w:val="Cmsor3"/>
      </w:pPr>
      <w:bookmarkStart w:id="45" w:name="_Toc152182984"/>
      <w:r>
        <w:t>Topicok</w:t>
      </w:r>
      <w:bookmarkEnd w:id="45"/>
    </w:p>
    <w:p w14:paraId="455DE58D" w14:textId="615C215C" w:rsidR="0013198D" w:rsidRDefault="0013198D" w:rsidP="0013198D">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Erre példa a jelenlegi rendszerből:</w:t>
      </w:r>
    </w:p>
    <w:p w14:paraId="3E3C204C" w14:textId="35EF80D2" w:rsidR="0013198D" w:rsidRPr="00C8617F" w:rsidRDefault="002A475A" w:rsidP="00DC6733">
      <w:pPr>
        <w:pStyle w:val="Kd"/>
      </w:pPr>
      <w:r>
        <w:t>FIM3VE/</w:t>
      </w:r>
      <w:r w:rsidR="00DC6733">
        <w:t>sector1</w:t>
      </w:r>
      <w:r>
        <w:t>/</w:t>
      </w:r>
      <w:r w:rsidR="00DC6733">
        <w:t>#</w:t>
      </w:r>
    </w:p>
    <w:p w14:paraId="2E5C049B" w14:textId="104C9D2C" w:rsidR="0013198D" w:rsidRDefault="002A475A" w:rsidP="00DC6733">
      <w:pPr>
        <w:pStyle w:val="Kd"/>
      </w:pPr>
      <w:r>
        <w:t>FIM3VE/sector1/lightness</w:t>
      </w:r>
    </w:p>
    <w:p w14:paraId="4E6565A1" w14:textId="5AB7F270" w:rsidR="00164028" w:rsidRPr="00C8617F" w:rsidRDefault="00164028" w:rsidP="00DC6733">
      <w:pPr>
        <w:pStyle w:val="Kd"/>
      </w:pPr>
      <w:r>
        <w:t>FIM3VE/sector1/temperature</w:t>
      </w:r>
    </w:p>
    <w:p w14:paraId="48C0814B" w14:textId="537F006A" w:rsidR="0013198D" w:rsidRDefault="0013198D" w:rsidP="00AE33A1">
      <w:pPr>
        <w:pStyle w:val="Cmsor3"/>
      </w:pPr>
      <w:bookmarkStart w:id="46" w:name="_Toc152182985"/>
      <w:r>
        <w:t>Résztvevők feladatai</w:t>
      </w:r>
      <w:bookmarkEnd w:id="46"/>
    </w:p>
    <w:p w14:paraId="6EA6C554" w14:textId="20D86481" w:rsidR="0013198D" w:rsidRDefault="0013198D" w:rsidP="0013198D">
      <w:r>
        <w:t xml:space="preserve">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w:t>
      </w:r>
      <w:r w:rsidR="00A124EA">
        <w:t>tudni</w:t>
      </w:r>
      <w:r>
        <w:t xml:space="preserve">,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w:t>
      </w:r>
      <w:r>
        <w:lastRenderedPageBreak/>
        <w:t>subscriber megkapja az általa rendelt üzeneteket. A jelenlegi rendszerben egy online elérhető publikus brókert használtam a HiveMQ oldaláról.</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16AE8642" w14:textId="05288284" w:rsidR="0013198D" w:rsidRDefault="0013198D" w:rsidP="00AE33A1">
      <w:pPr>
        <w:pStyle w:val="Cmsor3"/>
      </w:pPr>
      <w:bookmarkStart w:id="47" w:name="_Toc152182986"/>
      <w:r>
        <w:t>Szolgáltatási szintek</w:t>
      </w:r>
      <w:bookmarkEnd w:id="47"/>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63DD0B45"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2F42FE4F" w14:textId="3822DE90" w:rsidR="00E011F3" w:rsidRDefault="00E011F3" w:rsidP="00AE33A1">
      <w:pPr>
        <w:pStyle w:val="Cmsor3"/>
      </w:pPr>
      <w:bookmarkStart w:id="48" w:name="_Toc152182987"/>
      <w:r>
        <w:t>Kliensek lehetőségei</w:t>
      </w:r>
      <w:bookmarkEnd w:id="48"/>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33D5F62"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0603B7">
        <w:t>[33]</w:t>
      </w:r>
      <w:r w:rsidR="00885BD2">
        <w:fldChar w:fldCharType="end"/>
      </w:r>
    </w:p>
    <w:p w14:paraId="2CFFE3EC" w14:textId="627AFF1A" w:rsidR="008B2156" w:rsidRDefault="008B2156" w:rsidP="008B2156">
      <w:pPr>
        <w:pStyle w:val="Cmsor1"/>
      </w:pPr>
      <w:bookmarkStart w:id="49" w:name="_Toc152182988"/>
      <w:r>
        <w:lastRenderedPageBreak/>
        <w:t>Android alkalmazás</w:t>
      </w:r>
      <w:bookmarkEnd w:id="49"/>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1D8405F1" w:rsidR="00196B66" w:rsidRDefault="00E230B7" w:rsidP="00196B66">
      <w:pPr>
        <w:pStyle w:val="Kpalrs"/>
      </w:pPr>
      <w:r>
        <w:t>7</w:t>
      </w:r>
      <w:r w:rsidR="0009612B">
        <w:t>.</w:t>
      </w:r>
      <w:fldSimple w:instr=" SEQ ábra \* ARABIC \s 1 ">
        <w:r w:rsidR="000603B7">
          <w:rPr>
            <w:noProof/>
          </w:rPr>
          <w:t>1</w:t>
        </w:r>
      </w:fldSimple>
      <w:r w:rsidR="00196B66">
        <w:t>. ábra: A GreenHouse alkalmazás ikonja</w:t>
      </w:r>
    </w:p>
    <w:p w14:paraId="06B681DF" w14:textId="4F821B64" w:rsidR="00B003C2" w:rsidRDefault="00B003C2" w:rsidP="00A12A25">
      <w:pPr>
        <w:pStyle w:val="Cmsor2"/>
      </w:pPr>
      <w:bookmarkStart w:id="50" w:name="_Toc152182989"/>
      <w:r>
        <w:t>Architektúra és technológiai háttér</w:t>
      </w:r>
      <w:bookmarkEnd w:id="50"/>
    </w:p>
    <w:p w14:paraId="0DB00A7E" w14:textId="57ED807E"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Cmsor3"/>
      </w:pPr>
      <w:bookmarkStart w:id="51" w:name="_Toc152182990"/>
      <w:r>
        <w:t>Android Room</w:t>
      </w:r>
      <w:bookmarkEnd w:id="51"/>
    </w:p>
    <w:p w14:paraId="05082BD8" w14:textId="1A0919A4" w:rsidR="0009575A" w:rsidRDefault="000117C9" w:rsidP="0009575A">
      <w:r>
        <w:t>Az adatbázis kezelésére az Android Roomot használtam, ami a háttérben SQLite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 Object-Relational</w:t>
      </w:r>
      <w:r w:rsidR="00557568">
        <w:t xml:space="preserve"> Mapping koncepcióval</w:t>
      </w:r>
      <w:r w:rsidR="00742A0B">
        <w:t>, ami alapján minden osztály egy tábla, minden objektum egy sor a táblában és minden attribútum egy oszlop</w:t>
      </w:r>
      <w:r w:rsidR="003A5623">
        <w:t>.</w:t>
      </w:r>
      <w:r w:rsidR="001C355D">
        <w:t xml:space="preserve"> </w:t>
      </w:r>
      <w:r w:rsidR="001C355D">
        <w:fldChar w:fldCharType="begin"/>
      </w:r>
      <w:r w:rsidR="001C355D">
        <w:instrText xml:space="preserve"> REF _Ref152152335 \r \h </w:instrText>
      </w:r>
      <w:r w:rsidR="001C355D">
        <w:fldChar w:fldCharType="separate"/>
      </w:r>
      <w:r w:rsidR="000603B7">
        <w:t>[35]</w:t>
      </w:r>
      <w:r w:rsidR="001C355D">
        <w:fldChar w:fldCharType="end"/>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Cmsor3"/>
      </w:pPr>
      <w:bookmarkStart w:id="52" w:name="_Toc152182991"/>
      <w:r>
        <w:t>MVVM architektúra</w:t>
      </w:r>
      <w:bookmarkEnd w:id="52"/>
    </w:p>
    <w:p w14:paraId="3671AFA3" w14:textId="50BA4B60" w:rsidR="00A12A25" w:rsidRDefault="00385C94" w:rsidP="00A12A25">
      <w:r>
        <w:t>A</w:t>
      </w:r>
      <w:r w:rsidR="00615EF3">
        <w:t>z alkalmazást az MVVM, azaz Model–View–ViewModel architektúra alapján építettem fel</w:t>
      </w:r>
      <w:r w:rsidR="00E230B7">
        <w:t xml:space="preserve"> (7.2. ábra)</w:t>
      </w:r>
      <w:r w:rsidR="00615EF3">
        <w:t>.</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r w:rsidR="003F2E39">
        <w:t xml:space="preserve"> </w:t>
      </w:r>
      <w:r w:rsidR="003F2E39">
        <w:fldChar w:fldCharType="begin"/>
      </w:r>
      <w:r w:rsidR="003F2E39">
        <w:instrText xml:space="preserve"> REF _Ref152152395 \r \h </w:instrText>
      </w:r>
      <w:r w:rsidR="003F2E39">
        <w:fldChar w:fldCharType="separate"/>
      </w:r>
      <w:r w:rsidR="000603B7">
        <w:t>[36]</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65207DC9" w:rsidR="005B4512" w:rsidRDefault="00493310" w:rsidP="005B4512">
      <w:pPr>
        <w:pStyle w:val="Kpalrs"/>
      </w:pPr>
      <w:r>
        <w:t>7</w:t>
      </w:r>
      <w:r w:rsidR="0009612B">
        <w:t>.</w:t>
      </w:r>
      <w:fldSimple w:instr=" SEQ ábra \* ARABIC \s 1 ">
        <w:r w:rsidR="000603B7">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0603B7">
        <w:t>[37]</w:t>
      </w:r>
      <w:r w:rsidR="000603B7">
        <w:fldChar w:fldCharType="end"/>
      </w:r>
    </w:p>
    <w:p w14:paraId="288BBE25" w14:textId="51743678" w:rsidR="00D43D1E" w:rsidRDefault="00D43D1E" w:rsidP="00D43D1E">
      <w:pPr>
        <w:pStyle w:val="Cmsor3"/>
      </w:pPr>
      <w:bookmarkStart w:id="53" w:name="_Toc152182992"/>
      <w:r>
        <w:t>Paho MQTT kliens</w:t>
      </w:r>
      <w:bookmarkEnd w:id="53"/>
    </w:p>
    <w:p w14:paraId="58F3E196" w14:textId="03A0E15A"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0603B7">
        <w:t>[38]</w:t>
      </w:r>
      <w:r w:rsidR="00CD371B">
        <w:fldChar w:fldCharType="end"/>
      </w:r>
    </w:p>
    <w:p w14:paraId="3AC0A758" w14:textId="5E23D09E" w:rsidR="00C50341" w:rsidRDefault="00C50341" w:rsidP="00525401">
      <w:pPr>
        <w:pStyle w:val="Cmsor3"/>
      </w:pPr>
      <w:bookmarkStart w:id="54" w:name="_Toc152182993"/>
      <w:r>
        <w:t>Navigáció</w:t>
      </w:r>
      <w:bookmarkEnd w:id="54"/>
    </w:p>
    <w:p w14:paraId="6ED3E82A" w14:textId="556F3F4B"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0603B7">
        <w:t>[39]</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Cmsor3"/>
      </w:pPr>
      <w:bookmarkStart w:id="55" w:name="_Toc152182994"/>
      <w:r>
        <w:t>Jetpack compose</w:t>
      </w:r>
      <w:bookmarkEnd w:id="55"/>
    </w:p>
    <w:p w14:paraId="155E403B" w14:textId="3E3562BB" w:rsidR="00D43D1E" w:rsidRDefault="00525401" w:rsidP="009635A3">
      <w:pPr>
        <w:rPr>
          <w:rFonts w:cs="Arial"/>
          <w:b/>
          <w:bCs/>
          <w:iCs/>
          <w:sz w:val="32"/>
          <w:szCs w:val="28"/>
        </w:rPr>
      </w:pPr>
      <w:r>
        <w:t>A Jetpack Compose egy modern toolkit UI készítéséhez, által</w:t>
      </w:r>
      <w:r w:rsidR="00181D5E">
        <w:t>a</w:t>
      </w:r>
      <w:r>
        <w:t xml:space="preserve">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0603B7">
        <w:t>[40]</w:t>
      </w:r>
      <w:r w:rsidR="002103ED">
        <w:fldChar w:fldCharType="end"/>
      </w:r>
      <w:r w:rsidR="004F00C1">
        <w:t xml:space="preserve">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Cmsor2"/>
      </w:pPr>
      <w:bookmarkStart w:id="56" w:name="_Toc152182995"/>
      <w:r>
        <w:lastRenderedPageBreak/>
        <w:t>Felhasználói felület</w:t>
      </w:r>
      <w:bookmarkEnd w:id="56"/>
    </w:p>
    <w:p w14:paraId="3E27A136" w14:textId="0069AFB4" w:rsidR="00541E40" w:rsidRDefault="009A749B" w:rsidP="00541E40">
      <w:r>
        <w:t>Az alkalmazás három fő képernyővel rendelkezik. Megnyitáskor a Settings képernyőn</w:t>
      </w:r>
      <w:r w:rsidR="00493310">
        <w:t xml:space="preserve"> (7.3. ábra, bal oldali képernyőkép)</w:t>
      </w:r>
      <w:r>
        <w:t xml:space="preserve">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71864C27" w:rsidR="00865C5C" w:rsidRDefault="00865C5C" w:rsidP="00541E40">
      <w:r>
        <w:t>Átlépve a General fülre találhatjuk meg a központi egységhez csatolt érzékelőket és beavatkozókat</w:t>
      </w:r>
      <w:r w:rsidR="00493310">
        <w:t xml:space="preserve"> (7.3. ábra jobb oldali képernyőkép)</w:t>
      </w:r>
      <w:r>
        <w:t>. Amennyiben 500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Change light 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w:t>
      </w:r>
      <w:r w:rsidR="00181D5E">
        <w:t>kinyithatjuk</w:t>
      </w:r>
      <w:r w:rsidR="00D43D1E">
        <w:t>,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2890C618" w:rsidR="00541E40" w:rsidRDefault="00493310" w:rsidP="00541E40">
      <w:pPr>
        <w:pStyle w:val="Kpalrs"/>
      </w:pPr>
      <w:r>
        <w:t>7</w:t>
      </w:r>
      <w:r w:rsidR="0009612B">
        <w:t>.</w:t>
      </w:r>
      <w:fldSimple w:instr=" SEQ ábra \* ARABIC \s 1 ">
        <w:r w:rsidR="000603B7">
          <w:rPr>
            <w:noProof/>
          </w:rPr>
          <w:t>3</w:t>
        </w:r>
      </w:fldSimple>
      <w:r w:rsidR="00541E40">
        <w:t>. ábra: Settings és General képernyők</w:t>
      </w:r>
    </w:p>
    <w:p w14:paraId="4EE23F41" w14:textId="39AF8EE2"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n látható ablak, ahol az adott szektorhoz tartozó szenzorok értékeit láthatjuk. A Water it gombra kattintva elindíthatjuk a locsolót, ami adott mennyiségű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p w14:paraId="24B43685" w14:textId="7EF33853" w:rsidR="00742CF3" w:rsidRDefault="007C09F3" w:rsidP="00170F37">
      <w:pPr>
        <w:pStyle w:val="Kpalrs"/>
      </w:pPr>
      <w:r>
        <w:t>7</w:t>
      </w:r>
      <w:r w:rsidR="0009612B">
        <w:t>.</w:t>
      </w:r>
      <w:fldSimple w:instr=" SEQ ábra \* ARABIC \s 1 ">
        <w:r w:rsidR="000603B7">
          <w:rPr>
            <w:noProof/>
          </w:rPr>
          <w:t>4</w:t>
        </w:r>
      </w:fldSimple>
      <w:r w:rsidR="00170F37">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171F43FD" w:rsidR="00B4104A" w:rsidRDefault="00B4104A" w:rsidP="00700E3A">
      <w:pPr>
        <w:pStyle w:val="Cmsor1"/>
      </w:pPr>
      <w:bookmarkStart w:id="57" w:name="_Toc152182996"/>
      <w:r>
        <w:lastRenderedPageBreak/>
        <w:t>Utolsó simítások</w:t>
      </w:r>
      <w:bookmarkEnd w:id="5"/>
      <w:bookmarkEnd w:id="57"/>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4C364C6D" w14:textId="77777777" w:rsidR="003C42EE" w:rsidRDefault="003C42EE" w:rsidP="003C42EE">
      <w:pPr>
        <w:pStyle w:val="Fejezetcimszmozsnlkl"/>
      </w:pPr>
      <w:bookmarkStart w:id="58" w:name="_Toc59896139"/>
      <w:bookmarkStart w:id="59" w:name="_Toc152182997"/>
      <w:r w:rsidRPr="00B50CAA">
        <w:lastRenderedPageBreak/>
        <w:t>Irodalomjegyzék</w:t>
      </w:r>
      <w:bookmarkEnd w:id="58"/>
      <w:bookmarkEnd w:id="59"/>
    </w:p>
    <w:p w14:paraId="7B0F0DA0" w14:textId="47F7ED98" w:rsidR="000E3C15" w:rsidRDefault="000E3C15" w:rsidP="003C42EE">
      <w:pPr>
        <w:pStyle w:val="Irodalomjegyzksor"/>
      </w:pPr>
      <w:bookmarkStart w:id="60" w:name="_Ref152113475"/>
      <w:bookmarkStart w:id="61" w:name="_Ref332797594"/>
      <w:bookmarkStart w:id="62" w:name="_Ref152111590"/>
      <w:r>
        <w:t xml:space="preserve">Versatile: </w:t>
      </w:r>
      <w:r w:rsidRPr="000E3C15">
        <w:t>Mezőgazdasági gépek első megjelenése</w:t>
      </w:r>
      <w:r>
        <w:t xml:space="preserve">, </w:t>
      </w:r>
      <w:hyperlink r:id="rId30" w:history="1">
        <w:r w:rsidRPr="00767211">
          <w:rPr>
            <w:rStyle w:val="Hiperhivatkozs"/>
          </w:rPr>
          <w:t>https://versatile.hu/mezogazdasagi-gepek-elso-megjelenese/</w:t>
        </w:r>
      </w:hyperlink>
      <w:r>
        <w:t xml:space="preserve"> (2023. 11. 2</w:t>
      </w:r>
      <w:r w:rsidR="00185644">
        <w:t>8</w:t>
      </w:r>
      <w:r>
        <w:t>.)</w:t>
      </w:r>
      <w:bookmarkEnd w:id="60"/>
    </w:p>
    <w:p w14:paraId="466E367B" w14:textId="1E21534A" w:rsidR="006648EA" w:rsidRDefault="002011CE" w:rsidP="006648EA">
      <w:pPr>
        <w:pStyle w:val="Irodalomjegyzksor"/>
      </w:pPr>
      <w:bookmarkStart w:id="63" w:name="_Ref152113721"/>
      <w:r>
        <w:t xml:space="preserve">Öntözés Múzeum: </w:t>
      </w:r>
      <w:r w:rsidR="006C4BB0" w:rsidRPr="006C4BB0">
        <w:t>A</w:t>
      </w:r>
      <w:r w:rsidR="006C4BB0">
        <w:t xml:space="preserve">z öntözés története, </w:t>
      </w:r>
      <w:hyperlink r:id="rId31" w:history="1">
        <w:r w:rsidR="006C4BB0" w:rsidRPr="00767211">
          <w:rPr>
            <w:rStyle w:val="Hiperhivatkozs"/>
          </w:rPr>
          <w:t>http://www.ontozesmuzeum.hu/az-ontozes-tortenete/</w:t>
        </w:r>
      </w:hyperlink>
      <w:r w:rsidR="006C4BB0">
        <w:t xml:space="preserve"> (2023. 11. 2</w:t>
      </w:r>
      <w:r w:rsidR="00185644">
        <w:t>8</w:t>
      </w:r>
      <w:r w:rsidR="006C4BB0">
        <w:t>.)</w:t>
      </w:r>
      <w:bookmarkEnd w:id="63"/>
    </w:p>
    <w:p w14:paraId="2C1F96A8" w14:textId="2C906C8C" w:rsidR="006648EA" w:rsidRDefault="006648EA" w:rsidP="006648EA">
      <w:pPr>
        <w:pStyle w:val="Irodalomjegyzksor"/>
      </w:pPr>
      <w:bookmarkStart w:id="64" w:name="_Ref152113843"/>
      <w:r>
        <w:t xml:space="preserve">Agrárközösség: </w:t>
      </w:r>
      <w:r w:rsidRPr="006648EA">
        <w:t>Mi az a precíziós gazdálkodás és hogyan kezdjünk hozzá?</w:t>
      </w:r>
      <w:r>
        <w:t xml:space="preserve"> </w:t>
      </w:r>
      <w:hyperlink r:id="rId32" w:history="1">
        <w:r w:rsidRPr="00767211">
          <w:rPr>
            <w:rStyle w:val="Hiperhivatkozs"/>
          </w:rPr>
          <w:t>https://agrarkozosseg.hu/mi-az-a-precizios-gazdalkodas-es-hogyan-kezdjunk-hozza/</w:t>
        </w:r>
      </w:hyperlink>
      <w:r>
        <w:t xml:space="preserve"> (2023. 11. 2</w:t>
      </w:r>
      <w:r w:rsidR="00185644">
        <w:t>8</w:t>
      </w:r>
      <w:r>
        <w:t>.)</w:t>
      </w:r>
      <w:bookmarkEnd w:id="64"/>
    </w:p>
    <w:p w14:paraId="1B1C3740" w14:textId="2DAB6D75" w:rsidR="00956CC0" w:rsidRDefault="00956CC0" w:rsidP="003C42EE">
      <w:pPr>
        <w:pStyle w:val="Irodalomjegyzksor"/>
      </w:pPr>
      <w:bookmarkStart w:id="65" w:name="_Ref152113943"/>
      <w:r>
        <w:t xml:space="preserve">Geldoblog: </w:t>
      </w:r>
      <w:r w:rsidRPr="00956CC0">
        <w:t>Robotok és mezőgazdasági technológia: automatizált betakarítás és feldolgozás</w:t>
      </w:r>
      <w:r>
        <w:t xml:space="preserve">, </w:t>
      </w:r>
      <w:hyperlink r:id="rId33" w:history="1">
        <w:r w:rsidRPr="00767211">
          <w:rPr>
            <w:rStyle w:val="Hiperhivatkozs"/>
          </w:rPr>
          <w:t>https://geldoblog.com/robotok-es-mezogazdasagi-technologia-automatizalt-betakaritas-es-feldolgozas/</w:t>
        </w:r>
      </w:hyperlink>
      <w:r>
        <w:t xml:space="preserve"> (2023. 11. 2</w:t>
      </w:r>
      <w:r w:rsidR="00185644">
        <w:t>8</w:t>
      </w:r>
      <w:r>
        <w:t>.)</w:t>
      </w:r>
      <w:bookmarkEnd w:id="65"/>
    </w:p>
    <w:p w14:paraId="63985FCF" w14:textId="3598F274" w:rsidR="007C304A" w:rsidRDefault="007C304A" w:rsidP="003C42EE">
      <w:pPr>
        <w:pStyle w:val="Irodalomjegyzksor"/>
      </w:pPr>
      <w:bookmarkStart w:id="66" w:name="_Ref152114063"/>
      <w:r>
        <w:t>Geoperlit:</w:t>
      </w:r>
      <w:r w:rsidRPr="007C304A">
        <w:t xml:space="preserve"> A hidroponika előnyei és a hidroponikus rendszerek alapjai</w:t>
      </w:r>
      <w:r>
        <w:t xml:space="preserve">, </w:t>
      </w:r>
      <w:hyperlink r:id="rId34" w:history="1">
        <w:r w:rsidRPr="00767211">
          <w:rPr>
            <w:rStyle w:val="Hiperhivatkozs"/>
          </w:rPr>
          <w:t>https://geoperlit.hu/hidroponika-elonyei-es-a-hidroponikus-rendszerek-alapjai/</w:t>
        </w:r>
      </w:hyperlink>
      <w:r>
        <w:t xml:space="preserve"> (2023. 11. 2</w:t>
      </w:r>
      <w:r w:rsidR="00185644">
        <w:t>8</w:t>
      </w:r>
      <w:r>
        <w:t>.)</w:t>
      </w:r>
      <w:bookmarkEnd w:id="66"/>
    </w:p>
    <w:p w14:paraId="58287AD0" w14:textId="7CC4817A" w:rsidR="00E54080" w:rsidRDefault="00E54080" w:rsidP="003C42EE">
      <w:pPr>
        <w:pStyle w:val="Irodalomjegyzksor"/>
      </w:pPr>
      <w:bookmarkStart w:id="67" w:name="_Ref152114185"/>
      <w:r>
        <w:t>National g</w:t>
      </w:r>
      <w:r w:rsidRPr="006A1FF2">
        <w:t>eog</w:t>
      </w:r>
      <w:r>
        <w:t xml:space="preserve">raphic: </w:t>
      </w:r>
      <w:r w:rsidRPr="00E54080">
        <w:t>Mesterséges intelligencia a mezőgazdaságban</w:t>
      </w:r>
      <w:r>
        <w:t xml:space="preserve">, </w:t>
      </w:r>
      <w:hyperlink r:id="rId35" w:history="1">
        <w:r w:rsidRPr="00767211">
          <w:rPr>
            <w:rStyle w:val="Hiperhivatkozs"/>
          </w:rPr>
          <w:t>https://ng.24.hu/tudomany/2022/02/25/mesterseges-intelligencia-a-mezogazdasagban/</w:t>
        </w:r>
      </w:hyperlink>
      <w:r>
        <w:t xml:space="preserve"> (2023. 11. 2</w:t>
      </w:r>
      <w:r w:rsidR="00185644">
        <w:t>8</w:t>
      </w:r>
      <w:r>
        <w:t>.)</w:t>
      </w:r>
      <w:bookmarkEnd w:id="67"/>
    </w:p>
    <w:p w14:paraId="5A1EC823" w14:textId="28B8E4A6" w:rsidR="003C42EE" w:rsidRPr="00EE1A1F" w:rsidRDefault="003C42EE" w:rsidP="003C42EE">
      <w:pPr>
        <w:pStyle w:val="Irodalomjegyzksor"/>
      </w:pPr>
      <w:bookmarkStart w:id="68" w:name="_Ref152114355"/>
      <w:r>
        <w:t xml:space="preserve">Kertelünk: </w:t>
      </w:r>
      <w:r w:rsidRPr="003C42EE">
        <w:t>Szobanövények természetes és mesterséges fényigényei</w:t>
      </w:r>
      <w:bookmarkEnd w:id="61"/>
      <w:r>
        <w:t xml:space="preserve">, </w:t>
      </w:r>
      <w:hyperlink r:id="rId36" w:history="1">
        <w:r w:rsidRPr="00767211">
          <w:rPr>
            <w:rStyle w:val="Hiperhivatkozs"/>
          </w:rPr>
          <w:t>https://www.kertelunk.hu/szobanovenyek-fenyigenyei.html</w:t>
        </w:r>
      </w:hyperlink>
      <w:r>
        <w:t xml:space="preserve"> (2023. 11. 29.)</w:t>
      </w:r>
      <w:bookmarkEnd w:id="62"/>
      <w:bookmarkEnd w:id="68"/>
    </w:p>
    <w:p w14:paraId="16951C7B" w14:textId="1AAA79DC" w:rsidR="002011CE" w:rsidRDefault="000E636D" w:rsidP="002011CE">
      <w:pPr>
        <w:pStyle w:val="Irodalomjegyzksor"/>
      </w:pPr>
      <w:bookmarkStart w:id="69" w:name="_Ref152113237"/>
      <w:r>
        <w:t xml:space="preserve">ujszo.com: </w:t>
      </w:r>
      <w:r w:rsidRPr="00833703">
        <w:t>A szobanövények téli művi megvilágítása</w:t>
      </w:r>
      <w:r>
        <w:t xml:space="preserve">, </w:t>
      </w:r>
      <w:hyperlink r:id="rId37" w:history="1">
        <w:r w:rsidRPr="00767211">
          <w:rPr>
            <w:rStyle w:val="Hiperhivatkozs"/>
          </w:rPr>
          <w:t>https://ujszo.com/a-szobanovenyek-teli-muvi-megvilagitasa</w:t>
        </w:r>
      </w:hyperlink>
      <w:r>
        <w:t xml:space="preserve"> (2023. 11. 29.)</w:t>
      </w:r>
      <w:bookmarkEnd w:id="69"/>
    </w:p>
    <w:p w14:paraId="799A2F0D" w14:textId="29BB6EF5" w:rsidR="00B351EB" w:rsidRDefault="00B351EB" w:rsidP="00B351EB">
      <w:pPr>
        <w:pStyle w:val="Irodalomjegyzksor"/>
      </w:pPr>
      <w:bookmarkStart w:id="70" w:name="_Ref152165690"/>
      <w:r>
        <w:t xml:space="preserve">Plante: </w:t>
      </w:r>
      <w:r w:rsidRPr="00F37790">
        <w:t>Öntözés – Mikor? Miért? Hogyan?</w:t>
      </w:r>
      <w:r>
        <w:t xml:space="preserve">, </w:t>
      </w:r>
      <w:hyperlink r:id="rId38" w:history="1">
        <w:r w:rsidRPr="00767211">
          <w:rPr>
            <w:rStyle w:val="Hiperhivatkozs"/>
          </w:rPr>
          <w:t>https://plantebudapest.com/novenygondozas/ontozes-mikor-miert-hogyan/</w:t>
        </w:r>
      </w:hyperlink>
      <w:r>
        <w:t xml:space="preserve"> (2023. 11. 29.)</w:t>
      </w:r>
      <w:bookmarkEnd w:id="70"/>
    </w:p>
    <w:p w14:paraId="5B0864BE" w14:textId="7B84AF7A" w:rsidR="003D5799" w:rsidRDefault="003D5799" w:rsidP="00B351EB">
      <w:pPr>
        <w:pStyle w:val="Irodalomjegyzksor"/>
      </w:pPr>
      <w:bookmarkStart w:id="71" w:name="_Ref152167624"/>
      <w:r>
        <w:t xml:space="preserve">Tuja.hu: </w:t>
      </w:r>
      <w:r w:rsidRPr="003D5799">
        <w:t>Hőmérséklet a növénytermesztésben</w:t>
      </w:r>
      <w:r>
        <w:t xml:space="preserve">, </w:t>
      </w:r>
      <w:hyperlink r:id="rId39" w:history="1">
        <w:r w:rsidRPr="00767211">
          <w:rPr>
            <w:rStyle w:val="Hiperhivatkozs"/>
          </w:rPr>
          <w:t>https://www.tuja.hu/kerteszeti-lexikon/homerseklet.html</w:t>
        </w:r>
      </w:hyperlink>
      <w:r>
        <w:t xml:space="preserve"> (2023. 11. 29.)</w:t>
      </w:r>
      <w:bookmarkEnd w:id="71"/>
    </w:p>
    <w:p w14:paraId="1D28B051" w14:textId="29D126C7" w:rsidR="008A3640" w:rsidRDefault="008A3640" w:rsidP="00B351EB">
      <w:pPr>
        <w:pStyle w:val="Irodalomjegyzksor"/>
      </w:pPr>
      <w:bookmarkStart w:id="72" w:name="_Ref152173781"/>
      <w:r>
        <w:t xml:space="preserve">Agrofórum: </w:t>
      </w:r>
      <w:r w:rsidR="00924E35">
        <w:t xml:space="preserve">A páratartalom és szabályozása, </w:t>
      </w:r>
      <w:hyperlink r:id="rId40" w:history="1">
        <w:r w:rsidR="00924E35" w:rsidRPr="00767211">
          <w:rPr>
            <w:rStyle w:val="Hiperhivatkozs"/>
          </w:rPr>
          <w:t>https://agroforum.hu/szakcikkek/zoldseg/a-paratartalom-es-szabalyozasa/</w:t>
        </w:r>
      </w:hyperlink>
      <w:r w:rsidR="00924E35">
        <w:t xml:space="preserve"> (2023. 11. 29.)</w:t>
      </w:r>
      <w:bookmarkEnd w:id="72"/>
    </w:p>
    <w:p w14:paraId="46B16C78" w14:textId="6407A356" w:rsidR="00D90132" w:rsidRDefault="00574804" w:rsidP="002011CE">
      <w:pPr>
        <w:pStyle w:val="Irodalomjegyzksor"/>
      </w:pPr>
      <w:bookmarkStart w:id="73" w:name="_Ref152114818"/>
      <w:r>
        <w:t xml:space="preserve">Learn </w:t>
      </w:r>
      <w:r w:rsidR="00D90132">
        <w:t xml:space="preserve">Adafruit: </w:t>
      </w:r>
      <w:r w:rsidR="00D90132" w:rsidRPr="00D90132">
        <w:t>Adafruit Si7021 Temperature + Humidity Sensor</w:t>
      </w:r>
      <w:r w:rsidR="00D90132">
        <w:t xml:space="preserve">, </w:t>
      </w:r>
      <w:hyperlink r:id="rId41" w:history="1">
        <w:r w:rsidR="00D90132" w:rsidRPr="00767211">
          <w:rPr>
            <w:rStyle w:val="Hiperhivatkozs"/>
          </w:rPr>
          <w:t>https://learn.adafruit.com/adafruit-si7021-temperature-plus-humidity-sensor/overview</w:t>
        </w:r>
      </w:hyperlink>
      <w:r w:rsidR="00D90132">
        <w:t xml:space="preserve"> (2023. 11. 22.)</w:t>
      </w:r>
      <w:bookmarkEnd w:id="73"/>
    </w:p>
    <w:p w14:paraId="3AD93E85" w14:textId="211FCB7E" w:rsidR="00574804" w:rsidRDefault="00574804" w:rsidP="002011CE">
      <w:pPr>
        <w:pStyle w:val="Irodalomjegyzksor"/>
      </w:pPr>
      <w:bookmarkStart w:id="74" w:name="_Ref152114826"/>
      <w:r>
        <w:t xml:space="preserve">Adafruit: </w:t>
      </w:r>
      <w:r w:rsidRPr="00574804">
        <w:t>Adafruit TSL2591 High Dynamic Range Digital Light Sensor - STEMMA QT</w:t>
      </w:r>
      <w:r>
        <w:t xml:space="preserve">, </w:t>
      </w:r>
      <w:hyperlink r:id="rId42" w:history="1">
        <w:r w:rsidRPr="00767211">
          <w:rPr>
            <w:rStyle w:val="Hiperhivatkozs"/>
          </w:rPr>
          <w:t>https://www.adafruit.com/product/1980</w:t>
        </w:r>
      </w:hyperlink>
      <w:r>
        <w:t xml:space="preserve"> (2023. 11. 22.)</w:t>
      </w:r>
      <w:bookmarkEnd w:id="74"/>
    </w:p>
    <w:p w14:paraId="7B2508E6" w14:textId="6F60E274" w:rsidR="00D429EB" w:rsidRDefault="00D429EB" w:rsidP="002011CE">
      <w:pPr>
        <w:pStyle w:val="Irodalomjegyzksor"/>
      </w:pPr>
      <w:bookmarkStart w:id="75" w:name="_Ref152182315"/>
      <w:bookmarkStart w:id="76" w:name="_Ref152114842"/>
      <w:r>
        <w:lastRenderedPageBreak/>
        <w:t xml:space="preserve">TavIR: </w:t>
      </w:r>
      <w:r w:rsidRPr="00D429EB">
        <w:t>Talajnedvesség-szenzor (kapacitív elvű, v1.2)</w:t>
      </w:r>
      <w:r>
        <w:t xml:space="preserve">, </w:t>
      </w:r>
      <w:hyperlink r:id="rId43" w:history="1">
        <w:r w:rsidRPr="00767211">
          <w:rPr>
            <w:rStyle w:val="Hiperhivatkozs"/>
          </w:rPr>
          <w:t>https://shop.tavir.hu/termek/shop/modulok/paratartalom/talajnedvesseg-szenzor-kapacitiv-elvu/</w:t>
        </w:r>
      </w:hyperlink>
      <w:r>
        <w:t xml:space="preserve"> (2023. 11. 22.)</w:t>
      </w:r>
      <w:bookmarkEnd w:id="75"/>
    </w:p>
    <w:p w14:paraId="5B07DF71" w14:textId="72DC7C7D" w:rsidR="00FF25DF" w:rsidRDefault="00FF25DF" w:rsidP="002011CE">
      <w:pPr>
        <w:pStyle w:val="Irodalomjegyzksor"/>
      </w:pPr>
      <w:bookmarkStart w:id="77" w:name="_Ref152115053"/>
      <w:r>
        <w:t xml:space="preserve">RPi bolt: </w:t>
      </w:r>
      <w:r w:rsidRPr="00FF25DF">
        <w:t>Anemometer - Kanalas szélsebességmérő szenzor Analóg feszültség kimenettel</w:t>
      </w:r>
      <w:r>
        <w:t xml:space="preserve">, </w:t>
      </w:r>
      <w:hyperlink r:id="rId44" w:history="1">
        <w:r w:rsidRPr="00767211">
          <w:rPr>
            <w:rStyle w:val="Hiperhivatkozs"/>
          </w:rPr>
          <w:t>https://www.rpibolt.hu/Anemometer-Kanalas-Szelsebessegmero-szenzor-Analog</w:t>
        </w:r>
      </w:hyperlink>
      <w:r>
        <w:t xml:space="preserve"> (2023. 11. 22.)</w:t>
      </w:r>
      <w:bookmarkEnd w:id="77"/>
    </w:p>
    <w:p w14:paraId="66BCFFC9" w14:textId="0FA0CD76" w:rsidR="00755183" w:rsidRDefault="00755183" w:rsidP="002011CE">
      <w:pPr>
        <w:pStyle w:val="Irodalomjegyzksor"/>
      </w:pPr>
      <w:bookmarkStart w:id="78" w:name="_Ref152182358"/>
      <w:bookmarkStart w:id="79" w:name="_Ref152115100"/>
      <w:r>
        <w:t xml:space="preserve">Hestore: WLD-75 </w:t>
      </w:r>
      <w:r w:rsidRPr="00755183">
        <w:t>Water-level detection sensor</w:t>
      </w:r>
      <w:r>
        <w:t xml:space="preserve">, </w:t>
      </w:r>
      <w:hyperlink r:id="rId45" w:history="1">
        <w:r w:rsidRPr="00767211">
          <w:rPr>
            <w:rStyle w:val="Hiperhivatkozs"/>
          </w:rPr>
          <w:t>https://www.hestore.hu/prod_10035547.html?gross_price_view=1&amp;source=gads&amp;gclid=CjwKCAiAvJarBhA1EiwAGgZl0IMCQzMqlmMBPgZjxgXyo_TqNToJvospQtwJivBJKyRnPby6Urxh5hoCEmEQAvD_BwE</w:t>
        </w:r>
      </w:hyperlink>
      <w:r>
        <w:t xml:space="preserve"> (2023. 11. 22.)</w:t>
      </w:r>
      <w:bookmarkEnd w:id="78"/>
    </w:p>
    <w:p w14:paraId="4A12F183" w14:textId="26F6D9B2" w:rsidR="009322DE" w:rsidRDefault="009322DE" w:rsidP="002011CE">
      <w:pPr>
        <w:pStyle w:val="Irodalomjegyzksor"/>
      </w:pPr>
      <w:bookmarkStart w:id="80" w:name="_Ref152115220"/>
      <w:r>
        <w:t xml:space="preserve">Techfun: Kis vízpumpa, </w:t>
      </w:r>
      <w:hyperlink r:id="rId46" w:history="1">
        <w:r w:rsidRPr="00767211">
          <w:rPr>
            <w:rStyle w:val="Hiperhivatkozs"/>
          </w:rPr>
          <w:t>https://techfun.sk/hu/produkt/mala-vodna-pumpa/?lang=hu&amp;currency=HUF&amp;gad_source=1&amp;gclid=CjwKCAiAvJarBhA1EiwAGgZl0BRF2Ero8VwJTq2A1-kJINvrB7iaMnjc3gJdfyfztAVq2HaNYvLRGRoCpUMQAvD_BwE</w:t>
        </w:r>
      </w:hyperlink>
      <w:r>
        <w:t xml:space="preserve"> (2023. 11. 22.)</w:t>
      </w:r>
      <w:bookmarkEnd w:id="80"/>
    </w:p>
    <w:p w14:paraId="29A6D5E8" w14:textId="670A537C" w:rsidR="009322DE" w:rsidRDefault="009322DE" w:rsidP="002011CE">
      <w:pPr>
        <w:pStyle w:val="Irodalomjegyzksor"/>
      </w:pPr>
      <w:bookmarkStart w:id="81" w:name="_Ref152115333"/>
      <w:r>
        <w:t xml:space="preserve">Techfun: </w:t>
      </w:r>
      <w:r w:rsidRPr="009322DE">
        <w:t>Léptetőmotor 28BYJ-48 ULN2003 modul</w:t>
      </w:r>
      <w:r>
        <w:t xml:space="preserve">, </w:t>
      </w:r>
      <w:hyperlink r:id="rId47" w:history="1">
        <w:r w:rsidRPr="00767211">
          <w:rPr>
            <w:rStyle w:val="Hiperhivatkozs"/>
          </w:rPr>
          <w:t>https://techfun.sk/hu/produkt/krokovy-motor-28byj-48-modul-uln2003/?lang=hu&amp;currency=HUF&amp;gad_source=1&amp;gclid=CjwKCAiAvJarBhA1EiwAGgZl0M7Sts0kw7UUTPDk1oefc31a4BSb-QQhe0kwLVWb_VARA8V2t9ZRihoCzEcQAvD_BwE</w:t>
        </w:r>
      </w:hyperlink>
      <w:r>
        <w:t xml:space="preserve"> (2023. 11. 22.)</w:t>
      </w:r>
      <w:bookmarkEnd w:id="81"/>
    </w:p>
    <w:p w14:paraId="754FD766" w14:textId="1231A360" w:rsidR="00016B70" w:rsidRDefault="00016B70" w:rsidP="002011CE">
      <w:pPr>
        <w:pStyle w:val="Irodalomjegyzksor"/>
      </w:pPr>
      <w:bookmarkStart w:id="82" w:name="_Ref152115645"/>
      <w:r>
        <w:t xml:space="preserve">Techfun: </w:t>
      </w:r>
      <w:r w:rsidRPr="00016B70">
        <w:t>12V 2 tűs ventilátor</w:t>
      </w:r>
      <w:r>
        <w:t xml:space="preserve">, </w:t>
      </w:r>
      <w:hyperlink r:id="rId48" w:history="1">
        <w:r w:rsidRPr="00767211">
          <w:rPr>
            <w:rStyle w:val="Hiperhivatkozs"/>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82"/>
    </w:p>
    <w:p w14:paraId="2D26CF27" w14:textId="41CBBBB7" w:rsidR="000C09D4" w:rsidRDefault="000C09D4" w:rsidP="002011CE">
      <w:pPr>
        <w:pStyle w:val="Irodalomjegyzksor"/>
      </w:pPr>
      <w:bookmarkStart w:id="83" w:name="_Ref152182608"/>
      <w:bookmarkStart w:id="84" w:name="_Ref152115841"/>
      <w:r>
        <w:t xml:space="preserve">PCPartPicker: LED szalag </w:t>
      </w:r>
      <w:hyperlink r:id="rId49" w:history="1">
        <w:r w:rsidRPr="00767211">
          <w:rPr>
            <w:rStyle w:val="Hiperhivatkozs"/>
          </w:rPr>
          <w:t>https://nz.pcpartpicker.com/product/ZBLdnQ/placeholder</w:t>
        </w:r>
      </w:hyperlink>
      <w:r>
        <w:t xml:space="preserve"> (2023. 11. 22.)</w:t>
      </w:r>
      <w:bookmarkEnd w:id="83"/>
    </w:p>
    <w:p w14:paraId="6F416BAB" w14:textId="3BE72297" w:rsidR="0016774A" w:rsidRDefault="0016774A" w:rsidP="002011CE">
      <w:pPr>
        <w:pStyle w:val="Irodalomjegyzksor"/>
      </w:pPr>
      <w:r>
        <w:t xml:space="preserve">Hestore: Univerzális relé modul, </w:t>
      </w:r>
      <w:hyperlink r:id="rId50" w:history="1">
        <w:r w:rsidRPr="00767211">
          <w:rPr>
            <w:rStyle w:val="Hiperhivatkozs"/>
          </w:rPr>
          <w:t>https://www.hestore.hu/prod_10035513.html?lang=hu</w:t>
        </w:r>
      </w:hyperlink>
      <w:r>
        <w:t xml:space="preserve"> (2023. 11. 22.)</w:t>
      </w:r>
      <w:bookmarkEnd w:id="84"/>
    </w:p>
    <w:p w14:paraId="523294F0" w14:textId="074B476D" w:rsidR="002E49E6" w:rsidRDefault="002E49E6" w:rsidP="002011CE">
      <w:pPr>
        <w:pStyle w:val="Irodalomjegyzksor"/>
      </w:pPr>
      <w:bookmarkStart w:id="85" w:name="_Ref152115938"/>
      <w:r>
        <w:t xml:space="preserve">Adafruit: </w:t>
      </w:r>
      <w:r w:rsidRPr="002E49E6">
        <w:t>ADS1115 16-Bit ADC - 4 Channel with Programmable Gain Amplifier - STEMMA QT</w:t>
      </w:r>
      <w:r>
        <w:t xml:space="preserve">, </w:t>
      </w:r>
      <w:hyperlink r:id="rId51" w:history="1">
        <w:r w:rsidRPr="00767211">
          <w:rPr>
            <w:rStyle w:val="Hiperhivatkozs"/>
          </w:rPr>
          <w:t>https://www.adafruit.com/product/1085</w:t>
        </w:r>
      </w:hyperlink>
      <w:r>
        <w:t xml:space="preserve"> (2023. 11. 22.)</w:t>
      </w:r>
      <w:bookmarkEnd w:id="85"/>
    </w:p>
    <w:p w14:paraId="649C753C" w14:textId="6DFFE587" w:rsidR="008A1141" w:rsidRDefault="008A1141" w:rsidP="002011CE">
      <w:pPr>
        <w:pStyle w:val="Irodalomjegyzksor"/>
      </w:pPr>
      <w:bookmarkStart w:id="86" w:name="_Ref152116075"/>
      <w:r>
        <w:t xml:space="preserve">RPi bolt: Raspberry Pi Zero W, </w:t>
      </w:r>
      <w:hyperlink r:id="rId52" w:history="1">
        <w:r w:rsidRPr="00767211">
          <w:rPr>
            <w:rStyle w:val="Hiperhivatkozs"/>
          </w:rPr>
          <w:t>https://www.rpibolt.hu/Raspberry-Pi-Zero-W</w:t>
        </w:r>
      </w:hyperlink>
      <w:r>
        <w:t xml:space="preserve"> (2023. 11. 24.)</w:t>
      </w:r>
      <w:bookmarkEnd w:id="86"/>
    </w:p>
    <w:p w14:paraId="111B1C20" w14:textId="0D157072" w:rsidR="008A1141" w:rsidRDefault="008A1141" w:rsidP="002011CE">
      <w:pPr>
        <w:pStyle w:val="Irodalomjegyzksor"/>
      </w:pPr>
      <w:bookmarkStart w:id="87" w:name="_Ref152116082"/>
      <w:r>
        <w:t xml:space="preserve">RPi bolt: </w:t>
      </w:r>
      <w:r w:rsidRPr="008A1141">
        <w:t>Raspberry Pi 4 Model B</w:t>
      </w:r>
      <w:r>
        <w:t xml:space="preserve">, </w:t>
      </w:r>
      <w:hyperlink r:id="rId53" w:history="1">
        <w:r w:rsidRPr="00767211">
          <w:rPr>
            <w:rStyle w:val="Hiperhivatkozs"/>
          </w:rPr>
          <w:t>https://www.rpibolt.hu/raspberry-pi-4-model-b-4gb</w:t>
        </w:r>
      </w:hyperlink>
      <w:r>
        <w:t xml:space="preserve"> (2023. 11. 24.)</w:t>
      </w:r>
      <w:bookmarkEnd w:id="87"/>
    </w:p>
    <w:p w14:paraId="1DAB9D08" w14:textId="0A877765" w:rsidR="00AE171B" w:rsidRDefault="00AE171B" w:rsidP="002011CE">
      <w:pPr>
        <w:pStyle w:val="Irodalomjegyzksor"/>
      </w:pPr>
      <w:bookmarkStart w:id="88" w:name="_Ref152116216"/>
      <w:r>
        <w:t xml:space="preserve">Linux Mint Magyar Közösség: </w:t>
      </w:r>
      <w:r w:rsidRPr="00AE171B">
        <w:t>Megjelent a Debian 12 „Bookworm”</w:t>
      </w:r>
      <w:r>
        <w:t xml:space="preserve">, </w:t>
      </w:r>
      <w:hyperlink r:id="rId54" w:history="1">
        <w:r w:rsidRPr="00767211">
          <w:rPr>
            <w:rStyle w:val="Hiperhivatkozs"/>
          </w:rPr>
          <w:t>https://linuxmint.hu/hir/2023/06/megjelent-a-debian-12-bookworm</w:t>
        </w:r>
      </w:hyperlink>
      <w:r>
        <w:t xml:space="preserve"> (2023. 11. 24.)</w:t>
      </w:r>
      <w:bookmarkEnd w:id="88"/>
    </w:p>
    <w:p w14:paraId="649C446E" w14:textId="09FC1717" w:rsidR="00A57E5B" w:rsidRDefault="00A57E5B" w:rsidP="002011CE">
      <w:pPr>
        <w:pStyle w:val="Irodalomjegyzksor"/>
      </w:pPr>
      <w:bookmarkStart w:id="89" w:name="_Ref152116369"/>
      <w:r>
        <w:t xml:space="preserve">LearnPython: </w:t>
      </w:r>
      <w:r w:rsidRPr="00A57E5B">
        <w:t>Why Python is a Good Programming Language</w:t>
      </w:r>
      <w:r>
        <w:t xml:space="preserve">, </w:t>
      </w:r>
      <w:hyperlink r:id="rId55" w:history="1">
        <w:r w:rsidR="00301030" w:rsidRPr="00767211">
          <w:rPr>
            <w:rStyle w:val="Hiperhivatkozs"/>
          </w:rPr>
          <w:t>https://learnpython.com/blog/python-is-good-programming-language/</w:t>
        </w:r>
      </w:hyperlink>
      <w:r w:rsidR="00301030">
        <w:t xml:space="preserve"> </w:t>
      </w:r>
      <w:r>
        <w:t>(2023. 11. 24.)</w:t>
      </w:r>
      <w:bookmarkEnd w:id="89"/>
    </w:p>
    <w:p w14:paraId="5C0CF9D1" w14:textId="270E8614" w:rsidR="0098674A" w:rsidRDefault="0098674A" w:rsidP="002011CE">
      <w:pPr>
        <w:pStyle w:val="Irodalomjegyzksor"/>
      </w:pPr>
      <w:bookmarkStart w:id="90" w:name="_Ref152116545"/>
      <w:r>
        <w:lastRenderedPageBreak/>
        <w:t xml:space="preserve">Learn Adafruit: </w:t>
      </w:r>
      <w:r w:rsidRPr="0098674A">
        <w:t>Python &amp; CircuitPython</w:t>
      </w:r>
      <w:r>
        <w:t xml:space="preserve">, </w:t>
      </w:r>
      <w:hyperlink r:id="rId56" w:history="1">
        <w:r w:rsidR="00A62E59" w:rsidRPr="00767211">
          <w:rPr>
            <w:rStyle w:val="Hiperhivatkozs"/>
          </w:rPr>
          <w:t>https://learn.adafruit.com/adafruit-4-channel-adc-breakouts/python-circuitpython</w:t>
        </w:r>
      </w:hyperlink>
      <w:r w:rsidR="00A62E59">
        <w:t xml:space="preserve"> </w:t>
      </w:r>
      <w:r>
        <w:t>(2023. 11. 2</w:t>
      </w:r>
      <w:r w:rsidR="0044483C">
        <w:t>5</w:t>
      </w:r>
      <w:r>
        <w:t>.)</w:t>
      </w:r>
      <w:bookmarkEnd w:id="90"/>
    </w:p>
    <w:p w14:paraId="0E7B2171" w14:textId="733A73FF" w:rsidR="00805A96" w:rsidRDefault="00805A96" w:rsidP="002011CE">
      <w:pPr>
        <w:pStyle w:val="Irodalomjegyzksor"/>
      </w:pPr>
      <w:bookmarkStart w:id="91" w:name="_Ref152116713"/>
      <w:r>
        <w:t xml:space="preserve">Sourceforge: PWM, </w:t>
      </w:r>
      <w:hyperlink r:id="rId57" w:history="1">
        <w:r w:rsidRPr="00767211">
          <w:rPr>
            <w:rStyle w:val="Hiperhivatkozs"/>
          </w:rPr>
          <w:t>https://sourceforge.net/p/raspberry-gpio-python/wiki/PWM/</w:t>
        </w:r>
      </w:hyperlink>
      <w:r>
        <w:t xml:space="preserve"> (2023. 11. 2</w:t>
      </w:r>
      <w:r w:rsidR="0044483C">
        <w:t>5</w:t>
      </w:r>
      <w:r>
        <w:t>.)</w:t>
      </w:r>
      <w:bookmarkEnd w:id="91"/>
    </w:p>
    <w:p w14:paraId="5A9BFF59" w14:textId="2480E976" w:rsidR="004E5623" w:rsidRDefault="004E5623" w:rsidP="002011CE">
      <w:pPr>
        <w:pStyle w:val="Irodalomjegyzksor"/>
      </w:pPr>
      <w:bookmarkStart w:id="92" w:name="_Ref152116824"/>
      <w:r>
        <w:t xml:space="preserve">EMQX: </w:t>
      </w:r>
      <w:r w:rsidRPr="004E5623">
        <w:t>How to Use MQTT in Python with Paho Client</w:t>
      </w:r>
      <w:r>
        <w:t xml:space="preserve">, </w:t>
      </w:r>
      <w:hyperlink r:id="rId58" w:history="1">
        <w:r w:rsidRPr="00767211">
          <w:rPr>
            <w:rStyle w:val="Hiperhivatkozs"/>
          </w:rPr>
          <w:t>https://www.emqx.com/en/blog/how-to-use-mqtt-in-python</w:t>
        </w:r>
      </w:hyperlink>
      <w:r>
        <w:t xml:space="preserve"> (2023. 11. 2</w:t>
      </w:r>
      <w:r w:rsidR="0044483C">
        <w:t>5</w:t>
      </w:r>
      <w:r>
        <w:t>.)</w:t>
      </w:r>
      <w:bookmarkEnd w:id="92"/>
    </w:p>
    <w:p w14:paraId="42123CA4" w14:textId="1B62AE95" w:rsidR="009D3E17" w:rsidRDefault="00524BDC" w:rsidP="003D5799">
      <w:pPr>
        <w:pStyle w:val="Irodalomjegyzksor"/>
      </w:pPr>
      <w:bookmarkStart w:id="93" w:name="_Ref152116953"/>
      <w:r>
        <w:t xml:space="preserve">Magyar Linux Honlap: Systemd – minimális alapok, </w:t>
      </w:r>
      <w:hyperlink r:id="rId59" w:history="1">
        <w:r w:rsidRPr="00767211">
          <w:rPr>
            <w:rStyle w:val="Hiperhivatkozs"/>
          </w:rPr>
          <w:t>https://magyarlinux.hu/systemd-minimalis-alapok/</w:t>
        </w:r>
      </w:hyperlink>
      <w:r>
        <w:t xml:space="preserve"> (2023. 11. 2</w:t>
      </w:r>
      <w:r w:rsidR="0044483C">
        <w:t>5</w:t>
      </w:r>
      <w:r>
        <w:t>.)</w:t>
      </w:r>
      <w:bookmarkEnd w:id="93"/>
    </w:p>
    <w:p w14:paraId="2FA68B37" w14:textId="261EF34B" w:rsidR="0078682F" w:rsidRDefault="0078682F" w:rsidP="002011CE">
      <w:pPr>
        <w:pStyle w:val="Irodalomjegyzksor"/>
      </w:pPr>
      <w:bookmarkStart w:id="94" w:name="_Ref152117096"/>
      <w:r>
        <w:t xml:space="preserve">Red Hat: </w:t>
      </w:r>
      <w:r w:rsidRPr="0078682F">
        <w:t>Chapter 10. Managing Services with systemd</w:t>
      </w:r>
      <w:r>
        <w:t xml:space="preserve">, </w:t>
      </w:r>
      <w:hyperlink r:id="rId60" w:history="1">
        <w:r w:rsidR="00765962" w:rsidRPr="00767211">
          <w:rPr>
            <w:rStyle w:val="Hiperhivatkozs"/>
          </w:rPr>
          <w:t>https://access.redhat.com/documentation/en-us/red_hat_enterprise_linux/7/html/system_administrators_guide/chap-managing_services_with_systemd</w:t>
        </w:r>
      </w:hyperlink>
      <w:r>
        <w:t xml:space="preserve"> (2023. 11. 25.)</w:t>
      </w:r>
      <w:bookmarkEnd w:id="94"/>
    </w:p>
    <w:p w14:paraId="5149BDB2" w14:textId="3F21BE90" w:rsidR="00BD5038" w:rsidRDefault="00BD5038" w:rsidP="002011CE">
      <w:pPr>
        <w:pStyle w:val="Irodalomjegyzksor"/>
      </w:pPr>
      <w:bookmarkStart w:id="95" w:name="_Ref152117209"/>
      <w:r>
        <w:t xml:space="preserve">Electro blog: I2C kommunikáció, </w:t>
      </w:r>
      <w:hyperlink r:id="rId61" w:history="1">
        <w:r w:rsidRPr="00767211">
          <w:rPr>
            <w:rStyle w:val="Hiperhivatkozs"/>
          </w:rPr>
          <w:t>https://electro.blog.hu/2020/04/26/i2c_kommunikacio</w:t>
        </w:r>
      </w:hyperlink>
      <w:r>
        <w:t xml:space="preserve"> (2023. 11. 2</w:t>
      </w:r>
      <w:r w:rsidR="000603B7">
        <w:t>6</w:t>
      </w:r>
      <w:r>
        <w:t>.)</w:t>
      </w:r>
      <w:bookmarkEnd w:id="95"/>
    </w:p>
    <w:p w14:paraId="1993A4E3" w14:textId="43A5ED68" w:rsidR="00E21157" w:rsidRDefault="00E21157" w:rsidP="002011CE">
      <w:pPr>
        <w:pStyle w:val="Irodalomjegyzksor"/>
      </w:pPr>
      <w:bookmarkStart w:id="96" w:name="_Ref152182746"/>
      <w:bookmarkStart w:id="97" w:name="_Ref152117333"/>
      <w:r>
        <w:t xml:space="preserve">Medium: MQTT, </w:t>
      </w:r>
      <w:hyperlink r:id="rId62" w:history="1">
        <w:r w:rsidRPr="00767211">
          <w:rPr>
            <w:rStyle w:val="Hiperhivatkozs"/>
          </w:rPr>
          <w:t>https://medium.com/@ghostlulzhacks/message-queuing-telemetry-transport-mqtt-hacking-cfa932a025f</w:t>
        </w:r>
      </w:hyperlink>
      <w:r>
        <w:t xml:space="preserve"> (2023. 11. 20.)</w:t>
      </w:r>
      <w:bookmarkEnd w:id="96"/>
    </w:p>
    <w:p w14:paraId="6A9701F6" w14:textId="648691C8" w:rsidR="00E52C22" w:rsidRDefault="00E52C22" w:rsidP="002011CE">
      <w:pPr>
        <w:pStyle w:val="Irodalomjegyzksor"/>
      </w:pPr>
      <w:r>
        <w:t xml:space="preserve">HiveMQ: MQTT, </w:t>
      </w:r>
      <w:hyperlink r:id="rId63" w:history="1">
        <w:r w:rsidR="00D279DD" w:rsidRPr="00767211">
          <w:rPr>
            <w:rStyle w:val="Hiperhivatkozs"/>
          </w:rPr>
          <w:t>https://www.hivemq.com/mqtt/</w:t>
        </w:r>
      </w:hyperlink>
      <w:r w:rsidR="00D279DD">
        <w:t xml:space="preserve"> </w:t>
      </w:r>
      <w:r>
        <w:t>(2023. 11. 20.)</w:t>
      </w:r>
      <w:bookmarkEnd w:id="97"/>
    </w:p>
    <w:p w14:paraId="618FE129" w14:textId="5E705DA2" w:rsidR="003D77C1" w:rsidRDefault="003D77C1" w:rsidP="002011CE">
      <w:pPr>
        <w:pStyle w:val="Irodalomjegyzksor"/>
      </w:pPr>
      <w:bookmarkStart w:id="98"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98"/>
    </w:p>
    <w:p w14:paraId="4E15C69E" w14:textId="1D9CAA66" w:rsidR="001C355D" w:rsidRDefault="001C355D" w:rsidP="002011CE">
      <w:pPr>
        <w:pStyle w:val="Irodalomjegyzksor"/>
      </w:pPr>
      <w:bookmarkStart w:id="99" w:name="_Ref152152395"/>
      <w:r>
        <w:t xml:space="preserve">Androidalapú szoftverfejlesztés tárgy, 2022/23 tavaszi félév, 5. előadás diasor, </w:t>
      </w:r>
      <w:r w:rsidRPr="001C355D">
        <w:t>MVVM Architektúra</w:t>
      </w:r>
      <w:bookmarkEnd w:id="99"/>
    </w:p>
    <w:p w14:paraId="769E680E" w14:textId="0E03F3D0" w:rsidR="001F4C9D" w:rsidRDefault="001F4C9D" w:rsidP="002011CE">
      <w:pPr>
        <w:pStyle w:val="Irodalomjegyzksor"/>
      </w:pPr>
      <w:bookmarkStart w:id="100" w:name="_Ref152182930"/>
      <w:r>
        <w:t xml:space="preserve">Medium: Android MVVM, </w:t>
      </w:r>
      <w:hyperlink r:id="rId64" w:history="1">
        <w:r w:rsidRPr="00767211">
          <w:rPr>
            <w:rStyle w:val="Hiperhivatkozs"/>
          </w:rPr>
          <w:t>https://medium.com/@sharma.dev2506/android-mvvm-must-haves-aa1ad9b7e223</w:t>
        </w:r>
      </w:hyperlink>
      <w:r>
        <w:t xml:space="preserve"> (2023. 11. 26.)</w:t>
      </w:r>
      <w:bookmarkEnd w:id="100"/>
    </w:p>
    <w:p w14:paraId="1174F8EF" w14:textId="1E05D604" w:rsidR="003F2E39" w:rsidRDefault="003F2E39" w:rsidP="002011CE">
      <w:pPr>
        <w:pStyle w:val="Irodalomjegyzksor"/>
      </w:pPr>
      <w:bookmarkStart w:id="101" w:name="_Ref152152830"/>
      <w:r>
        <w:t xml:space="preserve">Github: </w:t>
      </w:r>
      <w:r w:rsidRPr="003F2E39">
        <w:t>hannesa2</w:t>
      </w:r>
      <w:r>
        <w:t xml:space="preserve"> – paho mqtt, </w:t>
      </w:r>
      <w:hyperlink r:id="rId65" w:history="1">
        <w:r w:rsidRPr="00767211">
          <w:rPr>
            <w:rStyle w:val="Hiperhivatkozs"/>
          </w:rPr>
          <w:t>https://github.com/hannesa2/paho.mqtt.android</w:t>
        </w:r>
      </w:hyperlink>
      <w:r>
        <w:t xml:space="preserve"> </w:t>
      </w:r>
      <w:r w:rsidR="00CD371B">
        <w:t>(2023. 11. 02.)</w:t>
      </w:r>
      <w:bookmarkEnd w:id="101"/>
    </w:p>
    <w:p w14:paraId="4E362299" w14:textId="052393D9" w:rsidR="00CD371B" w:rsidRDefault="00CD371B" w:rsidP="002011CE">
      <w:pPr>
        <w:pStyle w:val="Irodalomjegyzksor"/>
      </w:pPr>
      <w:bookmarkStart w:id="102" w:name="_Ref152154436"/>
      <w:r>
        <w:t xml:space="preserve">Androidalapú szoftverfejlesztés tárgy, 2022/23 tavaszi félév, 4. előadás diasor, </w:t>
      </w:r>
      <w:r w:rsidRPr="00CD371B">
        <w:t>Navigáció Compose esetén</w:t>
      </w:r>
      <w:bookmarkEnd w:id="102"/>
    </w:p>
    <w:p w14:paraId="7F141DF2" w14:textId="0A62E4FB" w:rsidR="003D5799" w:rsidRDefault="00CD371B" w:rsidP="003D5799">
      <w:pPr>
        <w:pStyle w:val="Irodalomjegyzksor"/>
      </w:pPr>
      <w:bookmarkStart w:id="103" w:name="_Ref152154450"/>
      <w:r>
        <w:t xml:space="preserve">Androidalapú szoftverfejlesztés tárgy, 2022/23 tavaszi félév, 4. előadás diasor, </w:t>
      </w:r>
      <w:r w:rsidRPr="00CD371B">
        <w:t>Jetpack Compose</w:t>
      </w:r>
      <w:bookmarkEnd w:id="103"/>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04" w:name="_Toc152182998"/>
      <w:bookmarkEnd w:id="76"/>
      <w:bookmarkEnd w:id="79"/>
      <w:r>
        <w:lastRenderedPageBreak/>
        <w:t>Függelék</w:t>
      </w:r>
      <w:bookmarkEnd w:id="104"/>
    </w:p>
    <w:p w14:paraId="5747A86F" w14:textId="77777777" w:rsidR="00B50CAA" w:rsidRDefault="00B50CAA" w:rsidP="00B50CAA"/>
    <w:sectPr w:rsidR="00B50CAA" w:rsidSect="0056267F">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9AE47" w14:textId="77777777" w:rsidR="00327C9D" w:rsidRDefault="00327C9D">
      <w:r>
        <w:separator/>
      </w:r>
    </w:p>
  </w:endnote>
  <w:endnote w:type="continuationSeparator" w:id="0">
    <w:p w14:paraId="7AC21E7C" w14:textId="77777777" w:rsidR="00327C9D" w:rsidRDefault="00327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56109" w14:textId="77777777" w:rsidR="00327C9D" w:rsidRDefault="00327C9D">
      <w:r>
        <w:separator/>
      </w:r>
    </w:p>
  </w:footnote>
  <w:footnote w:type="continuationSeparator" w:id="0">
    <w:p w14:paraId="2920CFF8" w14:textId="77777777" w:rsidR="00327C9D" w:rsidRDefault="00327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0"/>
  </w:num>
  <w:num w:numId="3" w16cid:durableId="1974022920">
    <w:abstractNumId w:val="12"/>
  </w:num>
  <w:num w:numId="4" w16cid:durableId="1234848936">
    <w:abstractNumId w:val="16"/>
  </w:num>
  <w:num w:numId="5" w16cid:durableId="2022966821">
    <w:abstractNumId w:val="17"/>
  </w:num>
  <w:num w:numId="6" w16cid:durableId="1611008824">
    <w:abstractNumId w:val="18"/>
  </w:num>
  <w:num w:numId="7" w16cid:durableId="395053623">
    <w:abstractNumId w:val="13"/>
  </w:num>
  <w:num w:numId="8" w16cid:durableId="853543142">
    <w:abstractNumId w:val="11"/>
  </w:num>
  <w:num w:numId="9" w16cid:durableId="1926693248">
    <w:abstractNumId w:val="14"/>
  </w:num>
  <w:num w:numId="10" w16cid:durableId="1176771659">
    <w:abstractNumId w:val="21"/>
  </w:num>
  <w:num w:numId="11" w16cid:durableId="1769931954">
    <w:abstractNumId w:val="15"/>
  </w:num>
  <w:num w:numId="12" w16cid:durableId="1291397619">
    <w:abstractNumId w:val="19"/>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B70"/>
    <w:rsid w:val="00026A2B"/>
    <w:rsid w:val="000275A8"/>
    <w:rsid w:val="00027B73"/>
    <w:rsid w:val="00032BBC"/>
    <w:rsid w:val="0004524B"/>
    <w:rsid w:val="00056B9E"/>
    <w:rsid w:val="0006018C"/>
    <w:rsid w:val="000603B7"/>
    <w:rsid w:val="00070ED3"/>
    <w:rsid w:val="00076784"/>
    <w:rsid w:val="00085A28"/>
    <w:rsid w:val="000943F4"/>
    <w:rsid w:val="0009575A"/>
    <w:rsid w:val="0009612B"/>
    <w:rsid w:val="000A0574"/>
    <w:rsid w:val="000A1620"/>
    <w:rsid w:val="000A7483"/>
    <w:rsid w:val="000B0DDD"/>
    <w:rsid w:val="000B1BB6"/>
    <w:rsid w:val="000B53E0"/>
    <w:rsid w:val="000C09D4"/>
    <w:rsid w:val="000D3E92"/>
    <w:rsid w:val="000D4291"/>
    <w:rsid w:val="000E3C15"/>
    <w:rsid w:val="000E636D"/>
    <w:rsid w:val="000E7073"/>
    <w:rsid w:val="000E7C41"/>
    <w:rsid w:val="000F238A"/>
    <w:rsid w:val="001109E7"/>
    <w:rsid w:val="00121E2B"/>
    <w:rsid w:val="00131351"/>
    <w:rsid w:val="0013198D"/>
    <w:rsid w:val="0013578A"/>
    <w:rsid w:val="0013757E"/>
    <w:rsid w:val="00145B06"/>
    <w:rsid w:val="00157179"/>
    <w:rsid w:val="00162232"/>
    <w:rsid w:val="00164028"/>
    <w:rsid w:val="0016774A"/>
    <w:rsid w:val="00170423"/>
    <w:rsid w:val="00170F37"/>
    <w:rsid w:val="00171054"/>
    <w:rsid w:val="00171EF5"/>
    <w:rsid w:val="001773F4"/>
    <w:rsid w:val="00181D5E"/>
    <w:rsid w:val="00185644"/>
    <w:rsid w:val="00196B66"/>
    <w:rsid w:val="001A57BC"/>
    <w:rsid w:val="001B1B8C"/>
    <w:rsid w:val="001B28B8"/>
    <w:rsid w:val="001B2E35"/>
    <w:rsid w:val="001B3A5D"/>
    <w:rsid w:val="001B4010"/>
    <w:rsid w:val="001C355D"/>
    <w:rsid w:val="001E19A1"/>
    <w:rsid w:val="001F4C9D"/>
    <w:rsid w:val="001F573F"/>
    <w:rsid w:val="001F7591"/>
    <w:rsid w:val="00200CF8"/>
    <w:rsid w:val="002011CE"/>
    <w:rsid w:val="002102C3"/>
    <w:rsid w:val="002103ED"/>
    <w:rsid w:val="002243AD"/>
    <w:rsid w:val="00225F65"/>
    <w:rsid w:val="00227347"/>
    <w:rsid w:val="0024799B"/>
    <w:rsid w:val="002574BC"/>
    <w:rsid w:val="00267677"/>
    <w:rsid w:val="00274EEF"/>
    <w:rsid w:val="002806BF"/>
    <w:rsid w:val="002841F9"/>
    <w:rsid w:val="00286423"/>
    <w:rsid w:val="00290B66"/>
    <w:rsid w:val="002913CB"/>
    <w:rsid w:val="00291BFC"/>
    <w:rsid w:val="002A2BC0"/>
    <w:rsid w:val="002A475A"/>
    <w:rsid w:val="002B20FF"/>
    <w:rsid w:val="002C15DA"/>
    <w:rsid w:val="002C489F"/>
    <w:rsid w:val="002D0621"/>
    <w:rsid w:val="002D093B"/>
    <w:rsid w:val="002D19EA"/>
    <w:rsid w:val="002D7DA9"/>
    <w:rsid w:val="002E08A5"/>
    <w:rsid w:val="002E11EB"/>
    <w:rsid w:val="002E1D2A"/>
    <w:rsid w:val="002E2B30"/>
    <w:rsid w:val="002E49E6"/>
    <w:rsid w:val="002E76A5"/>
    <w:rsid w:val="00301030"/>
    <w:rsid w:val="00302BB3"/>
    <w:rsid w:val="00313013"/>
    <w:rsid w:val="00320014"/>
    <w:rsid w:val="00321F27"/>
    <w:rsid w:val="00327C9D"/>
    <w:rsid w:val="00340449"/>
    <w:rsid w:val="0034770D"/>
    <w:rsid w:val="00347EE8"/>
    <w:rsid w:val="00350AEC"/>
    <w:rsid w:val="0037381F"/>
    <w:rsid w:val="00377690"/>
    <w:rsid w:val="0038418E"/>
    <w:rsid w:val="00385C94"/>
    <w:rsid w:val="003970BD"/>
    <w:rsid w:val="003A4CDB"/>
    <w:rsid w:val="003A5082"/>
    <w:rsid w:val="003A5623"/>
    <w:rsid w:val="003B0B80"/>
    <w:rsid w:val="003B0CCE"/>
    <w:rsid w:val="003B2246"/>
    <w:rsid w:val="003C42EE"/>
    <w:rsid w:val="003C49A8"/>
    <w:rsid w:val="003C4A76"/>
    <w:rsid w:val="003D5799"/>
    <w:rsid w:val="003D77C1"/>
    <w:rsid w:val="003E07B5"/>
    <w:rsid w:val="003E70B1"/>
    <w:rsid w:val="003F23F8"/>
    <w:rsid w:val="003F2E39"/>
    <w:rsid w:val="003F5425"/>
    <w:rsid w:val="004016B1"/>
    <w:rsid w:val="004056BB"/>
    <w:rsid w:val="00410924"/>
    <w:rsid w:val="00413A0B"/>
    <w:rsid w:val="004159C1"/>
    <w:rsid w:val="0044483C"/>
    <w:rsid w:val="0044733F"/>
    <w:rsid w:val="00452A64"/>
    <w:rsid w:val="00475284"/>
    <w:rsid w:val="0048078B"/>
    <w:rsid w:val="0048395A"/>
    <w:rsid w:val="004851C7"/>
    <w:rsid w:val="00486C1A"/>
    <w:rsid w:val="00493310"/>
    <w:rsid w:val="004A3B76"/>
    <w:rsid w:val="004A4B8D"/>
    <w:rsid w:val="004B4F40"/>
    <w:rsid w:val="004D00B5"/>
    <w:rsid w:val="004D2A87"/>
    <w:rsid w:val="004D66E2"/>
    <w:rsid w:val="004E2649"/>
    <w:rsid w:val="004E5103"/>
    <w:rsid w:val="004E5623"/>
    <w:rsid w:val="004F00C1"/>
    <w:rsid w:val="004F02DD"/>
    <w:rsid w:val="004F5EBB"/>
    <w:rsid w:val="004F69BF"/>
    <w:rsid w:val="00502A30"/>
    <w:rsid w:val="00517456"/>
    <w:rsid w:val="005202C0"/>
    <w:rsid w:val="00520809"/>
    <w:rsid w:val="00524804"/>
    <w:rsid w:val="00524BDC"/>
    <w:rsid w:val="00525401"/>
    <w:rsid w:val="00541E40"/>
    <w:rsid w:val="00550455"/>
    <w:rsid w:val="005524FC"/>
    <w:rsid w:val="00555FA4"/>
    <w:rsid w:val="0055624F"/>
    <w:rsid w:val="00557568"/>
    <w:rsid w:val="0056094A"/>
    <w:rsid w:val="0056267F"/>
    <w:rsid w:val="00565AFB"/>
    <w:rsid w:val="00567937"/>
    <w:rsid w:val="00570A6C"/>
    <w:rsid w:val="00574804"/>
    <w:rsid w:val="00576495"/>
    <w:rsid w:val="005823CA"/>
    <w:rsid w:val="00586D33"/>
    <w:rsid w:val="005932BE"/>
    <w:rsid w:val="00596DA1"/>
    <w:rsid w:val="005B4512"/>
    <w:rsid w:val="005C06AC"/>
    <w:rsid w:val="005C6168"/>
    <w:rsid w:val="005D2144"/>
    <w:rsid w:val="005D3443"/>
    <w:rsid w:val="005D5B6E"/>
    <w:rsid w:val="005D6ECF"/>
    <w:rsid w:val="005D7CEB"/>
    <w:rsid w:val="005E01E0"/>
    <w:rsid w:val="005E3D38"/>
    <w:rsid w:val="005E7488"/>
    <w:rsid w:val="005F3404"/>
    <w:rsid w:val="005F7E4C"/>
    <w:rsid w:val="00601304"/>
    <w:rsid w:val="00615EF3"/>
    <w:rsid w:val="006177FF"/>
    <w:rsid w:val="0062185B"/>
    <w:rsid w:val="00634007"/>
    <w:rsid w:val="0063585C"/>
    <w:rsid w:val="006369AF"/>
    <w:rsid w:val="00637367"/>
    <w:rsid w:val="00641018"/>
    <w:rsid w:val="00650C7C"/>
    <w:rsid w:val="006560A5"/>
    <w:rsid w:val="0066174A"/>
    <w:rsid w:val="006648EA"/>
    <w:rsid w:val="00675281"/>
    <w:rsid w:val="00675FB3"/>
    <w:rsid w:val="00676074"/>
    <w:rsid w:val="00681E99"/>
    <w:rsid w:val="00683BC6"/>
    <w:rsid w:val="00685F63"/>
    <w:rsid w:val="00690AAA"/>
    <w:rsid w:val="00691229"/>
    <w:rsid w:val="00692605"/>
    <w:rsid w:val="006A00E0"/>
    <w:rsid w:val="006A1B7F"/>
    <w:rsid w:val="006A1FF2"/>
    <w:rsid w:val="006A2902"/>
    <w:rsid w:val="006B00FC"/>
    <w:rsid w:val="006B2165"/>
    <w:rsid w:val="006C4BB0"/>
    <w:rsid w:val="006C7766"/>
    <w:rsid w:val="006D338C"/>
    <w:rsid w:val="006E414C"/>
    <w:rsid w:val="006E4AF9"/>
    <w:rsid w:val="006E6F59"/>
    <w:rsid w:val="006F4AD5"/>
    <w:rsid w:val="006F512E"/>
    <w:rsid w:val="006F649E"/>
    <w:rsid w:val="006F7085"/>
    <w:rsid w:val="00700E3A"/>
    <w:rsid w:val="007039C4"/>
    <w:rsid w:val="00706BA9"/>
    <w:rsid w:val="00716D4F"/>
    <w:rsid w:val="00722E74"/>
    <w:rsid w:val="00730B3C"/>
    <w:rsid w:val="00742A0B"/>
    <w:rsid w:val="00742CF3"/>
    <w:rsid w:val="0075030C"/>
    <w:rsid w:val="00755183"/>
    <w:rsid w:val="00755FD3"/>
    <w:rsid w:val="007575F0"/>
    <w:rsid w:val="0075775F"/>
    <w:rsid w:val="007578E0"/>
    <w:rsid w:val="00760739"/>
    <w:rsid w:val="00765962"/>
    <w:rsid w:val="007744A5"/>
    <w:rsid w:val="00774862"/>
    <w:rsid w:val="00777AFB"/>
    <w:rsid w:val="00784FA6"/>
    <w:rsid w:val="00785F3E"/>
    <w:rsid w:val="0078682F"/>
    <w:rsid w:val="00786C3D"/>
    <w:rsid w:val="007951CD"/>
    <w:rsid w:val="00797F1D"/>
    <w:rsid w:val="007A0B87"/>
    <w:rsid w:val="007A3E00"/>
    <w:rsid w:val="007A5449"/>
    <w:rsid w:val="007B37DB"/>
    <w:rsid w:val="007B3F65"/>
    <w:rsid w:val="007C09F3"/>
    <w:rsid w:val="007C149D"/>
    <w:rsid w:val="007C304A"/>
    <w:rsid w:val="007C593C"/>
    <w:rsid w:val="007D6811"/>
    <w:rsid w:val="007D7539"/>
    <w:rsid w:val="007E0F4E"/>
    <w:rsid w:val="007E187E"/>
    <w:rsid w:val="007F2AC4"/>
    <w:rsid w:val="007F6668"/>
    <w:rsid w:val="007F6BFE"/>
    <w:rsid w:val="007F72A8"/>
    <w:rsid w:val="00805A96"/>
    <w:rsid w:val="00810167"/>
    <w:rsid w:val="00812B41"/>
    <w:rsid w:val="00816BCB"/>
    <w:rsid w:val="00817455"/>
    <w:rsid w:val="00820ED2"/>
    <w:rsid w:val="00821CFF"/>
    <w:rsid w:val="00833703"/>
    <w:rsid w:val="0083419A"/>
    <w:rsid w:val="00836864"/>
    <w:rsid w:val="00846063"/>
    <w:rsid w:val="00853725"/>
    <w:rsid w:val="008539E4"/>
    <w:rsid w:val="00854BDC"/>
    <w:rsid w:val="00856D64"/>
    <w:rsid w:val="008575D1"/>
    <w:rsid w:val="00861B45"/>
    <w:rsid w:val="00865C5C"/>
    <w:rsid w:val="00871C3C"/>
    <w:rsid w:val="008849B2"/>
    <w:rsid w:val="00885BD2"/>
    <w:rsid w:val="00896B46"/>
    <w:rsid w:val="008A1141"/>
    <w:rsid w:val="008A2F47"/>
    <w:rsid w:val="008A3640"/>
    <w:rsid w:val="008B2156"/>
    <w:rsid w:val="008B4F83"/>
    <w:rsid w:val="008D17C5"/>
    <w:rsid w:val="008D36EE"/>
    <w:rsid w:val="008E1741"/>
    <w:rsid w:val="008E2E2A"/>
    <w:rsid w:val="008E7228"/>
    <w:rsid w:val="008F5DA8"/>
    <w:rsid w:val="009012A3"/>
    <w:rsid w:val="0090541F"/>
    <w:rsid w:val="00912D98"/>
    <w:rsid w:val="00922A43"/>
    <w:rsid w:val="00924E35"/>
    <w:rsid w:val="0093047F"/>
    <w:rsid w:val="009322DE"/>
    <w:rsid w:val="00937C7A"/>
    <w:rsid w:val="00940CB1"/>
    <w:rsid w:val="009505D0"/>
    <w:rsid w:val="00956CC0"/>
    <w:rsid w:val="009635A3"/>
    <w:rsid w:val="0098532E"/>
    <w:rsid w:val="0098674A"/>
    <w:rsid w:val="00986C2F"/>
    <w:rsid w:val="00993A17"/>
    <w:rsid w:val="009A0514"/>
    <w:rsid w:val="009A1B70"/>
    <w:rsid w:val="009A32B9"/>
    <w:rsid w:val="009A58A8"/>
    <w:rsid w:val="009A749B"/>
    <w:rsid w:val="009B1AB8"/>
    <w:rsid w:val="009B5BAA"/>
    <w:rsid w:val="009C1C93"/>
    <w:rsid w:val="009D3E17"/>
    <w:rsid w:val="009D50A2"/>
    <w:rsid w:val="009E26BA"/>
    <w:rsid w:val="009E3C11"/>
    <w:rsid w:val="009E67D2"/>
    <w:rsid w:val="009F650B"/>
    <w:rsid w:val="00A07F0C"/>
    <w:rsid w:val="00A124EA"/>
    <w:rsid w:val="00A12A25"/>
    <w:rsid w:val="00A16CD2"/>
    <w:rsid w:val="00A27F77"/>
    <w:rsid w:val="00A34456"/>
    <w:rsid w:val="00A34DC4"/>
    <w:rsid w:val="00A503CE"/>
    <w:rsid w:val="00A531E5"/>
    <w:rsid w:val="00A536FF"/>
    <w:rsid w:val="00A5773E"/>
    <w:rsid w:val="00A57E5B"/>
    <w:rsid w:val="00A62E59"/>
    <w:rsid w:val="00A7046F"/>
    <w:rsid w:val="00A71EAC"/>
    <w:rsid w:val="00A82209"/>
    <w:rsid w:val="00A84CB9"/>
    <w:rsid w:val="00A87267"/>
    <w:rsid w:val="00A9068A"/>
    <w:rsid w:val="00A93545"/>
    <w:rsid w:val="00A941FF"/>
    <w:rsid w:val="00A97407"/>
    <w:rsid w:val="00AA178D"/>
    <w:rsid w:val="00AA202B"/>
    <w:rsid w:val="00AA54F5"/>
    <w:rsid w:val="00AA60DB"/>
    <w:rsid w:val="00AB511F"/>
    <w:rsid w:val="00AC2CB1"/>
    <w:rsid w:val="00AC5F67"/>
    <w:rsid w:val="00AD6B82"/>
    <w:rsid w:val="00AE05C4"/>
    <w:rsid w:val="00AE171B"/>
    <w:rsid w:val="00AE33A1"/>
    <w:rsid w:val="00AE57CD"/>
    <w:rsid w:val="00AE7A8D"/>
    <w:rsid w:val="00AF0492"/>
    <w:rsid w:val="00AF53C9"/>
    <w:rsid w:val="00B003C2"/>
    <w:rsid w:val="00B077B3"/>
    <w:rsid w:val="00B13FD0"/>
    <w:rsid w:val="00B17AD8"/>
    <w:rsid w:val="00B27194"/>
    <w:rsid w:val="00B351EB"/>
    <w:rsid w:val="00B3528D"/>
    <w:rsid w:val="00B4104A"/>
    <w:rsid w:val="00B50CAA"/>
    <w:rsid w:val="00B517DA"/>
    <w:rsid w:val="00B66260"/>
    <w:rsid w:val="00B72137"/>
    <w:rsid w:val="00B75F58"/>
    <w:rsid w:val="00B80867"/>
    <w:rsid w:val="00B8551C"/>
    <w:rsid w:val="00B87012"/>
    <w:rsid w:val="00B8795A"/>
    <w:rsid w:val="00B96880"/>
    <w:rsid w:val="00BA2016"/>
    <w:rsid w:val="00BB3772"/>
    <w:rsid w:val="00BB38C8"/>
    <w:rsid w:val="00BD4ED9"/>
    <w:rsid w:val="00BD5038"/>
    <w:rsid w:val="00BD52F9"/>
    <w:rsid w:val="00BF4292"/>
    <w:rsid w:val="00C00B3C"/>
    <w:rsid w:val="00C06FA3"/>
    <w:rsid w:val="00C2686E"/>
    <w:rsid w:val="00C31260"/>
    <w:rsid w:val="00C36545"/>
    <w:rsid w:val="00C40275"/>
    <w:rsid w:val="00C41343"/>
    <w:rsid w:val="00C41CF8"/>
    <w:rsid w:val="00C46117"/>
    <w:rsid w:val="00C50341"/>
    <w:rsid w:val="00C53DB9"/>
    <w:rsid w:val="00C53F92"/>
    <w:rsid w:val="00C5717A"/>
    <w:rsid w:val="00C6572D"/>
    <w:rsid w:val="00C67803"/>
    <w:rsid w:val="00C73DEE"/>
    <w:rsid w:val="00C76D1F"/>
    <w:rsid w:val="00C84464"/>
    <w:rsid w:val="00C93349"/>
    <w:rsid w:val="00C94815"/>
    <w:rsid w:val="00C96EA1"/>
    <w:rsid w:val="00CD243A"/>
    <w:rsid w:val="00CD371B"/>
    <w:rsid w:val="00CD7329"/>
    <w:rsid w:val="00CE6E3E"/>
    <w:rsid w:val="00CF79D4"/>
    <w:rsid w:val="00D04655"/>
    <w:rsid w:val="00D07335"/>
    <w:rsid w:val="00D156A2"/>
    <w:rsid w:val="00D1632F"/>
    <w:rsid w:val="00D16AD2"/>
    <w:rsid w:val="00D218A0"/>
    <w:rsid w:val="00D23BFC"/>
    <w:rsid w:val="00D2706B"/>
    <w:rsid w:val="00D279DD"/>
    <w:rsid w:val="00D429EB"/>
    <w:rsid w:val="00D429F2"/>
    <w:rsid w:val="00D42F84"/>
    <w:rsid w:val="00D43D1E"/>
    <w:rsid w:val="00D512A5"/>
    <w:rsid w:val="00D53F5A"/>
    <w:rsid w:val="00D56373"/>
    <w:rsid w:val="00D566C2"/>
    <w:rsid w:val="00D73EB5"/>
    <w:rsid w:val="00D81927"/>
    <w:rsid w:val="00D90132"/>
    <w:rsid w:val="00D95E2C"/>
    <w:rsid w:val="00DB10C3"/>
    <w:rsid w:val="00DB3D5A"/>
    <w:rsid w:val="00DC6733"/>
    <w:rsid w:val="00DD43FE"/>
    <w:rsid w:val="00DD6A58"/>
    <w:rsid w:val="00DE2565"/>
    <w:rsid w:val="00DE2676"/>
    <w:rsid w:val="00E011F3"/>
    <w:rsid w:val="00E03F2F"/>
    <w:rsid w:val="00E07EE4"/>
    <w:rsid w:val="00E21157"/>
    <w:rsid w:val="00E230B7"/>
    <w:rsid w:val="00E23891"/>
    <w:rsid w:val="00E41EE0"/>
    <w:rsid w:val="00E42F0D"/>
    <w:rsid w:val="00E444A0"/>
    <w:rsid w:val="00E4627E"/>
    <w:rsid w:val="00E47517"/>
    <w:rsid w:val="00E51A76"/>
    <w:rsid w:val="00E52C22"/>
    <w:rsid w:val="00E54080"/>
    <w:rsid w:val="00E70EA2"/>
    <w:rsid w:val="00E7501A"/>
    <w:rsid w:val="00E816BE"/>
    <w:rsid w:val="00E8385C"/>
    <w:rsid w:val="00E8542D"/>
    <w:rsid w:val="00E86A0C"/>
    <w:rsid w:val="00E94DFF"/>
    <w:rsid w:val="00E94EFC"/>
    <w:rsid w:val="00E9519B"/>
    <w:rsid w:val="00E9684B"/>
    <w:rsid w:val="00EB2D4E"/>
    <w:rsid w:val="00EB36F4"/>
    <w:rsid w:val="00EC299C"/>
    <w:rsid w:val="00EC4756"/>
    <w:rsid w:val="00ED24FC"/>
    <w:rsid w:val="00EE1A1F"/>
    <w:rsid w:val="00EE2264"/>
    <w:rsid w:val="00EF72A8"/>
    <w:rsid w:val="00F050F9"/>
    <w:rsid w:val="00F23E3A"/>
    <w:rsid w:val="00F3415C"/>
    <w:rsid w:val="00F37790"/>
    <w:rsid w:val="00F436E2"/>
    <w:rsid w:val="00F44325"/>
    <w:rsid w:val="00F44F6B"/>
    <w:rsid w:val="00F471EC"/>
    <w:rsid w:val="00F7533F"/>
    <w:rsid w:val="00F90478"/>
    <w:rsid w:val="00FA1CAE"/>
    <w:rsid w:val="00FA5923"/>
    <w:rsid w:val="00FA6B42"/>
    <w:rsid w:val="00FB27D0"/>
    <w:rsid w:val="00FB650E"/>
    <w:rsid w:val="00FC4A8A"/>
    <w:rsid w:val="00FD5AB4"/>
    <w:rsid w:val="00FE5811"/>
    <w:rsid w:val="00FF25DF"/>
    <w:rsid w:val="00FF5993"/>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550455"/>
    <w:pPr>
      <w:keepLines/>
      <w:spacing w:before="120" w:after="1920"/>
      <w:ind w:firstLine="0"/>
      <w:jc w:val="center"/>
    </w:pPr>
    <w:rPr>
      <w:rFonts w:cs="Arial"/>
      <w:b/>
      <w:bCs/>
      <w:caps/>
      <w:kern w:val="28"/>
      <w:sz w:val="48"/>
      <w:szCs w:val="28"/>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567937"/>
    <w:rPr>
      <w:rFonts w:cs="Arial"/>
      <w:b/>
      <w:bCs/>
      <w:kern w:val="32"/>
      <w:sz w:val="36"/>
      <w:szCs w:val="32"/>
      <w:lang w:eastAsia="en-US"/>
    </w:rPr>
  </w:style>
  <w:style w:type="paragraph" w:styleId="Irodalomjegyzk">
    <w:name w:val="Bibliography"/>
    <w:basedOn w:val="Norml"/>
    <w:next w:val="Norml"/>
    <w:uiPriority w:val="37"/>
    <w:unhideWhenUsed/>
    <w:rsid w:val="00567937"/>
  </w:style>
  <w:style w:type="character" w:styleId="Feloldatlanmegemlts">
    <w:name w:val="Unresolved Mention"/>
    <w:basedOn w:val="Bekezdsalapbettpusa"/>
    <w:uiPriority w:val="99"/>
    <w:semiHidden/>
    <w:unhideWhenUsed/>
    <w:rsid w:val="003C42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www.adafruit.com/product/1980" TargetMode="External"/><Relationship Id="rId47"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3" Type="http://schemas.openxmlformats.org/officeDocument/2006/relationships/hyperlink" Target="https://www.hivemq.com/mqt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agrarkozosseg.hu/mi-az-a-precizios-gazdalkodas-es-hogyan-kezdjunk-hozza/" TargetMode="External"/><Relationship Id="rId37" Type="http://schemas.openxmlformats.org/officeDocument/2006/relationships/hyperlink" Target="https://ujszo.com/a-szobanovenyek-teli-muvi-megvilagitasa" TargetMode="External"/><Relationship Id="rId40" Type="http://schemas.openxmlformats.org/officeDocument/2006/relationships/hyperlink" Target="https://agroforum.hu/szakcikkek/zoldseg/a-paratartalom-es-szabalyozasa/" TargetMode="External"/><Relationship Id="rId45"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53" Type="http://schemas.openxmlformats.org/officeDocument/2006/relationships/hyperlink" Target="https://www.rpibolt.hu/raspberry-pi-4-model-b-4gb" TargetMode="External"/><Relationship Id="rId58" Type="http://schemas.openxmlformats.org/officeDocument/2006/relationships/hyperlink" Target="https://www.emqx.com/en/blog/how-to-use-mqtt-in-python"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lectro.blog.hu/2020/04/26/i2c_kommunikacio"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versatile.hu/mezogazdasagi-gepek-elso-megjelenese/" TargetMode="External"/><Relationship Id="rId35" Type="http://schemas.openxmlformats.org/officeDocument/2006/relationships/hyperlink" Target="https://ng.24.hu/tudomany/2022/02/25/mesterseges-intelligencia-a-mezogazdasagban/" TargetMode="External"/><Relationship Id="rId43" Type="http://schemas.openxmlformats.org/officeDocument/2006/relationships/hyperlink" Target="https://shop.tavir.hu/termek/shop/modulok/paratartalom/talajnedvesseg-szenzor-kapacitiv-elvu/" TargetMode="External"/><Relationship Id="rId48"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56" Type="http://schemas.openxmlformats.org/officeDocument/2006/relationships/hyperlink" Target="https://learn.adafruit.com/adafruit-4-channel-adc-breakouts/python-circuitpython" TargetMode="External"/><Relationship Id="rId64" Type="http://schemas.openxmlformats.org/officeDocument/2006/relationships/hyperlink" Target="https://medium.com/@sharma.dev2506/android-mvvm-must-haves-aa1ad9b7e223"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dafruit.com/product/108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eldoblog.com/robotok-es-mezogazdasagi-technologia-automatizalt-betakaritas-es-feldolgozas/" TargetMode="External"/><Relationship Id="rId38" Type="http://schemas.openxmlformats.org/officeDocument/2006/relationships/hyperlink" Target="https://plantebudapest.com/novenygondozas/ontozes-mikor-miert-hogyan/" TargetMode="External"/><Relationship Id="rId46"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59" Type="http://schemas.openxmlformats.org/officeDocument/2006/relationships/hyperlink" Target="https://magyarlinux.hu/systemd-minimalis-alapok/" TargetMode="External"/><Relationship Id="rId67" Type="http://schemas.openxmlformats.org/officeDocument/2006/relationships/footer" Target="footer2.xml"/><Relationship Id="rId20" Type="http://schemas.openxmlformats.org/officeDocument/2006/relationships/image" Target="media/image12.jpeg"/><Relationship Id="rId41" Type="http://schemas.openxmlformats.org/officeDocument/2006/relationships/hyperlink" Target="https://learn.adafruit.com/adafruit-si7021-temperature-plus-humidity-sensor/overview" TargetMode="External"/><Relationship Id="rId54" Type="http://schemas.openxmlformats.org/officeDocument/2006/relationships/hyperlink" Target="https://linuxmint.hu/hir/2023/06/megjelent-a-debian-12-bookworm" TargetMode="External"/><Relationship Id="rId62" Type="http://schemas.openxmlformats.org/officeDocument/2006/relationships/hyperlink" Target="https://medium.com/@ghostlulzhacks/message-queuing-telemetry-transport-mqtt-hacking-cfa932a025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ertelunk.hu/szobanovenyek-fenyigenyei.html" TargetMode="External"/><Relationship Id="rId49" Type="http://schemas.openxmlformats.org/officeDocument/2006/relationships/hyperlink" Target="https://nz.pcpartpicker.com/product/ZBLdnQ/placeholder" TargetMode="External"/><Relationship Id="rId57" Type="http://schemas.openxmlformats.org/officeDocument/2006/relationships/hyperlink" Target="https://sourceforge.net/p/raspberry-gpio-python/wiki/PWM/" TargetMode="External"/><Relationship Id="rId10" Type="http://schemas.openxmlformats.org/officeDocument/2006/relationships/image" Target="media/image2.jpeg"/><Relationship Id="rId31" Type="http://schemas.openxmlformats.org/officeDocument/2006/relationships/hyperlink" Target="http://www.ontozesmuzeum.hu/az-ontozes-tortenete/" TargetMode="External"/><Relationship Id="rId44" Type="http://schemas.openxmlformats.org/officeDocument/2006/relationships/hyperlink" Target="https://www.rpibolt.hu/Anemometer-Kanalas-Szelsebessegmero-szenzor-Analog" TargetMode="External"/><Relationship Id="rId52" Type="http://schemas.openxmlformats.org/officeDocument/2006/relationships/hyperlink" Target="https://www.rpibolt.hu/Raspberry-Pi-Zero-W" TargetMode="External"/><Relationship Id="rId60" Type="http://schemas.openxmlformats.org/officeDocument/2006/relationships/hyperlink" Target="https://access.redhat.com/documentation/en-us/red_hat_enterprise_linux/7/html/system_administrators_guide/chap-managing_services_with_systemd" TargetMode="External"/><Relationship Id="rId65" Type="http://schemas.openxmlformats.org/officeDocument/2006/relationships/hyperlink" Target="https://github.com/hannesa2/paho.mqtt.androi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www.tuja.hu/kerteszeti-lexikon/homerseklet.html" TargetMode="External"/><Relationship Id="rId34" Type="http://schemas.openxmlformats.org/officeDocument/2006/relationships/hyperlink" Target="https://geoperlit.hu/hidroponika-elonyei-es-a-hidroponikus-rendszerek-alapjai/" TargetMode="External"/><Relationship Id="rId50" Type="http://schemas.openxmlformats.org/officeDocument/2006/relationships/hyperlink" Target="https://www.hestore.hu/prod_10035513.html?lang=hu" TargetMode="External"/><Relationship Id="rId55" Type="http://schemas.openxmlformats.org/officeDocument/2006/relationships/hyperlink" Target="https://learnpython.com/blog/python-is-good-programming-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11539</TotalTime>
  <Pages>41</Pages>
  <Words>7681</Words>
  <Characters>51928</Characters>
  <Application>Microsoft Office Word</Application>
  <DocSecurity>0</DocSecurity>
  <Lines>1059</Lines>
  <Paragraphs>476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59133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Nagy Borbála</cp:lastModifiedBy>
  <cp:revision>338</cp:revision>
  <cp:lastPrinted>2002-07-08T12:51:00Z</cp:lastPrinted>
  <dcterms:created xsi:type="dcterms:W3CDTF">2023-02-27T06:58:00Z</dcterms:created>
  <dcterms:modified xsi:type="dcterms:W3CDTF">2023-12-02T20:58:00Z</dcterms:modified>
</cp:coreProperties>
</file>