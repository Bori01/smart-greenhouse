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60C9EB10" w:rsidR="004851C7" w:rsidRDefault="00000000" w:rsidP="00D429F2">
      <w:pPr>
        <w:pStyle w:val="Cmlapkarstanszk"/>
      </w:pPr>
      <w:fldSimple w:instr=" DOCPROPERTY  Company  \* MERGEFORMAT ">
        <w:r w:rsidR="00683BC6">
          <w:t>XXX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32BA98F7" w:rsidR="0063585C" w:rsidRPr="00550455" w:rsidRDefault="00550455" w:rsidP="00550455">
      <w:pPr>
        <w:pStyle w:val="Alcm"/>
        <w:rPr>
          <w:sz w:val="28"/>
          <w:szCs w:val="22"/>
        </w:rPr>
      </w:pPr>
      <w:r w:rsidRPr="00550455">
        <w:t>Fenntartható mezőgazdaságot támogató okos 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791AE2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32BBC">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791AE2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32BBC">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0AB5F1DA" w14:textId="323DE03C" w:rsidR="00C5717A"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112287" w:history="1">
        <w:r w:rsidR="00C5717A" w:rsidRPr="00453C39">
          <w:rPr>
            <w:rStyle w:val="Hiperhivatkozs"/>
            <w:noProof/>
          </w:rPr>
          <w:t>Összefoglaló</w:t>
        </w:r>
        <w:r w:rsidR="00C5717A">
          <w:rPr>
            <w:noProof/>
            <w:webHidden/>
          </w:rPr>
          <w:tab/>
        </w:r>
        <w:r w:rsidR="00C5717A">
          <w:rPr>
            <w:noProof/>
            <w:webHidden/>
          </w:rPr>
          <w:fldChar w:fldCharType="begin"/>
        </w:r>
        <w:r w:rsidR="00C5717A">
          <w:rPr>
            <w:noProof/>
            <w:webHidden/>
          </w:rPr>
          <w:instrText xml:space="preserve"> PAGEREF _Toc152112287 \h </w:instrText>
        </w:r>
        <w:r w:rsidR="00C5717A">
          <w:rPr>
            <w:noProof/>
            <w:webHidden/>
          </w:rPr>
        </w:r>
        <w:r w:rsidR="00C5717A">
          <w:rPr>
            <w:noProof/>
            <w:webHidden/>
          </w:rPr>
          <w:fldChar w:fldCharType="separate"/>
        </w:r>
        <w:r w:rsidR="00C5717A">
          <w:rPr>
            <w:noProof/>
            <w:webHidden/>
          </w:rPr>
          <w:t>6</w:t>
        </w:r>
        <w:r w:rsidR="00C5717A">
          <w:rPr>
            <w:noProof/>
            <w:webHidden/>
          </w:rPr>
          <w:fldChar w:fldCharType="end"/>
        </w:r>
      </w:hyperlink>
    </w:p>
    <w:p w14:paraId="010BFDF5" w14:textId="41CE5AFB"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288" w:history="1">
        <w:r w:rsidRPr="00453C39">
          <w:rPr>
            <w:rStyle w:val="Hiperhivatkozs"/>
            <w:noProof/>
          </w:rPr>
          <w:t>Abstract</w:t>
        </w:r>
        <w:r>
          <w:rPr>
            <w:noProof/>
            <w:webHidden/>
          </w:rPr>
          <w:tab/>
        </w:r>
        <w:r>
          <w:rPr>
            <w:noProof/>
            <w:webHidden/>
          </w:rPr>
          <w:fldChar w:fldCharType="begin"/>
        </w:r>
        <w:r>
          <w:rPr>
            <w:noProof/>
            <w:webHidden/>
          </w:rPr>
          <w:instrText xml:space="preserve"> PAGEREF _Toc152112288 \h </w:instrText>
        </w:r>
        <w:r>
          <w:rPr>
            <w:noProof/>
            <w:webHidden/>
          </w:rPr>
        </w:r>
        <w:r>
          <w:rPr>
            <w:noProof/>
            <w:webHidden/>
          </w:rPr>
          <w:fldChar w:fldCharType="separate"/>
        </w:r>
        <w:r>
          <w:rPr>
            <w:noProof/>
            <w:webHidden/>
          </w:rPr>
          <w:t>7</w:t>
        </w:r>
        <w:r>
          <w:rPr>
            <w:noProof/>
            <w:webHidden/>
          </w:rPr>
          <w:fldChar w:fldCharType="end"/>
        </w:r>
      </w:hyperlink>
    </w:p>
    <w:p w14:paraId="441A579A" w14:textId="47CE6610"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289" w:history="1">
        <w:r w:rsidRPr="00453C39">
          <w:rPr>
            <w:rStyle w:val="Hiperhivatkozs"/>
            <w:noProof/>
          </w:rPr>
          <w:t>1 Bevezetés</w:t>
        </w:r>
        <w:r>
          <w:rPr>
            <w:noProof/>
            <w:webHidden/>
          </w:rPr>
          <w:tab/>
        </w:r>
        <w:r>
          <w:rPr>
            <w:noProof/>
            <w:webHidden/>
          </w:rPr>
          <w:fldChar w:fldCharType="begin"/>
        </w:r>
        <w:r>
          <w:rPr>
            <w:noProof/>
            <w:webHidden/>
          </w:rPr>
          <w:instrText xml:space="preserve"> PAGEREF _Toc152112289 \h </w:instrText>
        </w:r>
        <w:r>
          <w:rPr>
            <w:noProof/>
            <w:webHidden/>
          </w:rPr>
        </w:r>
        <w:r>
          <w:rPr>
            <w:noProof/>
            <w:webHidden/>
          </w:rPr>
          <w:fldChar w:fldCharType="separate"/>
        </w:r>
        <w:r>
          <w:rPr>
            <w:noProof/>
            <w:webHidden/>
          </w:rPr>
          <w:t>8</w:t>
        </w:r>
        <w:r>
          <w:rPr>
            <w:noProof/>
            <w:webHidden/>
          </w:rPr>
          <w:fldChar w:fldCharType="end"/>
        </w:r>
      </w:hyperlink>
    </w:p>
    <w:p w14:paraId="419F803E" w14:textId="21212E4A"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290" w:history="1">
        <w:r w:rsidRPr="00453C39">
          <w:rPr>
            <w:rStyle w:val="Hiperhivatkozs"/>
            <w:noProof/>
          </w:rPr>
          <w:t>2 Piackutatás</w:t>
        </w:r>
        <w:r>
          <w:rPr>
            <w:noProof/>
            <w:webHidden/>
          </w:rPr>
          <w:tab/>
        </w:r>
        <w:r>
          <w:rPr>
            <w:noProof/>
            <w:webHidden/>
          </w:rPr>
          <w:fldChar w:fldCharType="begin"/>
        </w:r>
        <w:r>
          <w:rPr>
            <w:noProof/>
            <w:webHidden/>
          </w:rPr>
          <w:instrText xml:space="preserve"> PAGEREF _Toc152112290 \h </w:instrText>
        </w:r>
        <w:r>
          <w:rPr>
            <w:noProof/>
            <w:webHidden/>
          </w:rPr>
        </w:r>
        <w:r>
          <w:rPr>
            <w:noProof/>
            <w:webHidden/>
          </w:rPr>
          <w:fldChar w:fldCharType="separate"/>
        </w:r>
        <w:r>
          <w:rPr>
            <w:noProof/>
            <w:webHidden/>
          </w:rPr>
          <w:t>9</w:t>
        </w:r>
        <w:r>
          <w:rPr>
            <w:noProof/>
            <w:webHidden/>
          </w:rPr>
          <w:fldChar w:fldCharType="end"/>
        </w:r>
      </w:hyperlink>
    </w:p>
    <w:p w14:paraId="1F07B2E7" w14:textId="583D8B8D"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1" w:history="1">
        <w:r w:rsidRPr="00453C39">
          <w:rPr>
            <w:rStyle w:val="Hiperhivatkozs"/>
            <w:noProof/>
          </w:rPr>
          <w:t>2.1 Az automatizálás fejlődése</w:t>
        </w:r>
        <w:r>
          <w:rPr>
            <w:noProof/>
            <w:webHidden/>
          </w:rPr>
          <w:tab/>
        </w:r>
        <w:r>
          <w:rPr>
            <w:noProof/>
            <w:webHidden/>
          </w:rPr>
          <w:fldChar w:fldCharType="begin"/>
        </w:r>
        <w:r>
          <w:rPr>
            <w:noProof/>
            <w:webHidden/>
          </w:rPr>
          <w:instrText xml:space="preserve"> PAGEREF _Toc152112291 \h </w:instrText>
        </w:r>
        <w:r>
          <w:rPr>
            <w:noProof/>
            <w:webHidden/>
          </w:rPr>
        </w:r>
        <w:r>
          <w:rPr>
            <w:noProof/>
            <w:webHidden/>
          </w:rPr>
          <w:fldChar w:fldCharType="separate"/>
        </w:r>
        <w:r>
          <w:rPr>
            <w:noProof/>
            <w:webHidden/>
          </w:rPr>
          <w:t>9</w:t>
        </w:r>
        <w:r>
          <w:rPr>
            <w:noProof/>
            <w:webHidden/>
          </w:rPr>
          <w:fldChar w:fldCharType="end"/>
        </w:r>
      </w:hyperlink>
    </w:p>
    <w:p w14:paraId="0566FC5F" w14:textId="7AABC292"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2" w:history="1">
        <w:r w:rsidRPr="00453C39">
          <w:rPr>
            <w:rStyle w:val="Hiperhivatkozs"/>
            <w:noProof/>
          </w:rPr>
          <w:t>2.2 Az informatika a növénytermesztésben</w:t>
        </w:r>
        <w:r>
          <w:rPr>
            <w:noProof/>
            <w:webHidden/>
          </w:rPr>
          <w:tab/>
        </w:r>
        <w:r>
          <w:rPr>
            <w:noProof/>
            <w:webHidden/>
          </w:rPr>
          <w:fldChar w:fldCharType="begin"/>
        </w:r>
        <w:r>
          <w:rPr>
            <w:noProof/>
            <w:webHidden/>
          </w:rPr>
          <w:instrText xml:space="preserve"> PAGEREF _Toc152112292 \h </w:instrText>
        </w:r>
        <w:r>
          <w:rPr>
            <w:noProof/>
            <w:webHidden/>
          </w:rPr>
        </w:r>
        <w:r>
          <w:rPr>
            <w:noProof/>
            <w:webHidden/>
          </w:rPr>
          <w:fldChar w:fldCharType="separate"/>
        </w:r>
        <w:r>
          <w:rPr>
            <w:noProof/>
            <w:webHidden/>
          </w:rPr>
          <w:t>10</w:t>
        </w:r>
        <w:r>
          <w:rPr>
            <w:noProof/>
            <w:webHidden/>
          </w:rPr>
          <w:fldChar w:fldCharType="end"/>
        </w:r>
      </w:hyperlink>
    </w:p>
    <w:p w14:paraId="5AEC81AE" w14:textId="0CCD20DF"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3" w:history="1">
        <w:r w:rsidRPr="00453C39">
          <w:rPr>
            <w:rStyle w:val="Hiperhivatkozs"/>
            <w:noProof/>
          </w:rPr>
          <w:t>2.3 Növényi igények</w:t>
        </w:r>
        <w:r>
          <w:rPr>
            <w:noProof/>
            <w:webHidden/>
          </w:rPr>
          <w:tab/>
        </w:r>
        <w:r>
          <w:rPr>
            <w:noProof/>
            <w:webHidden/>
          </w:rPr>
          <w:fldChar w:fldCharType="begin"/>
        </w:r>
        <w:r>
          <w:rPr>
            <w:noProof/>
            <w:webHidden/>
          </w:rPr>
          <w:instrText xml:space="preserve"> PAGEREF _Toc152112293 \h </w:instrText>
        </w:r>
        <w:r>
          <w:rPr>
            <w:noProof/>
            <w:webHidden/>
          </w:rPr>
        </w:r>
        <w:r>
          <w:rPr>
            <w:noProof/>
            <w:webHidden/>
          </w:rPr>
          <w:fldChar w:fldCharType="separate"/>
        </w:r>
        <w:r>
          <w:rPr>
            <w:noProof/>
            <w:webHidden/>
          </w:rPr>
          <w:t>11</w:t>
        </w:r>
        <w:r>
          <w:rPr>
            <w:noProof/>
            <w:webHidden/>
          </w:rPr>
          <w:fldChar w:fldCharType="end"/>
        </w:r>
      </w:hyperlink>
    </w:p>
    <w:p w14:paraId="3E37E0C1" w14:textId="5E35517E"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4" w:history="1">
        <w:r w:rsidRPr="00453C39">
          <w:rPr>
            <w:rStyle w:val="Hiperhivatkozs"/>
            <w:noProof/>
          </w:rPr>
          <w:t>2.3.1 Fény</w:t>
        </w:r>
        <w:r>
          <w:rPr>
            <w:noProof/>
            <w:webHidden/>
          </w:rPr>
          <w:tab/>
        </w:r>
        <w:r>
          <w:rPr>
            <w:noProof/>
            <w:webHidden/>
          </w:rPr>
          <w:fldChar w:fldCharType="begin"/>
        </w:r>
        <w:r>
          <w:rPr>
            <w:noProof/>
            <w:webHidden/>
          </w:rPr>
          <w:instrText xml:space="preserve"> PAGEREF _Toc152112294 \h </w:instrText>
        </w:r>
        <w:r>
          <w:rPr>
            <w:noProof/>
            <w:webHidden/>
          </w:rPr>
        </w:r>
        <w:r>
          <w:rPr>
            <w:noProof/>
            <w:webHidden/>
          </w:rPr>
          <w:fldChar w:fldCharType="separate"/>
        </w:r>
        <w:r>
          <w:rPr>
            <w:noProof/>
            <w:webHidden/>
          </w:rPr>
          <w:t>11</w:t>
        </w:r>
        <w:r>
          <w:rPr>
            <w:noProof/>
            <w:webHidden/>
          </w:rPr>
          <w:fldChar w:fldCharType="end"/>
        </w:r>
      </w:hyperlink>
    </w:p>
    <w:p w14:paraId="00B61F37" w14:textId="6F27B7B8"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295" w:history="1">
        <w:r w:rsidRPr="00453C39">
          <w:rPr>
            <w:rStyle w:val="Hiperhivatkozs"/>
            <w:noProof/>
          </w:rPr>
          <w:t>3 Használt eszközök</w:t>
        </w:r>
        <w:r>
          <w:rPr>
            <w:noProof/>
            <w:webHidden/>
          </w:rPr>
          <w:tab/>
        </w:r>
        <w:r>
          <w:rPr>
            <w:noProof/>
            <w:webHidden/>
          </w:rPr>
          <w:fldChar w:fldCharType="begin"/>
        </w:r>
        <w:r>
          <w:rPr>
            <w:noProof/>
            <w:webHidden/>
          </w:rPr>
          <w:instrText xml:space="preserve"> PAGEREF _Toc152112295 \h </w:instrText>
        </w:r>
        <w:r>
          <w:rPr>
            <w:noProof/>
            <w:webHidden/>
          </w:rPr>
        </w:r>
        <w:r>
          <w:rPr>
            <w:noProof/>
            <w:webHidden/>
          </w:rPr>
          <w:fldChar w:fldCharType="separate"/>
        </w:r>
        <w:r>
          <w:rPr>
            <w:noProof/>
            <w:webHidden/>
          </w:rPr>
          <w:t>13</w:t>
        </w:r>
        <w:r>
          <w:rPr>
            <w:noProof/>
            <w:webHidden/>
          </w:rPr>
          <w:fldChar w:fldCharType="end"/>
        </w:r>
      </w:hyperlink>
    </w:p>
    <w:p w14:paraId="65D81EF3" w14:textId="27255989"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6" w:history="1">
        <w:r w:rsidRPr="00453C39">
          <w:rPr>
            <w:rStyle w:val="Hiperhivatkozs"/>
            <w:noProof/>
          </w:rPr>
          <w:t>3.1 Érzékelők</w:t>
        </w:r>
        <w:r>
          <w:rPr>
            <w:noProof/>
            <w:webHidden/>
          </w:rPr>
          <w:tab/>
        </w:r>
        <w:r>
          <w:rPr>
            <w:noProof/>
            <w:webHidden/>
          </w:rPr>
          <w:fldChar w:fldCharType="begin"/>
        </w:r>
        <w:r>
          <w:rPr>
            <w:noProof/>
            <w:webHidden/>
          </w:rPr>
          <w:instrText xml:space="preserve"> PAGEREF _Toc152112296 \h </w:instrText>
        </w:r>
        <w:r>
          <w:rPr>
            <w:noProof/>
            <w:webHidden/>
          </w:rPr>
        </w:r>
        <w:r>
          <w:rPr>
            <w:noProof/>
            <w:webHidden/>
          </w:rPr>
          <w:fldChar w:fldCharType="separate"/>
        </w:r>
        <w:r>
          <w:rPr>
            <w:noProof/>
            <w:webHidden/>
          </w:rPr>
          <w:t>13</w:t>
        </w:r>
        <w:r>
          <w:rPr>
            <w:noProof/>
            <w:webHidden/>
          </w:rPr>
          <w:fldChar w:fldCharType="end"/>
        </w:r>
      </w:hyperlink>
    </w:p>
    <w:p w14:paraId="2F28434B" w14:textId="6895FB30"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7" w:history="1">
        <w:r w:rsidRPr="00453C39">
          <w:rPr>
            <w:rStyle w:val="Hiperhivatkozs"/>
            <w:noProof/>
          </w:rPr>
          <w:t>3.1.1 Hőmérséklet és páratartalom</w:t>
        </w:r>
        <w:r>
          <w:rPr>
            <w:noProof/>
            <w:webHidden/>
          </w:rPr>
          <w:tab/>
        </w:r>
        <w:r>
          <w:rPr>
            <w:noProof/>
            <w:webHidden/>
          </w:rPr>
          <w:fldChar w:fldCharType="begin"/>
        </w:r>
        <w:r>
          <w:rPr>
            <w:noProof/>
            <w:webHidden/>
          </w:rPr>
          <w:instrText xml:space="preserve"> PAGEREF _Toc152112297 \h </w:instrText>
        </w:r>
        <w:r>
          <w:rPr>
            <w:noProof/>
            <w:webHidden/>
          </w:rPr>
        </w:r>
        <w:r>
          <w:rPr>
            <w:noProof/>
            <w:webHidden/>
          </w:rPr>
          <w:fldChar w:fldCharType="separate"/>
        </w:r>
        <w:r>
          <w:rPr>
            <w:noProof/>
            <w:webHidden/>
          </w:rPr>
          <w:t>13</w:t>
        </w:r>
        <w:r>
          <w:rPr>
            <w:noProof/>
            <w:webHidden/>
          </w:rPr>
          <w:fldChar w:fldCharType="end"/>
        </w:r>
      </w:hyperlink>
    </w:p>
    <w:p w14:paraId="36AA7295" w14:textId="00B925CD"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8" w:history="1">
        <w:r w:rsidRPr="00453C39">
          <w:rPr>
            <w:rStyle w:val="Hiperhivatkozs"/>
            <w:noProof/>
          </w:rPr>
          <w:t>3.1.2 Fényerősség</w:t>
        </w:r>
        <w:r>
          <w:rPr>
            <w:noProof/>
            <w:webHidden/>
          </w:rPr>
          <w:tab/>
        </w:r>
        <w:r>
          <w:rPr>
            <w:noProof/>
            <w:webHidden/>
          </w:rPr>
          <w:fldChar w:fldCharType="begin"/>
        </w:r>
        <w:r>
          <w:rPr>
            <w:noProof/>
            <w:webHidden/>
          </w:rPr>
          <w:instrText xml:space="preserve"> PAGEREF _Toc152112298 \h </w:instrText>
        </w:r>
        <w:r>
          <w:rPr>
            <w:noProof/>
            <w:webHidden/>
          </w:rPr>
        </w:r>
        <w:r>
          <w:rPr>
            <w:noProof/>
            <w:webHidden/>
          </w:rPr>
          <w:fldChar w:fldCharType="separate"/>
        </w:r>
        <w:r>
          <w:rPr>
            <w:noProof/>
            <w:webHidden/>
          </w:rPr>
          <w:t>14</w:t>
        </w:r>
        <w:r>
          <w:rPr>
            <w:noProof/>
            <w:webHidden/>
          </w:rPr>
          <w:fldChar w:fldCharType="end"/>
        </w:r>
      </w:hyperlink>
    </w:p>
    <w:p w14:paraId="43FA8BE8" w14:textId="6B26B1F2"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9" w:history="1">
        <w:r w:rsidRPr="00453C39">
          <w:rPr>
            <w:rStyle w:val="Hiperhivatkozs"/>
            <w:noProof/>
          </w:rPr>
          <w:t>3.1.3 Talajnedvesség</w:t>
        </w:r>
        <w:r>
          <w:rPr>
            <w:noProof/>
            <w:webHidden/>
          </w:rPr>
          <w:tab/>
        </w:r>
        <w:r>
          <w:rPr>
            <w:noProof/>
            <w:webHidden/>
          </w:rPr>
          <w:fldChar w:fldCharType="begin"/>
        </w:r>
        <w:r>
          <w:rPr>
            <w:noProof/>
            <w:webHidden/>
          </w:rPr>
          <w:instrText xml:space="preserve"> PAGEREF _Toc152112299 \h </w:instrText>
        </w:r>
        <w:r>
          <w:rPr>
            <w:noProof/>
            <w:webHidden/>
          </w:rPr>
        </w:r>
        <w:r>
          <w:rPr>
            <w:noProof/>
            <w:webHidden/>
          </w:rPr>
          <w:fldChar w:fldCharType="separate"/>
        </w:r>
        <w:r>
          <w:rPr>
            <w:noProof/>
            <w:webHidden/>
          </w:rPr>
          <w:t>14</w:t>
        </w:r>
        <w:r>
          <w:rPr>
            <w:noProof/>
            <w:webHidden/>
          </w:rPr>
          <w:fldChar w:fldCharType="end"/>
        </w:r>
      </w:hyperlink>
    </w:p>
    <w:p w14:paraId="7DD60B95" w14:textId="06E17305"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0" w:history="1">
        <w:r w:rsidRPr="00453C39">
          <w:rPr>
            <w:rStyle w:val="Hiperhivatkozs"/>
            <w:noProof/>
          </w:rPr>
          <w:t>3.1.4 Szélerősség</w:t>
        </w:r>
        <w:r>
          <w:rPr>
            <w:noProof/>
            <w:webHidden/>
          </w:rPr>
          <w:tab/>
        </w:r>
        <w:r>
          <w:rPr>
            <w:noProof/>
            <w:webHidden/>
          </w:rPr>
          <w:fldChar w:fldCharType="begin"/>
        </w:r>
        <w:r>
          <w:rPr>
            <w:noProof/>
            <w:webHidden/>
          </w:rPr>
          <w:instrText xml:space="preserve"> PAGEREF _Toc152112300 \h </w:instrText>
        </w:r>
        <w:r>
          <w:rPr>
            <w:noProof/>
            <w:webHidden/>
          </w:rPr>
        </w:r>
        <w:r>
          <w:rPr>
            <w:noProof/>
            <w:webHidden/>
          </w:rPr>
          <w:fldChar w:fldCharType="separate"/>
        </w:r>
        <w:r>
          <w:rPr>
            <w:noProof/>
            <w:webHidden/>
          </w:rPr>
          <w:t>15</w:t>
        </w:r>
        <w:r>
          <w:rPr>
            <w:noProof/>
            <w:webHidden/>
          </w:rPr>
          <w:fldChar w:fldCharType="end"/>
        </w:r>
      </w:hyperlink>
    </w:p>
    <w:p w14:paraId="17875E33" w14:textId="67054A53"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1" w:history="1">
        <w:r w:rsidRPr="00453C39">
          <w:rPr>
            <w:rStyle w:val="Hiperhivatkozs"/>
            <w:noProof/>
          </w:rPr>
          <w:t>3.1.5 Vízszint</w:t>
        </w:r>
        <w:r>
          <w:rPr>
            <w:noProof/>
            <w:webHidden/>
          </w:rPr>
          <w:tab/>
        </w:r>
        <w:r>
          <w:rPr>
            <w:noProof/>
            <w:webHidden/>
          </w:rPr>
          <w:fldChar w:fldCharType="begin"/>
        </w:r>
        <w:r>
          <w:rPr>
            <w:noProof/>
            <w:webHidden/>
          </w:rPr>
          <w:instrText xml:space="preserve"> PAGEREF _Toc152112301 \h </w:instrText>
        </w:r>
        <w:r>
          <w:rPr>
            <w:noProof/>
            <w:webHidden/>
          </w:rPr>
        </w:r>
        <w:r>
          <w:rPr>
            <w:noProof/>
            <w:webHidden/>
          </w:rPr>
          <w:fldChar w:fldCharType="separate"/>
        </w:r>
        <w:r>
          <w:rPr>
            <w:noProof/>
            <w:webHidden/>
          </w:rPr>
          <w:t>15</w:t>
        </w:r>
        <w:r>
          <w:rPr>
            <w:noProof/>
            <w:webHidden/>
          </w:rPr>
          <w:fldChar w:fldCharType="end"/>
        </w:r>
      </w:hyperlink>
    </w:p>
    <w:p w14:paraId="3F3582CD" w14:textId="1EA38017"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2" w:history="1">
        <w:r w:rsidRPr="00453C39">
          <w:rPr>
            <w:rStyle w:val="Hiperhivatkozs"/>
            <w:noProof/>
          </w:rPr>
          <w:t>3.2 Beavatkozók</w:t>
        </w:r>
        <w:r>
          <w:rPr>
            <w:noProof/>
            <w:webHidden/>
          </w:rPr>
          <w:tab/>
        </w:r>
        <w:r>
          <w:rPr>
            <w:noProof/>
            <w:webHidden/>
          </w:rPr>
          <w:fldChar w:fldCharType="begin"/>
        </w:r>
        <w:r>
          <w:rPr>
            <w:noProof/>
            <w:webHidden/>
          </w:rPr>
          <w:instrText xml:space="preserve"> PAGEREF _Toc152112302 \h </w:instrText>
        </w:r>
        <w:r>
          <w:rPr>
            <w:noProof/>
            <w:webHidden/>
          </w:rPr>
        </w:r>
        <w:r>
          <w:rPr>
            <w:noProof/>
            <w:webHidden/>
          </w:rPr>
          <w:fldChar w:fldCharType="separate"/>
        </w:r>
        <w:r>
          <w:rPr>
            <w:noProof/>
            <w:webHidden/>
          </w:rPr>
          <w:t>16</w:t>
        </w:r>
        <w:r>
          <w:rPr>
            <w:noProof/>
            <w:webHidden/>
          </w:rPr>
          <w:fldChar w:fldCharType="end"/>
        </w:r>
      </w:hyperlink>
    </w:p>
    <w:p w14:paraId="02E7B5C3" w14:textId="6E1E32E8"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3" w:history="1">
        <w:r w:rsidRPr="00453C39">
          <w:rPr>
            <w:rStyle w:val="Hiperhivatkozs"/>
            <w:noProof/>
          </w:rPr>
          <w:t>3.2.1 Vízpumpa</w:t>
        </w:r>
        <w:r>
          <w:rPr>
            <w:noProof/>
            <w:webHidden/>
          </w:rPr>
          <w:tab/>
        </w:r>
        <w:r>
          <w:rPr>
            <w:noProof/>
            <w:webHidden/>
          </w:rPr>
          <w:fldChar w:fldCharType="begin"/>
        </w:r>
        <w:r>
          <w:rPr>
            <w:noProof/>
            <w:webHidden/>
          </w:rPr>
          <w:instrText xml:space="preserve"> PAGEREF _Toc152112303 \h </w:instrText>
        </w:r>
        <w:r>
          <w:rPr>
            <w:noProof/>
            <w:webHidden/>
          </w:rPr>
        </w:r>
        <w:r>
          <w:rPr>
            <w:noProof/>
            <w:webHidden/>
          </w:rPr>
          <w:fldChar w:fldCharType="separate"/>
        </w:r>
        <w:r>
          <w:rPr>
            <w:noProof/>
            <w:webHidden/>
          </w:rPr>
          <w:t>16</w:t>
        </w:r>
        <w:r>
          <w:rPr>
            <w:noProof/>
            <w:webHidden/>
          </w:rPr>
          <w:fldChar w:fldCharType="end"/>
        </w:r>
      </w:hyperlink>
    </w:p>
    <w:p w14:paraId="0E34B1AA" w14:textId="18AEFD3A"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4" w:history="1">
        <w:r w:rsidRPr="00453C39">
          <w:rPr>
            <w:rStyle w:val="Hiperhivatkozs"/>
            <w:noProof/>
          </w:rPr>
          <w:t>3.2.2 Ablaknyitó motor</w:t>
        </w:r>
        <w:r>
          <w:rPr>
            <w:noProof/>
            <w:webHidden/>
          </w:rPr>
          <w:tab/>
        </w:r>
        <w:r>
          <w:rPr>
            <w:noProof/>
            <w:webHidden/>
          </w:rPr>
          <w:fldChar w:fldCharType="begin"/>
        </w:r>
        <w:r>
          <w:rPr>
            <w:noProof/>
            <w:webHidden/>
          </w:rPr>
          <w:instrText xml:space="preserve"> PAGEREF _Toc152112304 \h </w:instrText>
        </w:r>
        <w:r>
          <w:rPr>
            <w:noProof/>
            <w:webHidden/>
          </w:rPr>
        </w:r>
        <w:r>
          <w:rPr>
            <w:noProof/>
            <w:webHidden/>
          </w:rPr>
          <w:fldChar w:fldCharType="separate"/>
        </w:r>
        <w:r>
          <w:rPr>
            <w:noProof/>
            <w:webHidden/>
          </w:rPr>
          <w:t>17</w:t>
        </w:r>
        <w:r>
          <w:rPr>
            <w:noProof/>
            <w:webHidden/>
          </w:rPr>
          <w:fldChar w:fldCharType="end"/>
        </w:r>
      </w:hyperlink>
    </w:p>
    <w:p w14:paraId="1690869A" w14:textId="207B5C1C"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5" w:history="1">
        <w:r w:rsidRPr="00453C39">
          <w:rPr>
            <w:rStyle w:val="Hiperhivatkozs"/>
            <w:noProof/>
          </w:rPr>
          <w:t>3.2.3 Ventilátor</w:t>
        </w:r>
        <w:r>
          <w:rPr>
            <w:noProof/>
            <w:webHidden/>
          </w:rPr>
          <w:tab/>
        </w:r>
        <w:r>
          <w:rPr>
            <w:noProof/>
            <w:webHidden/>
          </w:rPr>
          <w:fldChar w:fldCharType="begin"/>
        </w:r>
        <w:r>
          <w:rPr>
            <w:noProof/>
            <w:webHidden/>
          </w:rPr>
          <w:instrText xml:space="preserve"> PAGEREF _Toc152112305 \h </w:instrText>
        </w:r>
        <w:r>
          <w:rPr>
            <w:noProof/>
            <w:webHidden/>
          </w:rPr>
        </w:r>
        <w:r>
          <w:rPr>
            <w:noProof/>
            <w:webHidden/>
          </w:rPr>
          <w:fldChar w:fldCharType="separate"/>
        </w:r>
        <w:r>
          <w:rPr>
            <w:noProof/>
            <w:webHidden/>
          </w:rPr>
          <w:t>17</w:t>
        </w:r>
        <w:r>
          <w:rPr>
            <w:noProof/>
            <w:webHidden/>
          </w:rPr>
          <w:fldChar w:fldCharType="end"/>
        </w:r>
      </w:hyperlink>
    </w:p>
    <w:p w14:paraId="41888322" w14:textId="00BA1C9F"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6" w:history="1">
        <w:r w:rsidRPr="00453C39">
          <w:rPr>
            <w:rStyle w:val="Hiperhivatkozs"/>
            <w:noProof/>
          </w:rPr>
          <w:t>3.2.4 LED szalag</w:t>
        </w:r>
        <w:r>
          <w:rPr>
            <w:noProof/>
            <w:webHidden/>
          </w:rPr>
          <w:tab/>
        </w:r>
        <w:r>
          <w:rPr>
            <w:noProof/>
            <w:webHidden/>
          </w:rPr>
          <w:fldChar w:fldCharType="begin"/>
        </w:r>
        <w:r>
          <w:rPr>
            <w:noProof/>
            <w:webHidden/>
          </w:rPr>
          <w:instrText xml:space="preserve"> PAGEREF _Toc152112306 \h </w:instrText>
        </w:r>
        <w:r>
          <w:rPr>
            <w:noProof/>
            <w:webHidden/>
          </w:rPr>
        </w:r>
        <w:r>
          <w:rPr>
            <w:noProof/>
            <w:webHidden/>
          </w:rPr>
          <w:fldChar w:fldCharType="separate"/>
        </w:r>
        <w:r>
          <w:rPr>
            <w:noProof/>
            <w:webHidden/>
          </w:rPr>
          <w:t>18</w:t>
        </w:r>
        <w:r>
          <w:rPr>
            <w:noProof/>
            <w:webHidden/>
          </w:rPr>
          <w:fldChar w:fldCharType="end"/>
        </w:r>
      </w:hyperlink>
    </w:p>
    <w:p w14:paraId="2D1B8A3E" w14:textId="0B7CBF5C"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7" w:history="1">
        <w:r w:rsidRPr="00453C39">
          <w:rPr>
            <w:rStyle w:val="Hiperhivatkozs"/>
            <w:noProof/>
          </w:rPr>
          <w:t>3.3 Egyéb eszközök</w:t>
        </w:r>
        <w:r>
          <w:rPr>
            <w:noProof/>
            <w:webHidden/>
          </w:rPr>
          <w:tab/>
        </w:r>
        <w:r>
          <w:rPr>
            <w:noProof/>
            <w:webHidden/>
          </w:rPr>
          <w:fldChar w:fldCharType="begin"/>
        </w:r>
        <w:r>
          <w:rPr>
            <w:noProof/>
            <w:webHidden/>
          </w:rPr>
          <w:instrText xml:space="preserve"> PAGEREF _Toc152112307 \h </w:instrText>
        </w:r>
        <w:r>
          <w:rPr>
            <w:noProof/>
            <w:webHidden/>
          </w:rPr>
        </w:r>
        <w:r>
          <w:rPr>
            <w:noProof/>
            <w:webHidden/>
          </w:rPr>
          <w:fldChar w:fldCharType="separate"/>
        </w:r>
        <w:r>
          <w:rPr>
            <w:noProof/>
            <w:webHidden/>
          </w:rPr>
          <w:t>18</w:t>
        </w:r>
        <w:r>
          <w:rPr>
            <w:noProof/>
            <w:webHidden/>
          </w:rPr>
          <w:fldChar w:fldCharType="end"/>
        </w:r>
      </w:hyperlink>
    </w:p>
    <w:p w14:paraId="14932CAA" w14:textId="1C39FDB4"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8" w:history="1">
        <w:r w:rsidRPr="00453C39">
          <w:rPr>
            <w:rStyle w:val="Hiperhivatkozs"/>
            <w:noProof/>
          </w:rPr>
          <w:t>3.3.1 Relé</w:t>
        </w:r>
        <w:r>
          <w:rPr>
            <w:noProof/>
            <w:webHidden/>
          </w:rPr>
          <w:tab/>
        </w:r>
        <w:r>
          <w:rPr>
            <w:noProof/>
            <w:webHidden/>
          </w:rPr>
          <w:fldChar w:fldCharType="begin"/>
        </w:r>
        <w:r>
          <w:rPr>
            <w:noProof/>
            <w:webHidden/>
          </w:rPr>
          <w:instrText xml:space="preserve"> PAGEREF _Toc152112308 \h </w:instrText>
        </w:r>
        <w:r>
          <w:rPr>
            <w:noProof/>
            <w:webHidden/>
          </w:rPr>
        </w:r>
        <w:r>
          <w:rPr>
            <w:noProof/>
            <w:webHidden/>
          </w:rPr>
          <w:fldChar w:fldCharType="separate"/>
        </w:r>
        <w:r>
          <w:rPr>
            <w:noProof/>
            <w:webHidden/>
          </w:rPr>
          <w:t>18</w:t>
        </w:r>
        <w:r>
          <w:rPr>
            <w:noProof/>
            <w:webHidden/>
          </w:rPr>
          <w:fldChar w:fldCharType="end"/>
        </w:r>
      </w:hyperlink>
    </w:p>
    <w:p w14:paraId="6D253BD0" w14:textId="19ACE5AE"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9" w:history="1">
        <w:r w:rsidRPr="00453C39">
          <w:rPr>
            <w:rStyle w:val="Hiperhivatkozs"/>
            <w:noProof/>
          </w:rPr>
          <w:t>3.3.2 Analóg-digitális átalakító</w:t>
        </w:r>
        <w:r>
          <w:rPr>
            <w:noProof/>
            <w:webHidden/>
          </w:rPr>
          <w:tab/>
        </w:r>
        <w:r>
          <w:rPr>
            <w:noProof/>
            <w:webHidden/>
          </w:rPr>
          <w:fldChar w:fldCharType="begin"/>
        </w:r>
        <w:r>
          <w:rPr>
            <w:noProof/>
            <w:webHidden/>
          </w:rPr>
          <w:instrText xml:space="preserve"> PAGEREF _Toc152112309 \h </w:instrText>
        </w:r>
        <w:r>
          <w:rPr>
            <w:noProof/>
            <w:webHidden/>
          </w:rPr>
        </w:r>
        <w:r>
          <w:rPr>
            <w:noProof/>
            <w:webHidden/>
          </w:rPr>
          <w:fldChar w:fldCharType="separate"/>
        </w:r>
        <w:r>
          <w:rPr>
            <w:noProof/>
            <w:webHidden/>
          </w:rPr>
          <w:t>19</w:t>
        </w:r>
        <w:r>
          <w:rPr>
            <w:noProof/>
            <w:webHidden/>
          </w:rPr>
          <w:fldChar w:fldCharType="end"/>
        </w:r>
      </w:hyperlink>
    </w:p>
    <w:p w14:paraId="48749465" w14:textId="0A886945"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0" w:history="1">
        <w:r w:rsidRPr="00453C39">
          <w:rPr>
            <w:rStyle w:val="Hiperhivatkozs"/>
            <w:noProof/>
          </w:rPr>
          <w:t>3.4 Vezérlés</w:t>
        </w:r>
        <w:r>
          <w:rPr>
            <w:noProof/>
            <w:webHidden/>
          </w:rPr>
          <w:tab/>
        </w:r>
        <w:r>
          <w:rPr>
            <w:noProof/>
            <w:webHidden/>
          </w:rPr>
          <w:fldChar w:fldCharType="begin"/>
        </w:r>
        <w:r>
          <w:rPr>
            <w:noProof/>
            <w:webHidden/>
          </w:rPr>
          <w:instrText xml:space="preserve"> PAGEREF _Toc152112310 \h </w:instrText>
        </w:r>
        <w:r>
          <w:rPr>
            <w:noProof/>
            <w:webHidden/>
          </w:rPr>
        </w:r>
        <w:r>
          <w:rPr>
            <w:noProof/>
            <w:webHidden/>
          </w:rPr>
          <w:fldChar w:fldCharType="separate"/>
        </w:r>
        <w:r>
          <w:rPr>
            <w:noProof/>
            <w:webHidden/>
          </w:rPr>
          <w:t>19</w:t>
        </w:r>
        <w:r>
          <w:rPr>
            <w:noProof/>
            <w:webHidden/>
          </w:rPr>
          <w:fldChar w:fldCharType="end"/>
        </w:r>
      </w:hyperlink>
    </w:p>
    <w:p w14:paraId="3B6DCE05" w14:textId="0E58A2FA"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1" w:history="1">
        <w:r w:rsidRPr="00453C39">
          <w:rPr>
            <w:rStyle w:val="Hiperhivatkozs"/>
            <w:noProof/>
          </w:rPr>
          <w:t>3.4.1 Raspberry Pi Zero W</w:t>
        </w:r>
        <w:r>
          <w:rPr>
            <w:noProof/>
            <w:webHidden/>
          </w:rPr>
          <w:tab/>
        </w:r>
        <w:r>
          <w:rPr>
            <w:noProof/>
            <w:webHidden/>
          </w:rPr>
          <w:fldChar w:fldCharType="begin"/>
        </w:r>
        <w:r>
          <w:rPr>
            <w:noProof/>
            <w:webHidden/>
          </w:rPr>
          <w:instrText xml:space="preserve"> PAGEREF _Toc152112311 \h </w:instrText>
        </w:r>
        <w:r>
          <w:rPr>
            <w:noProof/>
            <w:webHidden/>
          </w:rPr>
        </w:r>
        <w:r>
          <w:rPr>
            <w:noProof/>
            <w:webHidden/>
          </w:rPr>
          <w:fldChar w:fldCharType="separate"/>
        </w:r>
        <w:r>
          <w:rPr>
            <w:noProof/>
            <w:webHidden/>
          </w:rPr>
          <w:t>19</w:t>
        </w:r>
        <w:r>
          <w:rPr>
            <w:noProof/>
            <w:webHidden/>
          </w:rPr>
          <w:fldChar w:fldCharType="end"/>
        </w:r>
      </w:hyperlink>
    </w:p>
    <w:p w14:paraId="7E855BCC" w14:textId="58A82A69"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2" w:history="1">
        <w:r w:rsidRPr="00453C39">
          <w:rPr>
            <w:rStyle w:val="Hiperhivatkozs"/>
            <w:noProof/>
          </w:rPr>
          <w:t>3.4.2 Raspberry Pi 4 Model B</w:t>
        </w:r>
        <w:r>
          <w:rPr>
            <w:noProof/>
            <w:webHidden/>
          </w:rPr>
          <w:tab/>
        </w:r>
        <w:r>
          <w:rPr>
            <w:noProof/>
            <w:webHidden/>
          </w:rPr>
          <w:fldChar w:fldCharType="begin"/>
        </w:r>
        <w:r>
          <w:rPr>
            <w:noProof/>
            <w:webHidden/>
          </w:rPr>
          <w:instrText xml:space="preserve"> PAGEREF _Toc152112312 \h </w:instrText>
        </w:r>
        <w:r>
          <w:rPr>
            <w:noProof/>
            <w:webHidden/>
          </w:rPr>
        </w:r>
        <w:r>
          <w:rPr>
            <w:noProof/>
            <w:webHidden/>
          </w:rPr>
          <w:fldChar w:fldCharType="separate"/>
        </w:r>
        <w:r>
          <w:rPr>
            <w:noProof/>
            <w:webHidden/>
          </w:rPr>
          <w:t>20</w:t>
        </w:r>
        <w:r>
          <w:rPr>
            <w:noProof/>
            <w:webHidden/>
          </w:rPr>
          <w:fldChar w:fldCharType="end"/>
        </w:r>
      </w:hyperlink>
    </w:p>
    <w:p w14:paraId="5D1F93F9" w14:textId="43122B64"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13" w:history="1">
        <w:r w:rsidRPr="00453C39">
          <w:rPr>
            <w:rStyle w:val="Hiperhivatkozs"/>
            <w:noProof/>
          </w:rPr>
          <w:t>4 A megvalósított rendszer</w:t>
        </w:r>
        <w:r>
          <w:rPr>
            <w:noProof/>
            <w:webHidden/>
          </w:rPr>
          <w:tab/>
        </w:r>
        <w:r>
          <w:rPr>
            <w:noProof/>
            <w:webHidden/>
          </w:rPr>
          <w:fldChar w:fldCharType="begin"/>
        </w:r>
        <w:r>
          <w:rPr>
            <w:noProof/>
            <w:webHidden/>
          </w:rPr>
          <w:instrText xml:space="preserve"> PAGEREF _Toc152112313 \h </w:instrText>
        </w:r>
        <w:r>
          <w:rPr>
            <w:noProof/>
            <w:webHidden/>
          </w:rPr>
        </w:r>
        <w:r>
          <w:rPr>
            <w:noProof/>
            <w:webHidden/>
          </w:rPr>
          <w:fldChar w:fldCharType="separate"/>
        </w:r>
        <w:r>
          <w:rPr>
            <w:noProof/>
            <w:webHidden/>
          </w:rPr>
          <w:t>21</w:t>
        </w:r>
        <w:r>
          <w:rPr>
            <w:noProof/>
            <w:webHidden/>
          </w:rPr>
          <w:fldChar w:fldCharType="end"/>
        </w:r>
      </w:hyperlink>
    </w:p>
    <w:p w14:paraId="1F7CA2D5" w14:textId="65F721E0"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4" w:history="1">
        <w:r w:rsidRPr="00453C39">
          <w:rPr>
            <w:rStyle w:val="Hiperhivatkozs"/>
            <w:noProof/>
          </w:rPr>
          <w:t>4.1 Fizikai megvalósítás</w:t>
        </w:r>
        <w:r>
          <w:rPr>
            <w:noProof/>
            <w:webHidden/>
          </w:rPr>
          <w:tab/>
        </w:r>
        <w:r>
          <w:rPr>
            <w:noProof/>
            <w:webHidden/>
          </w:rPr>
          <w:fldChar w:fldCharType="begin"/>
        </w:r>
        <w:r>
          <w:rPr>
            <w:noProof/>
            <w:webHidden/>
          </w:rPr>
          <w:instrText xml:space="preserve"> PAGEREF _Toc152112314 \h </w:instrText>
        </w:r>
        <w:r>
          <w:rPr>
            <w:noProof/>
            <w:webHidden/>
          </w:rPr>
        </w:r>
        <w:r>
          <w:rPr>
            <w:noProof/>
            <w:webHidden/>
          </w:rPr>
          <w:fldChar w:fldCharType="separate"/>
        </w:r>
        <w:r>
          <w:rPr>
            <w:noProof/>
            <w:webHidden/>
          </w:rPr>
          <w:t>21</w:t>
        </w:r>
        <w:r>
          <w:rPr>
            <w:noProof/>
            <w:webHidden/>
          </w:rPr>
          <w:fldChar w:fldCharType="end"/>
        </w:r>
      </w:hyperlink>
    </w:p>
    <w:p w14:paraId="0B7F8406" w14:textId="38464A2F"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15" w:history="1">
        <w:r w:rsidRPr="00453C39">
          <w:rPr>
            <w:rStyle w:val="Hiperhivatkozs"/>
            <w:noProof/>
          </w:rPr>
          <w:t>5 Szoftverarchitektúra és implementáció</w:t>
        </w:r>
        <w:r>
          <w:rPr>
            <w:noProof/>
            <w:webHidden/>
          </w:rPr>
          <w:tab/>
        </w:r>
        <w:r>
          <w:rPr>
            <w:noProof/>
            <w:webHidden/>
          </w:rPr>
          <w:fldChar w:fldCharType="begin"/>
        </w:r>
        <w:r>
          <w:rPr>
            <w:noProof/>
            <w:webHidden/>
          </w:rPr>
          <w:instrText xml:space="preserve"> PAGEREF _Toc152112315 \h </w:instrText>
        </w:r>
        <w:r>
          <w:rPr>
            <w:noProof/>
            <w:webHidden/>
          </w:rPr>
        </w:r>
        <w:r>
          <w:rPr>
            <w:noProof/>
            <w:webHidden/>
          </w:rPr>
          <w:fldChar w:fldCharType="separate"/>
        </w:r>
        <w:r>
          <w:rPr>
            <w:noProof/>
            <w:webHidden/>
          </w:rPr>
          <w:t>22</w:t>
        </w:r>
        <w:r>
          <w:rPr>
            <w:noProof/>
            <w:webHidden/>
          </w:rPr>
          <w:fldChar w:fldCharType="end"/>
        </w:r>
      </w:hyperlink>
    </w:p>
    <w:p w14:paraId="35F887F6" w14:textId="1EBFD26C"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6" w:history="1">
        <w:r w:rsidRPr="00453C39">
          <w:rPr>
            <w:rStyle w:val="Hiperhivatkozs"/>
            <w:noProof/>
          </w:rPr>
          <w:t>5.1 Operációs rendszer</w:t>
        </w:r>
        <w:r>
          <w:rPr>
            <w:noProof/>
            <w:webHidden/>
          </w:rPr>
          <w:tab/>
        </w:r>
        <w:r>
          <w:rPr>
            <w:noProof/>
            <w:webHidden/>
          </w:rPr>
          <w:fldChar w:fldCharType="begin"/>
        </w:r>
        <w:r>
          <w:rPr>
            <w:noProof/>
            <w:webHidden/>
          </w:rPr>
          <w:instrText xml:space="preserve"> PAGEREF _Toc152112316 \h </w:instrText>
        </w:r>
        <w:r>
          <w:rPr>
            <w:noProof/>
            <w:webHidden/>
          </w:rPr>
        </w:r>
        <w:r>
          <w:rPr>
            <w:noProof/>
            <w:webHidden/>
          </w:rPr>
          <w:fldChar w:fldCharType="separate"/>
        </w:r>
        <w:r>
          <w:rPr>
            <w:noProof/>
            <w:webHidden/>
          </w:rPr>
          <w:t>22</w:t>
        </w:r>
        <w:r>
          <w:rPr>
            <w:noProof/>
            <w:webHidden/>
          </w:rPr>
          <w:fldChar w:fldCharType="end"/>
        </w:r>
      </w:hyperlink>
    </w:p>
    <w:p w14:paraId="1A84C189" w14:textId="0EE9BC73"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7" w:history="1">
        <w:r w:rsidRPr="00453C39">
          <w:rPr>
            <w:rStyle w:val="Hiperhivatkozs"/>
            <w:noProof/>
          </w:rPr>
          <w:t>5.2 Implementáció</w:t>
        </w:r>
        <w:r>
          <w:rPr>
            <w:noProof/>
            <w:webHidden/>
          </w:rPr>
          <w:tab/>
        </w:r>
        <w:r>
          <w:rPr>
            <w:noProof/>
            <w:webHidden/>
          </w:rPr>
          <w:fldChar w:fldCharType="begin"/>
        </w:r>
        <w:r>
          <w:rPr>
            <w:noProof/>
            <w:webHidden/>
          </w:rPr>
          <w:instrText xml:space="preserve"> PAGEREF _Toc152112317 \h </w:instrText>
        </w:r>
        <w:r>
          <w:rPr>
            <w:noProof/>
            <w:webHidden/>
          </w:rPr>
        </w:r>
        <w:r>
          <w:rPr>
            <w:noProof/>
            <w:webHidden/>
          </w:rPr>
          <w:fldChar w:fldCharType="separate"/>
        </w:r>
        <w:r>
          <w:rPr>
            <w:noProof/>
            <w:webHidden/>
          </w:rPr>
          <w:t>23</w:t>
        </w:r>
        <w:r>
          <w:rPr>
            <w:noProof/>
            <w:webHidden/>
          </w:rPr>
          <w:fldChar w:fldCharType="end"/>
        </w:r>
      </w:hyperlink>
    </w:p>
    <w:p w14:paraId="72015E16" w14:textId="636A843A"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8" w:history="1">
        <w:r w:rsidRPr="00453C39">
          <w:rPr>
            <w:rStyle w:val="Hiperhivatkozs"/>
            <w:noProof/>
          </w:rPr>
          <w:t>5.2.1 A Python előnyei</w:t>
        </w:r>
        <w:r>
          <w:rPr>
            <w:noProof/>
            <w:webHidden/>
          </w:rPr>
          <w:tab/>
        </w:r>
        <w:r>
          <w:rPr>
            <w:noProof/>
            <w:webHidden/>
          </w:rPr>
          <w:fldChar w:fldCharType="begin"/>
        </w:r>
        <w:r>
          <w:rPr>
            <w:noProof/>
            <w:webHidden/>
          </w:rPr>
          <w:instrText xml:space="preserve"> PAGEREF _Toc152112318 \h </w:instrText>
        </w:r>
        <w:r>
          <w:rPr>
            <w:noProof/>
            <w:webHidden/>
          </w:rPr>
        </w:r>
        <w:r>
          <w:rPr>
            <w:noProof/>
            <w:webHidden/>
          </w:rPr>
          <w:fldChar w:fldCharType="separate"/>
        </w:r>
        <w:r>
          <w:rPr>
            <w:noProof/>
            <w:webHidden/>
          </w:rPr>
          <w:t>23</w:t>
        </w:r>
        <w:r>
          <w:rPr>
            <w:noProof/>
            <w:webHidden/>
          </w:rPr>
          <w:fldChar w:fldCharType="end"/>
        </w:r>
      </w:hyperlink>
    </w:p>
    <w:p w14:paraId="39837079" w14:textId="72B5013A"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9" w:history="1">
        <w:r w:rsidRPr="00453C39">
          <w:rPr>
            <w:rStyle w:val="Hiperhivatkozs"/>
            <w:noProof/>
          </w:rPr>
          <w:t>5.2.2 Csatlakoztatott eszközök elérése</w:t>
        </w:r>
        <w:r>
          <w:rPr>
            <w:noProof/>
            <w:webHidden/>
          </w:rPr>
          <w:tab/>
        </w:r>
        <w:r>
          <w:rPr>
            <w:noProof/>
            <w:webHidden/>
          </w:rPr>
          <w:fldChar w:fldCharType="begin"/>
        </w:r>
        <w:r>
          <w:rPr>
            <w:noProof/>
            <w:webHidden/>
          </w:rPr>
          <w:instrText xml:space="preserve"> PAGEREF _Toc152112319 \h </w:instrText>
        </w:r>
        <w:r>
          <w:rPr>
            <w:noProof/>
            <w:webHidden/>
          </w:rPr>
        </w:r>
        <w:r>
          <w:rPr>
            <w:noProof/>
            <w:webHidden/>
          </w:rPr>
          <w:fldChar w:fldCharType="separate"/>
        </w:r>
        <w:r>
          <w:rPr>
            <w:noProof/>
            <w:webHidden/>
          </w:rPr>
          <w:t>23</w:t>
        </w:r>
        <w:r>
          <w:rPr>
            <w:noProof/>
            <w:webHidden/>
          </w:rPr>
          <w:fldChar w:fldCharType="end"/>
        </w:r>
      </w:hyperlink>
    </w:p>
    <w:p w14:paraId="027E9CD1" w14:textId="57D4768F"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0" w:history="1">
        <w:r w:rsidRPr="00453C39">
          <w:rPr>
            <w:rStyle w:val="Hiperhivatkozs"/>
            <w:noProof/>
          </w:rPr>
          <w:t>5.2.3 MQTT kliens</w:t>
        </w:r>
        <w:r>
          <w:rPr>
            <w:noProof/>
            <w:webHidden/>
          </w:rPr>
          <w:tab/>
        </w:r>
        <w:r>
          <w:rPr>
            <w:noProof/>
            <w:webHidden/>
          </w:rPr>
          <w:fldChar w:fldCharType="begin"/>
        </w:r>
        <w:r>
          <w:rPr>
            <w:noProof/>
            <w:webHidden/>
          </w:rPr>
          <w:instrText xml:space="preserve"> PAGEREF _Toc152112320 \h </w:instrText>
        </w:r>
        <w:r>
          <w:rPr>
            <w:noProof/>
            <w:webHidden/>
          </w:rPr>
        </w:r>
        <w:r>
          <w:rPr>
            <w:noProof/>
            <w:webHidden/>
          </w:rPr>
          <w:fldChar w:fldCharType="separate"/>
        </w:r>
        <w:r>
          <w:rPr>
            <w:noProof/>
            <w:webHidden/>
          </w:rPr>
          <w:t>24</w:t>
        </w:r>
        <w:r>
          <w:rPr>
            <w:noProof/>
            <w:webHidden/>
          </w:rPr>
          <w:fldChar w:fldCharType="end"/>
        </w:r>
      </w:hyperlink>
    </w:p>
    <w:p w14:paraId="4E529CA5" w14:textId="6D5AE863"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1" w:history="1">
        <w:r w:rsidRPr="00453C39">
          <w:rPr>
            <w:rStyle w:val="Hiperhivatkozs"/>
            <w:noProof/>
          </w:rPr>
          <w:t>5.3 Automatikus indítás</w:t>
        </w:r>
        <w:r>
          <w:rPr>
            <w:noProof/>
            <w:webHidden/>
          </w:rPr>
          <w:tab/>
        </w:r>
        <w:r>
          <w:rPr>
            <w:noProof/>
            <w:webHidden/>
          </w:rPr>
          <w:fldChar w:fldCharType="begin"/>
        </w:r>
        <w:r>
          <w:rPr>
            <w:noProof/>
            <w:webHidden/>
          </w:rPr>
          <w:instrText xml:space="preserve"> PAGEREF _Toc152112321 \h </w:instrText>
        </w:r>
        <w:r>
          <w:rPr>
            <w:noProof/>
            <w:webHidden/>
          </w:rPr>
        </w:r>
        <w:r>
          <w:rPr>
            <w:noProof/>
            <w:webHidden/>
          </w:rPr>
          <w:fldChar w:fldCharType="separate"/>
        </w:r>
        <w:r>
          <w:rPr>
            <w:noProof/>
            <w:webHidden/>
          </w:rPr>
          <w:t>25</w:t>
        </w:r>
        <w:r>
          <w:rPr>
            <w:noProof/>
            <w:webHidden/>
          </w:rPr>
          <w:fldChar w:fldCharType="end"/>
        </w:r>
      </w:hyperlink>
    </w:p>
    <w:p w14:paraId="525051EA" w14:textId="6072D3DA"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22" w:history="1">
        <w:r w:rsidRPr="00453C39">
          <w:rPr>
            <w:rStyle w:val="Hiperhivatkozs"/>
            <w:noProof/>
          </w:rPr>
          <w:t>6 Kommunikáció</w:t>
        </w:r>
        <w:r>
          <w:rPr>
            <w:noProof/>
            <w:webHidden/>
          </w:rPr>
          <w:tab/>
        </w:r>
        <w:r>
          <w:rPr>
            <w:noProof/>
            <w:webHidden/>
          </w:rPr>
          <w:fldChar w:fldCharType="begin"/>
        </w:r>
        <w:r>
          <w:rPr>
            <w:noProof/>
            <w:webHidden/>
          </w:rPr>
          <w:instrText xml:space="preserve"> PAGEREF _Toc152112322 \h </w:instrText>
        </w:r>
        <w:r>
          <w:rPr>
            <w:noProof/>
            <w:webHidden/>
          </w:rPr>
        </w:r>
        <w:r>
          <w:rPr>
            <w:noProof/>
            <w:webHidden/>
          </w:rPr>
          <w:fldChar w:fldCharType="separate"/>
        </w:r>
        <w:r>
          <w:rPr>
            <w:noProof/>
            <w:webHidden/>
          </w:rPr>
          <w:t>27</w:t>
        </w:r>
        <w:r>
          <w:rPr>
            <w:noProof/>
            <w:webHidden/>
          </w:rPr>
          <w:fldChar w:fldCharType="end"/>
        </w:r>
      </w:hyperlink>
    </w:p>
    <w:p w14:paraId="6E636508" w14:textId="37C2FA5D"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3" w:history="1">
        <w:r w:rsidRPr="00453C39">
          <w:rPr>
            <w:rStyle w:val="Hiperhivatkozs"/>
            <w:noProof/>
          </w:rPr>
          <w:t>6.1 I2C</w:t>
        </w:r>
        <w:r>
          <w:rPr>
            <w:noProof/>
            <w:webHidden/>
          </w:rPr>
          <w:tab/>
        </w:r>
        <w:r>
          <w:rPr>
            <w:noProof/>
            <w:webHidden/>
          </w:rPr>
          <w:fldChar w:fldCharType="begin"/>
        </w:r>
        <w:r>
          <w:rPr>
            <w:noProof/>
            <w:webHidden/>
          </w:rPr>
          <w:instrText xml:space="preserve"> PAGEREF _Toc152112323 \h </w:instrText>
        </w:r>
        <w:r>
          <w:rPr>
            <w:noProof/>
            <w:webHidden/>
          </w:rPr>
        </w:r>
        <w:r>
          <w:rPr>
            <w:noProof/>
            <w:webHidden/>
          </w:rPr>
          <w:fldChar w:fldCharType="separate"/>
        </w:r>
        <w:r>
          <w:rPr>
            <w:noProof/>
            <w:webHidden/>
          </w:rPr>
          <w:t>27</w:t>
        </w:r>
        <w:r>
          <w:rPr>
            <w:noProof/>
            <w:webHidden/>
          </w:rPr>
          <w:fldChar w:fldCharType="end"/>
        </w:r>
      </w:hyperlink>
    </w:p>
    <w:p w14:paraId="7627DABD" w14:textId="7922AB7A"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4" w:history="1">
        <w:r w:rsidRPr="00453C39">
          <w:rPr>
            <w:rStyle w:val="Hiperhivatkozs"/>
            <w:noProof/>
          </w:rPr>
          <w:t>6.2 MQTT</w:t>
        </w:r>
        <w:r>
          <w:rPr>
            <w:noProof/>
            <w:webHidden/>
          </w:rPr>
          <w:tab/>
        </w:r>
        <w:r>
          <w:rPr>
            <w:noProof/>
            <w:webHidden/>
          </w:rPr>
          <w:fldChar w:fldCharType="begin"/>
        </w:r>
        <w:r>
          <w:rPr>
            <w:noProof/>
            <w:webHidden/>
          </w:rPr>
          <w:instrText xml:space="preserve"> PAGEREF _Toc152112324 \h </w:instrText>
        </w:r>
        <w:r>
          <w:rPr>
            <w:noProof/>
            <w:webHidden/>
          </w:rPr>
        </w:r>
        <w:r>
          <w:rPr>
            <w:noProof/>
            <w:webHidden/>
          </w:rPr>
          <w:fldChar w:fldCharType="separate"/>
        </w:r>
        <w:r>
          <w:rPr>
            <w:noProof/>
            <w:webHidden/>
          </w:rPr>
          <w:t>28</w:t>
        </w:r>
        <w:r>
          <w:rPr>
            <w:noProof/>
            <w:webHidden/>
          </w:rPr>
          <w:fldChar w:fldCharType="end"/>
        </w:r>
      </w:hyperlink>
    </w:p>
    <w:p w14:paraId="71FF8828" w14:textId="65FE53D4"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5" w:history="1">
        <w:r w:rsidRPr="00453C39">
          <w:rPr>
            <w:rStyle w:val="Hiperhivatkozs"/>
            <w:noProof/>
          </w:rPr>
          <w:t>6.2.1 Topicok</w:t>
        </w:r>
        <w:r>
          <w:rPr>
            <w:noProof/>
            <w:webHidden/>
          </w:rPr>
          <w:tab/>
        </w:r>
        <w:r>
          <w:rPr>
            <w:noProof/>
            <w:webHidden/>
          </w:rPr>
          <w:fldChar w:fldCharType="begin"/>
        </w:r>
        <w:r>
          <w:rPr>
            <w:noProof/>
            <w:webHidden/>
          </w:rPr>
          <w:instrText xml:space="preserve"> PAGEREF _Toc152112325 \h </w:instrText>
        </w:r>
        <w:r>
          <w:rPr>
            <w:noProof/>
            <w:webHidden/>
          </w:rPr>
        </w:r>
        <w:r>
          <w:rPr>
            <w:noProof/>
            <w:webHidden/>
          </w:rPr>
          <w:fldChar w:fldCharType="separate"/>
        </w:r>
        <w:r>
          <w:rPr>
            <w:noProof/>
            <w:webHidden/>
          </w:rPr>
          <w:t>28</w:t>
        </w:r>
        <w:r>
          <w:rPr>
            <w:noProof/>
            <w:webHidden/>
          </w:rPr>
          <w:fldChar w:fldCharType="end"/>
        </w:r>
      </w:hyperlink>
    </w:p>
    <w:p w14:paraId="73175E57" w14:textId="5D69F42D"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6" w:history="1">
        <w:r w:rsidRPr="00453C39">
          <w:rPr>
            <w:rStyle w:val="Hiperhivatkozs"/>
            <w:noProof/>
          </w:rPr>
          <w:t>6.2.2 Résztvevők feladatai</w:t>
        </w:r>
        <w:r>
          <w:rPr>
            <w:noProof/>
            <w:webHidden/>
          </w:rPr>
          <w:tab/>
        </w:r>
        <w:r>
          <w:rPr>
            <w:noProof/>
            <w:webHidden/>
          </w:rPr>
          <w:fldChar w:fldCharType="begin"/>
        </w:r>
        <w:r>
          <w:rPr>
            <w:noProof/>
            <w:webHidden/>
          </w:rPr>
          <w:instrText xml:space="preserve"> PAGEREF _Toc152112326 \h </w:instrText>
        </w:r>
        <w:r>
          <w:rPr>
            <w:noProof/>
            <w:webHidden/>
          </w:rPr>
        </w:r>
        <w:r>
          <w:rPr>
            <w:noProof/>
            <w:webHidden/>
          </w:rPr>
          <w:fldChar w:fldCharType="separate"/>
        </w:r>
        <w:r>
          <w:rPr>
            <w:noProof/>
            <w:webHidden/>
          </w:rPr>
          <w:t>28</w:t>
        </w:r>
        <w:r>
          <w:rPr>
            <w:noProof/>
            <w:webHidden/>
          </w:rPr>
          <w:fldChar w:fldCharType="end"/>
        </w:r>
      </w:hyperlink>
    </w:p>
    <w:p w14:paraId="628B1A87" w14:textId="2F1C6E3D"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7" w:history="1">
        <w:r w:rsidRPr="00453C39">
          <w:rPr>
            <w:rStyle w:val="Hiperhivatkozs"/>
            <w:noProof/>
          </w:rPr>
          <w:t>6.2.3 Szolgáltatási szintek</w:t>
        </w:r>
        <w:r>
          <w:rPr>
            <w:noProof/>
            <w:webHidden/>
          </w:rPr>
          <w:tab/>
        </w:r>
        <w:r>
          <w:rPr>
            <w:noProof/>
            <w:webHidden/>
          </w:rPr>
          <w:fldChar w:fldCharType="begin"/>
        </w:r>
        <w:r>
          <w:rPr>
            <w:noProof/>
            <w:webHidden/>
          </w:rPr>
          <w:instrText xml:space="preserve"> PAGEREF _Toc152112327 \h </w:instrText>
        </w:r>
        <w:r>
          <w:rPr>
            <w:noProof/>
            <w:webHidden/>
          </w:rPr>
        </w:r>
        <w:r>
          <w:rPr>
            <w:noProof/>
            <w:webHidden/>
          </w:rPr>
          <w:fldChar w:fldCharType="separate"/>
        </w:r>
        <w:r>
          <w:rPr>
            <w:noProof/>
            <w:webHidden/>
          </w:rPr>
          <w:t>29</w:t>
        </w:r>
        <w:r>
          <w:rPr>
            <w:noProof/>
            <w:webHidden/>
          </w:rPr>
          <w:fldChar w:fldCharType="end"/>
        </w:r>
      </w:hyperlink>
    </w:p>
    <w:p w14:paraId="0D858EAE" w14:textId="78D02A55"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8" w:history="1">
        <w:r w:rsidRPr="00453C39">
          <w:rPr>
            <w:rStyle w:val="Hiperhivatkozs"/>
            <w:noProof/>
          </w:rPr>
          <w:t>6.2.4 Kliensek lehetőségei</w:t>
        </w:r>
        <w:r>
          <w:rPr>
            <w:noProof/>
            <w:webHidden/>
          </w:rPr>
          <w:tab/>
        </w:r>
        <w:r>
          <w:rPr>
            <w:noProof/>
            <w:webHidden/>
          </w:rPr>
          <w:fldChar w:fldCharType="begin"/>
        </w:r>
        <w:r>
          <w:rPr>
            <w:noProof/>
            <w:webHidden/>
          </w:rPr>
          <w:instrText xml:space="preserve"> PAGEREF _Toc152112328 \h </w:instrText>
        </w:r>
        <w:r>
          <w:rPr>
            <w:noProof/>
            <w:webHidden/>
          </w:rPr>
        </w:r>
        <w:r>
          <w:rPr>
            <w:noProof/>
            <w:webHidden/>
          </w:rPr>
          <w:fldChar w:fldCharType="separate"/>
        </w:r>
        <w:r>
          <w:rPr>
            <w:noProof/>
            <w:webHidden/>
          </w:rPr>
          <w:t>29</w:t>
        </w:r>
        <w:r>
          <w:rPr>
            <w:noProof/>
            <w:webHidden/>
          </w:rPr>
          <w:fldChar w:fldCharType="end"/>
        </w:r>
      </w:hyperlink>
    </w:p>
    <w:p w14:paraId="57BF5053" w14:textId="363A1646"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29" w:history="1">
        <w:r w:rsidRPr="00453C39">
          <w:rPr>
            <w:rStyle w:val="Hiperhivatkozs"/>
            <w:noProof/>
          </w:rPr>
          <w:t>7 Android alkalmazás</w:t>
        </w:r>
        <w:r>
          <w:rPr>
            <w:noProof/>
            <w:webHidden/>
          </w:rPr>
          <w:tab/>
        </w:r>
        <w:r>
          <w:rPr>
            <w:noProof/>
            <w:webHidden/>
          </w:rPr>
          <w:fldChar w:fldCharType="begin"/>
        </w:r>
        <w:r>
          <w:rPr>
            <w:noProof/>
            <w:webHidden/>
          </w:rPr>
          <w:instrText xml:space="preserve"> PAGEREF _Toc152112329 \h </w:instrText>
        </w:r>
        <w:r>
          <w:rPr>
            <w:noProof/>
            <w:webHidden/>
          </w:rPr>
        </w:r>
        <w:r>
          <w:rPr>
            <w:noProof/>
            <w:webHidden/>
          </w:rPr>
          <w:fldChar w:fldCharType="separate"/>
        </w:r>
        <w:r>
          <w:rPr>
            <w:noProof/>
            <w:webHidden/>
          </w:rPr>
          <w:t>30</w:t>
        </w:r>
        <w:r>
          <w:rPr>
            <w:noProof/>
            <w:webHidden/>
          </w:rPr>
          <w:fldChar w:fldCharType="end"/>
        </w:r>
      </w:hyperlink>
    </w:p>
    <w:p w14:paraId="617952F2" w14:textId="4E71A1E6"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0" w:history="1">
        <w:r w:rsidRPr="00453C39">
          <w:rPr>
            <w:rStyle w:val="Hiperhivatkozs"/>
            <w:noProof/>
          </w:rPr>
          <w:t>7.1 Architektúra és technológiai háttér</w:t>
        </w:r>
        <w:r>
          <w:rPr>
            <w:noProof/>
            <w:webHidden/>
          </w:rPr>
          <w:tab/>
        </w:r>
        <w:r>
          <w:rPr>
            <w:noProof/>
            <w:webHidden/>
          </w:rPr>
          <w:fldChar w:fldCharType="begin"/>
        </w:r>
        <w:r>
          <w:rPr>
            <w:noProof/>
            <w:webHidden/>
          </w:rPr>
          <w:instrText xml:space="preserve"> PAGEREF _Toc152112330 \h </w:instrText>
        </w:r>
        <w:r>
          <w:rPr>
            <w:noProof/>
            <w:webHidden/>
          </w:rPr>
        </w:r>
        <w:r>
          <w:rPr>
            <w:noProof/>
            <w:webHidden/>
          </w:rPr>
          <w:fldChar w:fldCharType="separate"/>
        </w:r>
        <w:r>
          <w:rPr>
            <w:noProof/>
            <w:webHidden/>
          </w:rPr>
          <w:t>30</w:t>
        </w:r>
        <w:r>
          <w:rPr>
            <w:noProof/>
            <w:webHidden/>
          </w:rPr>
          <w:fldChar w:fldCharType="end"/>
        </w:r>
      </w:hyperlink>
    </w:p>
    <w:p w14:paraId="0670031B" w14:textId="303F3A6B"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1" w:history="1">
        <w:r w:rsidRPr="00453C39">
          <w:rPr>
            <w:rStyle w:val="Hiperhivatkozs"/>
            <w:noProof/>
          </w:rPr>
          <w:t>7.1.1 Android Room</w:t>
        </w:r>
        <w:r>
          <w:rPr>
            <w:noProof/>
            <w:webHidden/>
          </w:rPr>
          <w:tab/>
        </w:r>
        <w:r>
          <w:rPr>
            <w:noProof/>
            <w:webHidden/>
          </w:rPr>
          <w:fldChar w:fldCharType="begin"/>
        </w:r>
        <w:r>
          <w:rPr>
            <w:noProof/>
            <w:webHidden/>
          </w:rPr>
          <w:instrText xml:space="preserve"> PAGEREF _Toc152112331 \h </w:instrText>
        </w:r>
        <w:r>
          <w:rPr>
            <w:noProof/>
            <w:webHidden/>
          </w:rPr>
        </w:r>
        <w:r>
          <w:rPr>
            <w:noProof/>
            <w:webHidden/>
          </w:rPr>
          <w:fldChar w:fldCharType="separate"/>
        </w:r>
        <w:r>
          <w:rPr>
            <w:noProof/>
            <w:webHidden/>
          </w:rPr>
          <w:t>30</w:t>
        </w:r>
        <w:r>
          <w:rPr>
            <w:noProof/>
            <w:webHidden/>
          </w:rPr>
          <w:fldChar w:fldCharType="end"/>
        </w:r>
      </w:hyperlink>
    </w:p>
    <w:p w14:paraId="1233D996" w14:textId="7D147C66"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2" w:history="1">
        <w:r w:rsidRPr="00453C39">
          <w:rPr>
            <w:rStyle w:val="Hiperhivatkozs"/>
            <w:noProof/>
          </w:rPr>
          <w:t>7.1.2 MVVM architektúra</w:t>
        </w:r>
        <w:r>
          <w:rPr>
            <w:noProof/>
            <w:webHidden/>
          </w:rPr>
          <w:tab/>
        </w:r>
        <w:r>
          <w:rPr>
            <w:noProof/>
            <w:webHidden/>
          </w:rPr>
          <w:fldChar w:fldCharType="begin"/>
        </w:r>
        <w:r>
          <w:rPr>
            <w:noProof/>
            <w:webHidden/>
          </w:rPr>
          <w:instrText xml:space="preserve"> PAGEREF _Toc152112332 \h </w:instrText>
        </w:r>
        <w:r>
          <w:rPr>
            <w:noProof/>
            <w:webHidden/>
          </w:rPr>
        </w:r>
        <w:r>
          <w:rPr>
            <w:noProof/>
            <w:webHidden/>
          </w:rPr>
          <w:fldChar w:fldCharType="separate"/>
        </w:r>
        <w:r>
          <w:rPr>
            <w:noProof/>
            <w:webHidden/>
          </w:rPr>
          <w:t>31</w:t>
        </w:r>
        <w:r>
          <w:rPr>
            <w:noProof/>
            <w:webHidden/>
          </w:rPr>
          <w:fldChar w:fldCharType="end"/>
        </w:r>
      </w:hyperlink>
    </w:p>
    <w:p w14:paraId="6A2EFA80" w14:textId="74C97BB5"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3" w:history="1">
        <w:r w:rsidRPr="00453C39">
          <w:rPr>
            <w:rStyle w:val="Hiperhivatkozs"/>
            <w:noProof/>
          </w:rPr>
          <w:t>7.1.3 Paho MQTT kliens</w:t>
        </w:r>
        <w:r>
          <w:rPr>
            <w:noProof/>
            <w:webHidden/>
          </w:rPr>
          <w:tab/>
        </w:r>
        <w:r>
          <w:rPr>
            <w:noProof/>
            <w:webHidden/>
          </w:rPr>
          <w:fldChar w:fldCharType="begin"/>
        </w:r>
        <w:r>
          <w:rPr>
            <w:noProof/>
            <w:webHidden/>
          </w:rPr>
          <w:instrText xml:space="preserve"> PAGEREF _Toc152112333 \h </w:instrText>
        </w:r>
        <w:r>
          <w:rPr>
            <w:noProof/>
            <w:webHidden/>
          </w:rPr>
        </w:r>
        <w:r>
          <w:rPr>
            <w:noProof/>
            <w:webHidden/>
          </w:rPr>
          <w:fldChar w:fldCharType="separate"/>
        </w:r>
        <w:r>
          <w:rPr>
            <w:noProof/>
            <w:webHidden/>
          </w:rPr>
          <w:t>31</w:t>
        </w:r>
        <w:r>
          <w:rPr>
            <w:noProof/>
            <w:webHidden/>
          </w:rPr>
          <w:fldChar w:fldCharType="end"/>
        </w:r>
      </w:hyperlink>
    </w:p>
    <w:p w14:paraId="274CE462" w14:textId="72273BED"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4" w:history="1">
        <w:r w:rsidRPr="00453C39">
          <w:rPr>
            <w:rStyle w:val="Hiperhivatkozs"/>
            <w:noProof/>
          </w:rPr>
          <w:t>7.1.4 Navigáció</w:t>
        </w:r>
        <w:r>
          <w:rPr>
            <w:noProof/>
            <w:webHidden/>
          </w:rPr>
          <w:tab/>
        </w:r>
        <w:r>
          <w:rPr>
            <w:noProof/>
            <w:webHidden/>
          </w:rPr>
          <w:fldChar w:fldCharType="begin"/>
        </w:r>
        <w:r>
          <w:rPr>
            <w:noProof/>
            <w:webHidden/>
          </w:rPr>
          <w:instrText xml:space="preserve"> PAGEREF _Toc152112334 \h </w:instrText>
        </w:r>
        <w:r>
          <w:rPr>
            <w:noProof/>
            <w:webHidden/>
          </w:rPr>
        </w:r>
        <w:r>
          <w:rPr>
            <w:noProof/>
            <w:webHidden/>
          </w:rPr>
          <w:fldChar w:fldCharType="separate"/>
        </w:r>
        <w:r>
          <w:rPr>
            <w:noProof/>
            <w:webHidden/>
          </w:rPr>
          <w:t>32</w:t>
        </w:r>
        <w:r>
          <w:rPr>
            <w:noProof/>
            <w:webHidden/>
          </w:rPr>
          <w:fldChar w:fldCharType="end"/>
        </w:r>
      </w:hyperlink>
    </w:p>
    <w:p w14:paraId="4BE23BF2" w14:textId="3989BE9B"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5" w:history="1">
        <w:r w:rsidRPr="00453C39">
          <w:rPr>
            <w:rStyle w:val="Hiperhivatkozs"/>
            <w:noProof/>
          </w:rPr>
          <w:t>7.1.5 Jetpack compose</w:t>
        </w:r>
        <w:r>
          <w:rPr>
            <w:noProof/>
            <w:webHidden/>
          </w:rPr>
          <w:tab/>
        </w:r>
        <w:r>
          <w:rPr>
            <w:noProof/>
            <w:webHidden/>
          </w:rPr>
          <w:fldChar w:fldCharType="begin"/>
        </w:r>
        <w:r>
          <w:rPr>
            <w:noProof/>
            <w:webHidden/>
          </w:rPr>
          <w:instrText xml:space="preserve"> PAGEREF _Toc152112335 \h </w:instrText>
        </w:r>
        <w:r>
          <w:rPr>
            <w:noProof/>
            <w:webHidden/>
          </w:rPr>
        </w:r>
        <w:r>
          <w:rPr>
            <w:noProof/>
            <w:webHidden/>
          </w:rPr>
          <w:fldChar w:fldCharType="separate"/>
        </w:r>
        <w:r>
          <w:rPr>
            <w:noProof/>
            <w:webHidden/>
          </w:rPr>
          <w:t>32</w:t>
        </w:r>
        <w:r>
          <w:rPr>
            <w:noProof/>
            <w:webHidden/>
          </w:rPr>
          <w:fldChar w:fldCharType="end"/>
        </w:r>
      </w:hyperlink>
    </w:p>
    <w:p w14:paraId="4122A388" w14:textId="73F87D6F"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6" w:history="1">
        <w:r w:rsidRPr="00453C39">
          <w:rPr>
            <w:rStyle w:val="Hiperhivatkozs"/>
            <w:noProof/>
          </w:rPr>
          <w:t>7.2 Felhasználói felület</w:t>
        </w:r>
        <w:r>
          <w:rPr>
            <w:noProof/>
            <w:webHidden/>
          </w:rPr>
          <w:tab/>
        </w:r>
        <w:r>
          <w:rPr>
            <w:noProof/>
            <w:webHidden/>
          </w:rPr>
          <w:fldChar w:fldCharType="begin"/>
        </w:r>
        <w:r>
          <w:rPr>
            <w:noProof/>
            <w:webHidden/>
          </w:rPr>
          <w:instrText xml:space="preserve"> PAGEREF _Toc152112336 \h </w:instrText>
        </w:r>
        <w:r>
          <w:rPr>
            <w:noProof/>
            <w:webHidden/>
          </w:rPr>
        </w:r>
        <w:r>
          <w:rPr>
            <w:noProof/>
            <w:webHidden/>
          </w:rPr>
          <w:fldChar w:fldCharType="separate"/>
        </w:r>
        <w:r>
          <w:rPr>
            <w:noProof/>
            <w:webHidden/>
          </w:rPr>
          <w:t>33</w:t>
        </w:r>
        <w:r>
          <w:rPr>
            <w:noProof/>
            <w:webHidden/>
          </w:rPr>
          <w:fldChar w:fldCharType="end"/>
        </w:r>
      </w:hyperlink>
    </w:p>
    <w:p w14:paraId="68E87278" w14:textId="309CA72A"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37" w:history="1">
        <w:r w:rsidRPr="00453C39">
          <w:rPr>
            <w:rStyle w:val="Hiperhivatkozs"/>
            <w:noProof/>
          </w:rPr>
          <w:t>8 Utolsó simítások</w:t>
        </w:r>
        <w:r>
          <w:rPr>
            <w:noProof/>
            <w:webHidden/>
          </w:rPr>
          <w:tab/>
        </w:r>
        <w:r>
          <w:rPr>
            <w:noProof/>
            <w:webHidden/>
          </w:rPr>
          <w:fldChar w:fldCharType="begin"/>
        </w:r>
        <w:r>
          <w:rPr>
            <w:noProof/>
            <w:webHidden/>
          </w:rPr>
          <w:instrText xml:space="preserve"> PAGEREF _Toc152112337 \h </w:instrText>
        </w:r>
        <w:r>
          <w:rPr>
            <w:noProof/>
            <w:webHidden/>
          </w:rPr>
        </w:r>
        <w:r>
          <w:rPr>
            <w:noProof/>
            <w:webHidden/>
          </w:rPr>
          <w:fldChar w:fldCharType="separate"/>
        </w:r>
        <w:r>
          <w:rPr>
            <w:noProof/>
            <w:webHidden/>
          </w:rPr>
          <w:t>35</w:t>
        </w:r>
        <w:r>
          <w:rPr>
            <w:noProof/>
            <w:webHidden/>
          </w:rPr>
          <w:fldChar w:fldCharType="end"/>
        </w:r>
      </w:hyperlink>
    </w:p>
    <w:p w14:paraId="387C4C2C" w14:textId="6F6034A7"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38" w:history="1">
        <w:r w:rsidRPr="00453C39">
          <w:rPr>
            <w:rStyle w:val="Hiperhivatkozs"/>
            <w:noProof/>
          </w:rPr>
          <w:t>Irodalomjegyzék</w:t>
        </w:r>
        <w:r>
          <w:rPr>
            <w:noProof/>
            <w:webHidden/>
          </w:rPr>
          <w:tab/>
        </w:r>
        <w:r>
          <w:rPr>
            <w:noProof/>
            <w:webHidden/>
          </w:rPr>
          <w:fldChar w:fldCharType="begin"/>
        </w:r>
        <w:r>
          <w:rPr>
            <w:noProof/>
            <w:webHidden/>
          </w:rPr>
          <w:instrText xml:space="preserve"> PAGEREF _Toc152112338 \h </w:instrText>
        </w:r>
        <w:r>
          <w:rPr>
            <w:noProof/>
            <w:webHidden/>
          </w:rPr>
        </w:r>
        <w:r>
          <w:rPr>
            <w:noProof/>
            <w:webHidden/>
          </w:rPr>
          <w:fldChar w:fldCharType="separate"/>
        </w:r>
        <w:r>
          <w:rPr>
            <w:noProof/>
            <w:webHidden/>
          </w:rPr>
          <w:t>36</w:t>
        </w:r>
        <w:r>
          <w:rPr>
            <w:noProof/>
            <w:webHidden/>
          </w:rPr>
          <w:fldChar w:fldCharType="end"/>
        </w:r>
      </w:hyperlink>
    </w:p>
    <w:p w14:paraId="13830104" w14:textId="7E950F6E"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39" w:history="1">
        <w:r w:rsidRPr="00453C39">
          <w:rPr>
            <w:rStyle w:val="Hiperhivatkozs"/>
            <w:noProof/>
          </w:rPr>
          <w:t>Függelék</w:t>
        </w:r>
        <w:r>
          <w:rPr>
            <w:noProof/>
            <w:webHidden/>
          </w:rPr>
          <w:tab/>
        </w:r>
        <w:r>
          <w:rPr>
            <w:noProof/>
            <w:webHidden/>
          </w:rPr>
          <w:fldChar w:fldCharType="begin"/>
        </w:r>
        <w:r>
          <w:rPr>
            <w:noProof/>
            <w:webHidden/>
          </w:rPr>
          <w:instrText xml:space="preserve"> PAGEREF _Toc152112339 \h </w:instrText>
        </w:r>
        <w:r>
          <w:rPr>
            <w:noProof/>
            <w:webHidden/>
          </w:rPr>
        </w:r>
        <w:r>
          <w:rPr>
            <w:noProof/>
            <w:webHidden/>
          </w:rPr>
          <w:fldChar w:fldCharType="separate"/>
        </w:r>
        <w:r>
          <w:rPr>
            <w:noProof/>
            <w:webHidden/>
          </w:rPr>
          <w:t>37</w:t>
        </w:r>
        <w:r>
          <w:rPr>
            <w:noProof/>
            <w:webHidden/>
          </w:rPr>
          <w:fldChar w:fldCharType="end"/>
        </w:r>
      </w:hyperlink>
    </w:p>
    <w:p w14:paraId="01B0DC16" w14:textId="23CA9F71"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F7E043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83BC6">
        <w:rPr>
          <w:noProof/>
        </w:rPr>
        <w:t>2023. 11. 29.</w:t>
      </w:r>
      <w:r w:rsidRPr="00B50CAA">
        <w:fldChar w:fldCharType="end"/>
      </w:r>
    </w:p>
    <w:p w14:paraId="5128D61A" w14:textId="77777777" w:rsidR="00681E99" w:rsidRDefault="005E01E0" w:rsidP="00854BDC">
      <w:pPr>
        <w:pStyle w:val="Nyilatkozatalrs"/>
      </w:pPr>
      <w:r>
        <w:tab/>
      </w:r>
      <w:r w:rsidR="00854BDC">
        <w:t>...</w:t>
      </w:r>
      <w:r>
        <w:t>…………………………………………….</w:t>
      </w:r>
    </w:p>
    <w:p w14:paraId="26AA76B1" w14:textId="4E212721" w:rsidR="005E01E0" w:rsidRDefault="005E01E0" w:rsidP="00854BDC">
      <w:pPr>
        <w:pStyle w:val="Nyilatkozatalrs"/>
      </w:pPr>
      <w:r>
        <w:tab/>
      </w:r>
      <w:fldSimple w:instr=" AUTHOR   \* MERGEFORMAT ">
        <w:r w:rsidR="00C5717A">
          <w:t>Nagy Bo</w:t>
        </w:r>
        <w:r w:rsidR="00683BC6">
          <w:t>r</w:t>
        </w:r>
      </w:fldSimple>
      <w:r w:rsidR="00B80867">
        <w:t>bála</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112287"/>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112288"/>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112289"/>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112290"/>
      <w:r>
        <w:lastRenderedPageBreak/>
        <w:t>Piac</w:t>
      </w:r>
      <w:r w:rsidR="00786C3D">
        <w:t>kutatás</w:t>
      </w:r>
      <w:bookmarkEnd w:id="5"/>
    </w:p>
    <w:p w14:paraId="320A28AF" w14:textId="4149E07B" w:rsidR="00E4627E" w:rsidRDefault="00812B41" w:rsidP="00E23891">
      <w:r>
        <w:t>Bármilyen innovatív ötlet haszontalanná tud válni, hogyha nem mérjük fel előtte a piaci igényeket, nem tudjuk, hogy a célfelhasználóknak mik az elvárásaik egy adott rendszerrel szemben. Az okos 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 a már meglévő okos üvegház megvalósításokat, a főbb tendenciákat, lehetőségeket, igényeket</w:t>
      </w:r>
      <w:r w:rsidR="00E4627E">
        <w:t>, illetve kitérek a növénytermesztésben használt jelenlegi technológiákra</w:t>
      </w:r>
      <w:r w:rsidR="0000291C">
        <w:t>.</w:t>
      </w:r>
    </w:p>
    <w:p w14:paraId="7E698AAE" w14:textId="5FBEDB1A" w:rsidR="00BD52F9" w:rsidRPr="00E03F2F" w:rsidRDefault="00BD52F9" w:rsidP="00E23891">
      <w:pPr>
        <w:rPr>
          <w:color w:val="FFD966" w:themeColor="accent4" w:themeTint="99"/>
        </w:rPr>
      </w:pPr>
      <w:r w:rsidRPr="00E03F2F">
        <w:rPr>
          <w:color w:val="FFD966" w:themeColor="accent4" w:themeTint="99"/>
        </w:rPr>
        <w:t>nagy mennyiségben mi a jó, mit lehet automatizálni, miért fontos a növényeknek a xy paraméter, kis kertben mi a jó, szobában mi a jó, öntözőrendszerek, annyira kerüljük meg az ember, amennyire akarjuk</w:t>
      </w:r>
    </w:p>
    <w:p w14:paraId="40C4CD97" w14:textId="1C722CAF" w:rsidR="00E03F2F" w:rsidRDefault="00E03F2F" w:rsidP="00E03F2F">
      <w:pPr>
        <w:pStyle w:val="Cmsor2"/>
      </w:pPr>
      <w:bookmarkStart w:id="6" w:name="_Toc152112291"/>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45E19E8F"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2011CE">
        <w:t>[1]</w:t>
      </w:r>
      <w:r w:rsidR="002011CE">
        <w:fldChar w:fldCharType="end"/>
      </w:r>
    </w:p>
    <w:p w14:paraId="65B56A23" w14:textId="75DA5D1E"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6648EA">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50055825"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w:t>
      </w:r>
      <w:r>
        <w:lastRenderedPageBreak/>
        <w:t>és egyéb gépeiket, optimalizálva ezzel a talajművelést, vetést és permetezést. Ezzel már 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956CC0">
        <w:t>[3]</w:t>
      </w:r>
      <w:r w:rsidR="00956CC0">
        <w:fldChar w:fldCharType="end"/>
      </w:r>
    </w:p>
    <w:p w14:paraId="48AD7383" w14:textId="419CBD24"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7C304A">
        <w:t>[4]</w:t>
      </w:r>
      <w:r w:rsidR="007C304A">
        <w:fldChar w:fldCharType="end"/>
      </w:r>
    </w:p>
    <w:p w14:paraId="3E48DDD4" w14:textId="3C13C3A1" w:rsidR="00E7501A" w:rsidRDefault="00E7501A" w:rsidP="00E03F2F">
      <w:r>
        <w:t>Pár év</w:t>
      </w:r>
      <w:r w:rsidR="003C49A8">
        <w:t>v</w:t>
      </w:r>
      <w:r>
        <w:t>el később az okos üvegházak is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706BA9">
        <w:t>[5]</w:t>
      </w:r>
      <w:r w:rsidR="00706BA9">
        <w:fldChar w:fldCharType="end"/>
      </w:r>
    </w:p>
    <w:p w14:paraId="07D3EB40" w14:textId="39947C04" w:rsidR="00E23891" w:rsidRDefault="00E23891" w:rsidP="00E23891">
      <w:pPr>
        <w:pStyle w:val="Cmsor2"/>
      </w:pPr>
      <w:bookmarkStart w:id="7" w:name="_Toc152112292"/>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2C8FE03B"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Ezt egészíti ki a</w:t>
      </w:r>
      <w:r w:rsidR="006A1FF2">
        <w:t xml:space="preserve">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6A1FF2">
        <w:t>[6]</w:t>
      </w:r>
      <w:r w:rsidR="006A1FF2">
        <w:fldChar w:fldCharType="end"/>
      </w:r>
      <w:r w:rsidR="006A1FF2">
        <w:t xml:space="preserve"> Az, hogy ez jó-e vagy sem, inkább erkölcsi kérdés, informatikai szempontból inkább egy kihívásnak mondanám.</w:t>
      </w:r>
    </w:p>
    <w:p w14:paraId="766D4C8F" w14:textId="73C95B24"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C6572D">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112293"/>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112294"/>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35C53F60"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C6572D">
        <w:t>[7]</w:t>
      </w:r>
      <w:r w:rsidR="00C6572D">
        <w:fldChar w:fldCharType="end"/>
      </w:r>
    </w:p>
    <w:p w14:paraId="5FC700A6" w14:textId="58BDD0FC"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fejlődéshez, növekedéshez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C6572D">
        <w:t>[8]</w:t>
      </w:r>
      <w:r w:rsidR="000E636D">
        <w:fldChar w:fldCharType="end"/>
      </w:r>
    </w:p>
    <w:p w14:paraId="49F1159A" w14:textId="33E216F3" w:rsidR="003B0CCE" w:rsidRDefault="003B0CCE" w:rsidP="003B0CCE">
      <w:pPr>
        <w:pStyle w:val="Cmsor3"/>
      </w:pPr>
      <w:r>
        <w:t>Víz</w:t>
      </w:r>
    </w:p>
    <w:p w14:paraId="0B761DAA" w14:textId="7EA0B22F" w:rsidR="00D90132" w:rsidRPr="00D90132" w:rsidRDefault="00D90132" w:rsidP="00D90132">
      <w:r>
        <w:t>Mint minden élőlény, a növények sem tudnának víz nélkül élni.</w:t>
      </w:r>
    </w:p>
    <w:p w14:paraId="7772A6EB" w14:textId="77777777" w:rsidR="009505D0" w:rsidRPr="00A503CE" w:rsidRDefault="009505D0" w:rsidP="00DB3D5A"/>
    <w:p w14:paraId="075A3844" w14:textId="77777777" w:rsidR="00DB3D5A" w:rsidRDefault="00DB3D5A" w:rsidP="00DB3D5A"/>
    <w:p w14:paraId="18F06775" w14:textId="77777777" w:rsidR="00DB3D5A" w:rsidRDefault="00DB3D5A" w:rsidP="00DB3D5A"/>
    <w:p w14:paraId="6BDE6598" w14:textId="5DA41AA0" w:rsidR="00A93545" w:rsidRDefault="00A93545" w:rsidP="00DB3D5A">
      <w:pPr>
        <w:pStyle w:val="Cmsor1"/>
      </w:pPr>
      <w:bookmarkStart w:id="11" w:name="_Toc152112295"/>
      <w:r>
        <w:lastRenderedPageBreak/>
        <w:t>Használt eszközök</w:t>
      </w:r>
      <w:bookmarkEnd w:id="11"/>
    </w:p>
    <w:p w14:paraId="5A532372" w14:textId="19FC494B" w:rsidR="00A5773E" w:rsidRDefault="00A5773E" w:rsidP="00A5773E">
      <w:pPr>
        <w:pStyle w:val="Cmsor2"/>
      </w:pPr>
      <w:bookmarkStart w:id="12" w:name="_Toc152112296"/>
      <w:r>
        <w:t>Érzékelők</w:t>
      </w:r>
      <w:bookmarkEnd w:id="12"/>
    </w:p>
    <w:p w14:paraId="27B037F8" w14:textId="4D99AB8C" w:rsidR="00DE2565" w:rsidRPr="00DE2565" w:rsidRDefault="006177FF" w:rsidP="00DE2565">
      <w:r>
        <w:t xml:space="preserve">Elsőkörben megállapítható, hogy egy okos 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13" w:name="_Toc152112297"/>
      <w:r>
        <w:t>Hőmérséklet és páratartalom</w:t>
      </w:r>
      <w:bookmarkEnd w:id="13"/>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2BE8AE51" w:rsidR="00DE2565" w:rsidRDefault="00856D64" w:rsidP="00DE2565">
      <w:r>
        <w:t>A rendszerben az Adafruit Si7021 hőmérséklet- és páratartalom-mérő szenzort használtam</w:t>
      </w:r>
      <w:r w:rsidR="00032BBC">
        <w:t xml:space="preserve"> (</w:t>
      </w:r>
      <w:r w:rsidR="001B3A5D">
        <w:t>3</w:t>
      </w:r>
      <w:r w:rsidR="00032BBC">
        <w:t>.1 ábra)</w:t>
      </w:r>
      <w:r>
        <w:t>,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D429EB">
        <w:t>[9]</w:t>
      </w:r>
      <w:r w:rsidR="00D429EB">
        <w:fldChar w:fldCharType="end"/>
      </w:r>
    </w:p>
    <w:p w14:paraId="7FA405C9" w14:textId="77777777" w:rsidR="00DE2565" w:rsidRDefault="00DE2565" w:rsidP="00DE2565">
      <w:pPr>
        <w:pStyle w:val="Kp"/>
      </w:pPr>
      <w:r>
        <w:rPr>
          <w:noProof/>
        </w:rPr>
        <w:drawing>
          <wp:inline distT="0" distB="0" distL="0" distR="0" wp14:anchorId="0A06A043" wp14:editId="19FF227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0BD34EC3" w:rsidR="00DE2565" w:rsidRDefault="001B3A5D" w:rsidP="00DE2565">
      <w:pPr>
        <w:pStyle w:val="Kpalrs"/>
      </w:pPr>
      <w:r>
        <w:t>3</w:t>
      </w:r>
      <w:r w:rsidR="0009612B">
        <w:t>.</w:t>
      </w:r>
      <w:fldSimple w:instr=" SEQ ábra \* ARABIC \s 1 ">
        <w:r w:rsidR="0009612B">
          <w:rPr>
            <w:noProof/>
          </w:rPr>
          <w:t>1</w:t>
        </w:r>
      </w:fldSimple>
      <w:r w:rsidR="00DE2565">
        <w:t>. ábra: Adafruit si7021</w:t>
      </w:r>
    </w:p>
    <w:p w14:paraId="667D40A1" w14:textId="77777777" w:rsidR="00DE2565" w:rsidRDefault="00DE2565" w:rsidP="00DE2565">
      <w:pPr>
        <w:pStyle w:val="Cmsor3"/>
      </w:pPr>
      <w:bookmarkStart w:id="14" w:name="_Toc152112298"/>
      <w:r>
        <w:lastRenderedPageBreak/>
        <w:t>Fényerősség</w:t>
      </w:r>
      <w:bookmarkEnd w:id="14"/>
    </w:p>
    <w:p w14:paraId="6E255034" w14:textId="30B5244A" w:rsidR="00DE2565" w:rsidRDefault="00DE2565" w:rsidP="00DE2565">
      <w:r>
        <w:t>A fény mennyisége szintén létfontosságú, ehhez az Adafruit TSL2591 fényérzékelő szenzort használtam</w:t>
      </w:r>
      <w:r w:rsidR="00032BBC">
        <w:t xml:space="preserve"> (</w:t>
      </w:r>
      <w:r w:rsidR="00821CFF">
        <w:t>3</w:t>
      </w:r>
      <w:r w:rsidR="00032BBC">
        <w:t>.2 ábra)</w:t>
      </w:r>
      <w:r>
        <w:t xml:space="preserve">. 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D429EB">
        <w:t>[10]</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p w14:paraId="2D9E3577" w14:textId="06465E0C" w:rsidR="001109E7" w:rsidRDefault="00131351" w:rsidP="001109E7">
      <w:pPr>
        <w:pStyle w:val="Kpalrs"/>
      </w:pPr>
      <w:r>
        <w:t>3</w:t>
      </w:r>
      <w:r w:rsidR="0009612B">
        <w:t>.</w:t>
      </w:r>
      <w:fldSimple w:instr=" SEQ ábra \* ARABIC \s 1 ">
        <w:r w:rsidR="0009612B">
          <w:rPr>
            <w:noProof/>
          </w:rPr>
          <w:t>2</w:t>
        </w:r>
      </w:fldSimple>
      <w:r w:rsidR="001109E7">
        <w:t>. ábra: Adafruit tsl2591</w:t>
      </w:r>
    </w:p>
    <w:p w14:paraId="1F3A7BBB" w14:textId="0ED1DEB6" w:rsidR="004E2649" w:rsidRDefault="00AA54F5" w:rsidP="00AA54F5">
      <w:pPr>
        <w:pStyle w:val="Cmsor3"/>
      </w:pPr>
      <w:bookmarkStart w:id="15" w:name="_Toc152112299"/>
      <w:r>
        <w:t>Talajnedvesség</w:t>
      </w:r>
      <w:bookmarkEnd w:id="15"/>
    </w:p>
    <w:p w14:paraId="3E8A0C1E" w14:textId="160AA726" w:rsidR="003B2246" w:rsidRDefault="00AA54F5" w:rsidP="00AA54F5">
      <w:r>
        <w:t>Az egyik legalapvetőbb paraméter, amit mérnünk kell, a talajnedvesség. Erre a célra egy kapacitív talajnedvesség-mérő szenzort használtam</w:t>
      </w:r>
      <w:r w:rsidR="00032BBC">
        <w:t xml:space="preserve"> (</w:t>
      </w:r>
      <w:r w:rsidR="00821CFF">
        <w:t>3</w:t>
      </w:r>
      <w:r w:rsidR="00032BBC">
        <w:t>.3 ábra)</w:t>
      </w:r>
      <w:r>
        <w:t>, aminek előnyös tulajdonsága a hosszú élettartam, ami kapacitív mivoltának köszönhető.</w:t>
      </w:r>
    </w:p>
    <w:p w14:paraId="05BE2AFA" w14:textId="65921ED5"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D429EB">
        <w:t>[11]</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p w14:paraId="59DF716E" w14:textId="1B8316CD" w:rsidR="00DB10C3" w:rsidRDefault="00131351" w:rsidP="00DB10C3">
      <w:pPr>
        <w:pStyle w:val="Kpalrs"/>
      </w:pPr>
      <w:r>
        <w:t>3</w:t>
      </w:r>
      <w:r w:rsidR="0009612B">
        <w:t>.</w:t>
      </w:r>
      <w:fldSimple w:instr=" SEQ ábra \* ARABIC \s 1 ">
        <w:r w:rsidR="0009612B">
          <w:rPr>
            <w:noProof/>
          </w:rPr>
          <w:t>3</w:t>
        </w:r>
      </w:fldSimple>
      <w:r w:rsidR="00DB10C3">
        <w:t>. ábra: Kapacitív talajnedvesség-mérő szenzor</w:t>
      </w:r>
    </w:p>
    <w:p w14:paraId="08683B8F" w14:textId="7AB133A2" w:rsidR="00DB10C3" w:rsidRDefault="00DB10C3" w:rsidP="00DB10C3">
      <w:pPr>
        <w:pStyle w:val="Cmsor3"/>
      </w:pPr>
      <w:bookmarkStart w:id="16" w:name="_Toc152112300"/>
      <w:r>
        <w:lastRenderedPageBreak/>
        <w:t>Sz</w:t>
      </w:r>
      <w:r w:rsidR="007578E0">
        <w:t>élerősség</w:t>
      </w:r>
      <w:bookmarkEnd w:id="16"/>
    </w:p>
    <w:p w14:paraId="349E2440" w14:textId="472993FA"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w:t>
      </w:r>
      <w:r w:rsidR="00D156A2">
        <w:t xml:space="preserve"> (</w:t>
      </w:r>
      <w:r w:rsidR="00821CFF">
        <w:t>3</w:t>
      </w:r>
      <w:r w:rsidR="00D156A2">
        <w:t>.4 ábra)</w:t>
      </w:r>
      <w:r w:rsidR="00E8542D">
        <w:t>, 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755183">
        <w:t>[12]</w:t>
      </w:r>
      <w:r w:rsidR="00755183">
        <w:fldChar w:fldCharType="end"/>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5091320F" w:rsidR="00853725" w:rsidRDefault="00131351" w:rsidP="00853725">
      <w:pPr>
        <w:pStyle w:val="Kpalrs"/>
      </w:pPr>
      <w:r>
        <w:t>3</w:t>
      </w:r>
      <w:r w:rsidR="0009612B">
        <w:t>.</w:t>
      </w:r>
      <w:fldSimple w:instr=" SEQ ábra \* ARABIC \s 1 ">
        <w:r w:rsidR="0009612B">
          <w:rPr>
            <w:noProof/>
          </w:rPr>
          <w:t>4</w:t>
        </w:r>
      </w:fldSimple>
      <w:r w:rsidR="00853725">
        <w:t>. ábra: A1733 kanalas anemométer</w:t>
      </w:r>
    </w:p>
    <w:p w14:paraId="36471D32" w14:textId="6606F7FB" w:rsidR="002E2B30" w:rsidRDefault="002E2B30" w:rsidP="002E2B30">
      <w:pPr>
        <w:pStyle w:val="Cmsor3"/>
      </w:pPr>
      <w:bookmarkStart w:id="17" w:name="_Toc152112301"/>
      <w:r>
        <w:t>Vízszint</w:t>
      </w:r>
      <w:bookmarkEnd w:id="17"/>
    </w:p>
    <w:p w14:paraId="04DCAAF7" w14:textId="1B7E6228"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w:t>
      </w:r>
      <w:r w:rsidR="00321F27">
        <w:t xml:space="preserve"> (</w:t>
      </w:r>
      <w:r w:rsidR="00821CFF">
        <w:t>3</w:t>
      </w:r>
      <w:r w:rsidR="00321F27">
        <w:t>.5 ábra)</w:t>
      </w:r>
      <w:r>
        <w:t>,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755183">
        <w:t>[13]</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54A309F2" w:rsidR="00570A6C" w:rsidRPr="002E2B30" w:rsidRDefault="00821CFF" w:rsidP="00570A6C">
      <w:pPr>
        <w:pStyle w:val="Kpalrs"/>
      </w:pPr>
      <w:r>
        <w:t>3</w:t>
      </w:r>
      <w:r w:rsidR="0009612B">
        <w:t>.</w:t>
      </w:r>
      <w:fldSimple w:instr=" SEQ ábra \* ARABIC \s 1 ">
        <w:r w:rsidR="0009612B">
          <w:rPr>
            <w:noProof/>
          </w:rPr>
          <w:t>5</w:t>
        </w:r>
      </w:fldSimple>
      <w:r w:rsidR="00570A6C">
        <w:t>. ábra: WLD-75 vízszintmérő szenzor</w:t>
      </w:r>
    </w:p>
    <w:p w14:paraId="29C93FCA" w14:textId="0B1CEB16" w:rsidR="00A5773E" w:rsidRDefault="00A5773E" w:rsidP="00A5773E">
      <w:pPr>
        <w:pStyle w:val="Cmsor2"/>
      </w:pPr>
      <w:bookmarkStart w:id="18" w:name="_Toc152112302"/>
      <w:r>
        <w:lastRenderedPageBreak/>
        <w:t>Beavatkozók</w:t>
      </w:r>
      <w:bookmarkEnd w:id="18"/>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19" w:name="_Toc152112303"/>
      <w:r>
        <w:t>Vízpumpa</w:t>
      </w:r>
      <w:bookmarkEnd w:id="19"/>
    </w:p>
    <w:p w14:paraId="66B117E3" w14:textId="08888906" w:rsidR="00EC4756" w:rsidRDefault="00EC4756" w:rsidP="00EC4756">
      <w:r>
        <w:t>A locsolás a legalapvetőbb eleme az üvegháznak, ehhez vízpumpákat volt szükséges beiktatni a rendszerbe. A használt vízpumpa</w:t>
      </w:r>
      <w:r w:rsidR="00716D4F">
        <w:t xml:space="preserve"> (</w:t>
      </w:r>
      <w:r w:rsidR="00821CFF">
        <w:t>3</w:t>
      </w:r>
      <w:r w:rsidR="00716D4F">
        <w:t>.6 ábra)</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9322DE">
        <w:t>[14]</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5"/>
                    <a:stretch>
                      <a:fillRect/>
                    </a:stretch>
                  </pic:blipFill>
                  <pic:spPr>
                    <a:xfrm>
                      <a:off x="0" y="0"/>
                      <a:ext cx="2499760" cy="1727107"/>
                    </a:xfrm>
                    <a:prstGeom prst="rect">
                      <a:avLst/>
                    </a:prstGeom>
                  </pic:spPr>
                </pic:pic>
              </a:graphicData>
            </a:graphic>
          </wp:inline>
        </w:drawing>
      </w:r>
    </w:p>
    <w:p w14:paraId="31A3B4EF" w14:textId="39B7D528" w:rsidR="000009E9" w:rsidRDefault="00821CFF" w:rsidP="00D218A0">
      <w:pPr>
        <w:pStyle w:val="Kpalrs"/>
      </w:pPr>
      <w:r>
        <w:t>3</w:t>
      </w:r>
      <w:r w:rsidR="0009612B">
        <w:t>.</w:t>
      </w:r>
      <w:fldSimple w:instr=" SEQ ábra \* ARABIC \s 1 ">
        <w:r w:rsidR="0009612B">
          <w:rPr>
            <w:noProof/>
          </w:rPr>
          <w:t>6</w:t>
        </w:r>
      </w:fldSimple>
      <w:r w:rsidR="00EC4756">
        <w:t>. ábra: Vízpumpa</w:t>
      </w:r>
    </w:p>
    <w:p w14:paraId="18580012" w14:textId="3637F888" w:rsidR="00D218A0" w:rsidRPr="00D218A0" w:rsidRDefault="00D218A0" w:rsidP="00D218A0">
      <w:r w:rsidRPr="001E19A1">
        <w:rPr>
          <w:highlight w:val="yellow"/>
        </w:rPr>
        <w:t>Itt még pár szót a csövekről, amiken megy a víz majd</w:t>
      </w:r>
      <w:r w:rsidR="004D66E2">
        <w:rPr>
          <w:highlight w:val="yellow"/>
        </w:rPr>
        <w:t xml:space="preserve">, vagy </w:t>
      </w:r>
      <w:proofErr w:type="gramStart"/>
      <w:r w:rsidR="004D66E2">
        <w:rPr>
          <w:highlight w:val="yellow"/>
        </w:rPr>
        <w:t>bármi</w:t>
      </w:r>
      <w:proofErr w:type="gramEnd"/>
      <w:r w:rsidR="004D66E2">
        <w:rPr>
          <w:highlight w:val="yellow"/>
        </w:rPr>
        <w:t xml:space="preserve"> hogy ne legyen ilyen üres a lap alja</w:t>
      </w:r>
      <w:r w:rsidRPr="001E19A1">
        <w:rPr>
          <w:highlight w:val="yellow"/>
        </w:rPr>
        <w:t>.</w:t>
      </w:r>
    </w:p>
    <w:p w14:paraId="7DDB7A6D" w14:textId="77777777" w:rsidR="00D218A0" w:rsidRDefault="00D218A0">
      <w:pPr>
        <w:spacing w:after="0" w:line="240" w:lineRule="auto"/>
        <w:ind w:firstLine="0"/>
        <w:jc w:val="left"/>
        <w:rPr>
          <w:rFonts w:cs="Arial"/>
          <w:b/>
          <w:bCs/>
          <w:sz w:val="28"/>
          <w:szCs w:val="26"/>
        </w:rPr>
      </w:pPr>
      <w:r>
        <w:br w:type="page"/>
      </w:r>
    </w:p>
    <w:p w14:paraId="6388EBD1" w14:textId="7BFEED1D" w:rsidR="00797F1D" w:rsidRDefault="00EC4756" w:rsidP="00EC4756">
      <w:pPr>
        <w:pStyle w:val="Cmsor3"/>
      </w:pPr>
      <w:bookmarkStart w:id="20" w:name="_Toc152112304"/>
      <w:r>
        <w:lastRenderedPageBreak/>
        <w:t>Ablaknyitó motor</w:t>
      </w:r>
      <w:bookmarkEnd w:id="20"/>
    </w:p>
    <w:p w14:paraId="7783FF55" w14:textId="006999BB"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691229">
        <w:t>(</w:t>
      </w:r>
      <w:r w:rsidR="00821CFF">
        <w:t>3</w:t>
      </w:r>
      <w:r w:rsidR="00691229">
        <w:t xml:space="preserve">.7 ábra)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016B70">
        <w:t>[15]</w:t>
      </w:r>
      <w:r w:rsidR="00016B70">
        <w:fldChar w:fldCharType="end"/>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6"/>
                    <a:stretch>
                      <a:fillRect/>
                    </a:stretch>
                  </pic:blipFill>
                  <pic:spPr>
                    <a:xfrm>
                      <a:off x="0" y="0"/>
                      <a:ext cx="2568916" cy="1889100"/>
                    </a:xfrm>
                    <a:prstGeom prst="rect">
                      <a:avLst/>
                    </a:prstGeom>
                  </pic:spPr>
                </pic:pic>
              </a:graphicData>
            </a:graphic>
          </wp:inline>
        </w:drawing>
      </w:r>
    </w:p>
    <w:p w14:paraId="1AC13572" w14:textId="41B5DDC1" w:rsidR="00291BFC" w:rsidRDefault="00821CFF" w:rsidP="00291BFC">
      <w:pPr>
        <w:pStyle w:val="Kpalrs"/>
      </w:pPr>
      <w:r>
        <w:t>3</w:t>
      </w:r>
      <w:r w:rsidR="0009612B">
        <w:t>.</w:t>
      </w:r>
      <w:fldSimple w:instr=" SEQ ábra \* ARABIC \s 1 ">
        <w:r w:rsidR="0009612B">
          <w:rPr>
            <w:noProof/>
          </w:rPr>
          <w:t>7</w:t>
        </w:r>
      </w:fldSimple>
      <w:r w:rsidR="00291BFC">
        <w:t>. ábra: Ablaknyitó motor</w:t>
      </w:r>
    </w:p>
    <w:p w14:paraId="23519A7C" w14:textId="27C53DFC" w:rsidR="00291BFC" w:rsidRDefault="00291BFC" w:rsidP="00291BFC">
      <w:pPr>
        <w:pStyle w:val="Cmsor3"/>
      </w:pPr>
      <w:bookmarkStart w:id="21" w:name="_Toc152112305"/>
      <w:r>
        <w:t>Ventilátor</w:t>
      </w:r>
      <w:bookmarkEnd w:id="21"/>
    </w:p>
    <w:p w14:paraId="56124AEB" w14:textId="46E54D3D" w:rsidR="00291BFC" w:rsidRDefault="00291BFC" w:rsidP="002C15DA">
      <w:r>
        <w:t xml:space="preserve">A hőmérséklet, és főként a páratartalom változtatására egy </w:t>
      </w:r>
      <w:r w:rsidRPr="00291BFC">
        <w:t>OEM PC</w:t>
      </w:r>
      <w:r>
        <w:t xml:space="preserve"> ventilátort használ</w:t>
      </w:r>
      <w:r w:rsidR="00A941FF">
        <w:t>tam (</w:t>
      </w:r>
      <w:r w:rsidR="00821CFF">
        <w:t>3</w:t>
      </w:r>
      <w:r w:rsidR="00A941FF">
        <w:t>.8 ábra)</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8575D1">
        <w:t>[16]</w:t>
      </w:r>
      <w:r w:rsidR="008575D1">
        <w:fldChar w:fldCharType="end"/>
      </w:r>
      <w:r w:rsidR="002C15DA">
        <w:t xml:space="preserve"> </w:t>
      </w:r>
      <w:r w:rsidR="002C15DA" w:rsidRPr="002C15DA">
        <w:rPr>
          <w:highlight w:val="yellow"/>
        </w:rPr>
        <w:t>Még pár dolog jöhet ide, miután kipróbáltam.</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7"/>
                    <a:stretch>
                      <a:fillRect/>
                    </a:stretch>
                  </pic:blipFill>
                  <pic:spPr>
                    <a:xfrm>
                      <a:off x="0" y="0"/>
                      <a:ext cx="2192299" cy="1841785"/>
                    </a:xfrm>
                    <a:prstGeom prst="rect">
                      <a:avLst/>
                    </a:prstGeom>
                  </pic:spPr>
                </pic:pic>
              </a:graphicData>
            </a:graphic>
          </wp:inline>
        </w:drawing>
      </w:r>
    </w:p>
    <w:p w14:paraId="1E401A0F" w14:textId="2D03D010" w:rsidR="00291BFC" w:rsidRPr="00291BFC" w:rsidRDefault="00821CFF" w:rsidP="00291BFC">
      <w:pPr>
        <w:pStyle w:val="Kpalrs"/>
      </w:pPr>
      <w:r>
        <w:t>3</w:t>
      </w:r>
      <w:r w:rsidR="0009612B">
        <w:t>.</w:t>
      </w:r>
      <w:fldSimple w:instr=" SEQ ábra \* ARABIC \s 1 ">
        <w:r w:rsidR="0009612B">
          <w:rPr>
            <w:noProof/>
          </w:rPr>
          <w:t>8</w:t>
        </w:r>
      </w:fldSimple>
      <w:r w:rsidR="00291BFC">
        <w:t>. ábra: OEM PC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22" w:name="_Toc152112306"/>
      <w:r>
        <w:lastRenderedPageBreak/>
        <w:t>LED szalag</w:t>
      </w:r>
      <w:bookmarkEnd w:id="22"/>
    </w:p>
    <w:p w14:paraId="445DF5F4" w14:textId="15475D9E" w:rsidR="009E3C11" w:rsidRDefault="009E3C11" w:rsidP="009E3C11">
      <w:r>
        <w:t>A fény növelésére és paramétereinek állítására RGB LED szalagot alkalmaz</w:t>
      </w:r>
      <w:r w:rsidR="0048078B">
        <w:t>tam (</w:t>
      </w:r>
      <w:r w:rsidR="00821CFF">
        <w:t>3</w:t>
      </w:r>
      <w:r w:rsidR="0048078B">
        <w:t>.9 ábra)</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2D1996EF" w:rsidR="000009E9" w:rsidRPr="000009E9" w:rsidRDefault="00821CFF" w:rsidP="000009E9">
      <w:pPr>
        <w:pStyle w:val="Kpalrs"/>
      </w:pPr>
      <w:r>
        <w:t>3</w:t>
      </w:r>
      <w:r w:rsidR="0009612B">
        <w:t>.</w:t>
      </w:r>
      <w:fldSimple w:instr=" SEQ ábra \* ARABIC \s 1 ">
        <w:r w:rsidR="0009612B">
          <w:rPr>
            <w:noProof/>
          </w:rPr>
          <w:t>9</w:t>
        </w:r>
      </w:fldSimple>
      <w:r w:rsidR="00524804">
        <w:t>. ábra: RGB LED szalag</w:t>
      </w:r>
    </w:p>
    <w:p w14:paraId="24338A17" w14:textId="0CD13113" w:rsidR="000009E9" w:rsidRDefault="000009E9" w:rsidP="00A5773E">
      <w:pPr>
        <w:pStyle w:val="Cmsor2"/>
      </w:pPr>
      <w:bookmarkStart w:id="23" w:name="_Toc152112307"/>
      <w:r>
        <w:t>Egyéb eszközök</w:t>
      </w:r>
      <w:bookmarkEnd w:id="23"/>
    </w:p>
    <w:p w14:paraId="6EC1D95A" w14:textId="77777777" w:rsidR="000009E9" w:rsidRDefault="000009E9" w:rsidP="000009E9">
      <w:pPr>
        <w:pStyle w:val="Cmsor3"/>
      </w:pPr>
      <w:bookmarkStart w:id="24" w:name="_Toc152112308"/>
      <w:r>
        <w:t>Relé</w:t>
      </w:r>
      <w:bookmarkEnd w:id="24"/>
    </w:p>
    <w:p w14:paraId="1DBC4683" w14:textId="15BE56C8" w:rsidR="000009E9" w:rsidRDefault="000009E9" w:rsidP="000009E9">
      <w:r>
        <w:t xml:space="preserve">Ahogyan fentebb már említésre került, néhány beavatkozó vezérlése relén keresztül történik. Erre a célra a </w:t>
      </w:r>
      <w:proofErr w:type="spellStart"/>
      <w:r w:rsidRPr="000009E9">
        <w:t>Robofun</w:t>
      </w:r>
      <w:proofErr w:type="spellEnd"/>
      <w:r w:rsidRPr="000009E9">
        <w:t xml:space="preserve"> 5V egycsatornás relé modul</w:t>
      </w:r>
      <w:r>
        <w:t>t használtam</w:t>
      </w:r>
      <w:r w:rsidR="00EC299C">
        <w:t xml:space="preserve"> (</w:t>
      </w:r>
      <w:r w:rsidR="00821CFF">
        <w:t>3</w:t>
      </w:r>
      <w:r w:rsidR="00EC299C">
        <w:t>.10 ábra)</w:t>
      </w:r>
      <w:r>
        <w:t>.</w:t>
      </w:r>
      <w:r w:rsidR="00BB38C8">
        <w:t xml:space="preserve"> </w:t>
      </w:r>
      <w:r w:rsidR="00BB38C8">
        <w:fldChar w:fldCharType="begin"/>
      </w:r>
      <w:r w:rsidR="00BB38C8">
        <w:instrText xml:space="preserve"> REF _Ref152115841 \r \h </w:instrText>
      </w:r>
      <w:r w:rsidR="00BB38C8">
        <w:fldChar w:fldCharType="separate"/>
      </w:r>
      <w:r w:rsidR="00BB38C8">
        <w:t>[17]</w:t>
      </w:r>
      <w:r w:rsidR="00BB38C8">
        <w:fldChar w:fldCharType="end"/>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04C2A230" w:rsidR="000009E9" w:rsidRPr="000009E9" w:rsidRDefault="00821CFF" w:rsidP="000009E9">
      <w:pPr>
        <w:pStyle w:val="Kpalrs"/>
      </w:pPr>
      <w:r>
        <w:t>3</w:t>
      </w:r>
      <w:r w:rsidR="0009612B">
        <w:t>.</w:t>
      </w:r>
      <w:fldSimple w:instr=" SEQ ábra \* ARABIC \s 1 ">
        <w:r w:rsidR="0009612B">
          <w:rPr>
            <w:noProof/>
          </w:rPr>
          <w:t>10</w:t>
        </w:r>
      </w:fldSimple>
      <w:r w:rsidR="000009E9">
        <w:t xml:space="preserve">. ábra: </w:t>
      </w:r>
      <w:proofErr w:type="spellStart"/>
      <w:r w:rsidR="000009E9">
        <w:t>Robofun</w:t>
      </w:r>
      <w:proofErr w:type="spellEnd"/>
      <w:r w:rsidR="000009E9">
        <w:t xml:space="preserve"> 5V relé modul</w:t>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25" w:name="_Toc152112309"/>
      <w:r>
        <w:lastRenderedPageBreak/>
        <w:t>Analóg-digitális átalakító</w:t>
      </w:r>
      <w:bookmarkEnd w:id="25"/>
    </w:p>
    <w:p w14:paraId="23171106" w14:textId="3716245B"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821CFF">
        <w:t>3</w:t>
      </w:r>
      <w:r w:rsidR="00EC299C">
        <w:t>.11 ábra)</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AA178D">
        <w:t>[18]</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13852F72" w:rsidR="000009E9" w:rsidRPr="005F7E4C" w:rsidRDefault="004159C1" w:rsidP="000009E9">
      <w:pPr>
        <w:pStyle w:val="Kpalrs"/>
      </w:pPr>
      <w:r>
        <w:t>3</w:t>
      </w:r>
      <w:r w:rsidR="0009612B">
        <w:t>.</w:t>
      </w:r>
      <w:fldSimple w:instr=" SEQ ábra \* ARABIC \s 1 ">
        <w:r w:rsidR="0009612B">
          <w:rPr>
            <w:noProof/>
          </w:rPr>
          <w:t>11</w:t>
        </w:r>
      </w:fldSimple>
      <w:r w:rsidR="000009E9">
        <w:t>. ábra: Adafruit ADS111</w:t>
      </w:r>
      <w:r w:rsidR="00BB38C8">
        <w:t>5</w:t>
      </w:r>
      <w:r w:rsidR="000009E9">
        <w:t xml:space="preserve"> 16-bit ADC</w:t>
      </w:r>
    </w:p>
    <w:p w14:paraId="4D5AADE8" w14:textId="77777777" w:rsidR="000009E9" w:rsidRPr="000009E9" w:rsidRDefault="000009E9" w:rsidP="000009E9"/>
    <w:p w14:paraId="04D3DAAB" w14:textId="28DCA893" w:rsidR="00A5773E" w:rsidRPr="006E4AF9" w:rsidRDefault="00A5773E" w:rsidP="006E4AF9">
      <w:pPr>
        <w:pStyle w:val="Cmsor2"/>
      </w:pPr>
      <w:bookmarkStart w:id="26" w:name="_Toc152112310"/>
      <w:r>
        <w:t>Vezérlés</w:t>
      </w:r>
      <w:bookmarkEnd w:id="2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27" w:name="_Toc152112311"/>
      <w:proofErr w:type="spellStart"/>
      <w:r>
        <w:t>Raspberry</w:t>
      </w:r>
      <w:proofErr w:type="spellEnd"/>
      <w:r w:rsidR="00FB27D0">
        <w:t xml:space="preserve"> Pi</w:t>
      </w:r>
      <w:r>
        <w:t xml:space="preserve"> </w:t>
      </w:r>
      <w:proofErr w:type="spellStart"/>
      <w:r>
        <w:t>Zero</w:t>
      </w:r>
      <w:proofErr w:type="spellEnd"/>
      <w:r w:rsidR="0038418E">
        <w:t xml:space="preserve"> W</w:t>
      </w:r>
      <w:bookmarkEnd w:id="27"/>
    </w:p>
    <w:p w14:paraId="469AC731" w14:textId="55DB445A" w:rsidR="006F4AD5" w:rsidRDefault="00FB27D0" w:rsidP="006F4AD5">
      <w:r>
        <w:t xml:space="preserve">A </w:t>
      </w:r>
      <w:proofErr w:type="spellStart"/>
      <w:r>
        <w:t>Raspberry</w:t>
      </w:r>
      <w:proofErr w:type="spellEnd"/>
      <w:r>
        <w:t xml:space="preserve"> Pi </w:t>
      </w:r>
      <w:proofErr w:type="spellStart"/>
      <w:r>
        <w:t>Zero</w:t>
      </w:r>
      <w:proofErr w:type="spellEnd"/>
      <w:r w:rsidR="00821CFF">
        <w:t xml:space="preserve"> (3.12 ábra)</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5C7DFC6B" w:rsidR="006E4AF9" w:rsidRPr="006E4AF9" w:rsidRDefault="00821CFF" w:rsidP="006E4AF9">
      <w:pPr>
        <w:pStyle w:val="Kpalrs"/>
      </w:pPr>
      <w:r>
        <w:t>3</w:t>
      </w:r>
      <w:r w:rsidR="0009612B">
        <w:t>.</w:t>
      </w:r>
      <w:fldSimple w:instr=" SEQ ábra \* ARABIC \s 1 ">
        <w:r w:rsidR="0009612B">
          <w:rPr>
            <w:noProof/>
          </w:rPr>
          <w:t>12</w:t>
        </w:r>
      </w:fldSimple>
      <w:r w:rsidR="006E4AF9">
        <w:t xml:space="preserve">. ábra: </w:t>
      </w:r>
      <w:proofErr w:type="spellStart"/>
      <w:r w:rsidR="006E4AF9">
        <w:t>Raspberry</w:t>
      </w:r>
      <w:proofErr w:type="spellEnd"/>
      <w:r w:rsidR="006E4AF9">
        <w:t xml:space="preserve"> Pi </w:t>
      </w:r>
      <w:proofErr w:type="spellStart"/>
      <w:r w:rsidR="006E4AF9">
        <w:t>Zero</w:t>
      </w:r>
      <w:proofErr w:type="spellEnd"/>
    </w:p>
    <w:p w14:paraId="66AE3E45" w14:textId="22BB649C" w:rsidR="006E4AF9" w:rsidRDefault="00FB27D0" w:rsidP="006E4AF9">
      <w:r>
        <w:lastRenderedPageBreak/>
        <w:t xml:space="preserve">Egy egymagos, 1 </w:t>
      </w:r>
      <w:proofErr w:type="spellStart"/>
      <w:r>
        <w:t>GHz</w:t>
      </w:r>
      <w:proofErr w:type="spellEnd"/>
      <w:r>
        <w:t xml:space="preserve">-es processzort és 512 MB RAM-ot tartalmaz, ami bőven elegendő annak az egyszerű programnak, amit futtatni szeretnénk rajta. Memóriáját a többi </w:t>
      </w:r>
      <w:proofErr w:type="spellStart"/>
      <w:r>
        <w:t>raspberry-hez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FA5923">
        <w:t>[19]</w:t>
      </w:r>
      <w:r w:rsidR="00FA5923">
        <w:fldChar w:fldCharType="end"/>
      </w:r>
    </w:p>
    <w:p w14:paraId="1DEC4766" w14:textId="6C00F267" w:rsidR="006F4AD5" w:rsidRDefault="006F4AD5" w:rsidP="006F4AD5">
      <w:pPr>
        <w:pStyle w:val="Cmsor3"/>
      </w:pPr>
      <w:bookmarkStart w:id="28" w:name="_Toc152112312"/>
      <w:proofErr w:type="spellStart"/>
      <w:r>
        <w:t>Raspberry</w:t>
      </w:r>
      <w:proofErr w:type="spellEnd"/>
      <w:r>
        <w:t xml:space="preserve"> Pi 4</w:t>
      </w:r>
      <w:r w:rsidR="00290B66">
        <w:t xml:space="preserve"> </w:t>
      </w:r>
      <w:proofErr w:type="spellStart"/>
      <w:r w:rsidR="00290B66">
        <w:t>Model</w:t>
      </w:r>
      <w:proofErr w:type="spellEnd"/>
      <w:r w:rsidR="00290B66">
        <w:t xml:space="preserve"> B</w:t>
      </w:r>
      <w:bookmarkEnd w:id="28"/>
    </w:p>
    <w:p w14:paraId="519287FE" w14:textId="021FB5B0" w:rsidR="00F44F6B" w:rsidRDefault="00290B66" w:rsidP="00F44F6B">
      <w:r>
        <w:t xml:space="preserve">A </w:t>
      </w:r>
      <w:proofErr w:type="spellStart"/>
      <w:r>
        <w:t>Raspberry</w:t>
      </w:r>
      <w:proofErr w:type="spellEnd"/>
      <w:r>
        <w:t xml:space="preserve"> Pi 4</w:t>
      </w:r>
      <w:r w:rsidR="00821CFF">
        <w:t xml:space="preserve"> (3.13 ábra)</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6236C8BC" w:rsidR="006E4AF9" w:rsidRDefault="00821CFF" w:rsidP="006E4AF9">
      <w:pPr>
        <w:pStyle w:val="Kpalrs"/>
      </w:pPr>
      <w:r>
        <w:t>3</w:t>
      </w:r>
      <w:r w:rsidR="0009612B">
        <w:t>.</w:t>
      </w:r>
      <w:fldSimple w:instr=" SEQ ábra \* ARABIC \s 1 ">
        <w:r w:rsidR="0009612B">
          <w:rPr>
            <w:noProof/>
          </w:rPr>
          <w:t>13</w:t>
        </w:r>
      </w:fldSimple>
      <w:r w:rsidR="006E4AF9">
        <w:t xml:space="preserve">. ábra: </w:t>
      </w:r>
      <w:proofErr w:type="spellStart"/>
      <w:r w:rsidR="006E4AF9">
        <w:t>Raspberry</w:t>
      </w:r>
      <w:proofErr w:type="spellEnd"/>
      <w:r w:rsidR="006E4AF9">
        <w:t xml:space="preserve"> Pi 4 </w:t>
      </w:r>
      <w:proofErr w:type="spellStart"/>
      <w:r w:rsidR="006E4AF9">
        <w:t>Model</w:t>
      </w:r>
      <w:proofErr w:type="spellEnd"/>
      <w:r w:rsidR="006E4AF9">
        <w:t xml:space="preserve"> B</w:t>
      </w:r>
    </w:p>
    <w:p w14:paraId="1C0EF5E2" w14:textId="2B91C376" w:rsidR="006E4AF9" w:rsidRPr="006E4AF9" w:rsidRDefault="006E4AF9" w:rsidP="006E4AF9">
      <w:r>
        <w:t xml:space="preserve">Processzora egy négymagos ARM Cortex-A72, ami a korábbi modellekhez képest jelentős teljesítményjavulást hozott, </w:t>
      </w:r>
      <w:r w:rsidRPr="00290B66">
        <w:rPr>
          <w:highlight w:val="yellow"/>
        </w:rPr>
        <w:t>X</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FA5923">
        <w:t>[20]</w:t>
      </w:r>
      <w:r w:rsidR="00FA5923">
        <w:fldChar w:fldCharType="end"/>
      </w:r>
    </w:p>
    <w:p w14:paraId="1FDDD210" w14:textId="5BBFC3C7" w:rsidR="00820ED2" w:rsidRDefault="00E94EFC" w:rsidP="00700E3A">
      <w:pPr>
        <w:pStyle w:val="Cmsor1"/>
      </w:pPr>
      <w:bookmarkStart w:id="29" w:name="_Toc152112313"/>
      <w:r>
        <w:lastRenderedPageBreak/>
        <w:t>A megvalósított rendszer</w:t>
      </w:r>
      <w:bookmarkEnd w:id="29"/>
    </w:p>
    <w:p w14:paraId="57010214" w14:textId="6EA277BD" w:rsidR="00D42F84" w:rsidRDefault="00FC4A8A" w:rsidP="00D42F84">
      <w:r>
        <w:t>A jelenlegi üvegháza</w:t>
      </w:r>
      <w:r w:rsidR="008B2156">
        <w:t>t</w:t>
      </w:r>
      <w:r>
        <w:t xml:space="preserve"> három szektorra osztottuk</w:t>
      </w:r>
      <w:r w:rsidR="00CD7329">
        <w:t>,</w:t>
      </w:r>
    </w:p>
    <w:p w14:paraId="71672855" w14:textId="77777777" w:rsidR="00145B06" w:rsidRDefault="00D42F84" w:rsidP="00145B06">
      <w:pPr>
        <w:pStyle w:val="Kp"/>
      </w:pPr>
      <w:r w:rsidRPr="00145B06">
        <w:rPr>
          <w:noProof/>
        </w:rPr>
        <w:drawing>
          <wp:inline distT="0" distB="0" distL="0" distR="0" wp14:anchorId="773DE234" wp14:editId="177DC3B0">
            <wp:extent cx="5391785" cy="4856480"/>
            <wp:effectExtent l="0" t="0" r="0" b="1270"/>
            <wp:docPr id="1997558070"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4856480"/>
                    </a:xfrm>
                    <a:prstGeom prst="rect">
                      <a:avLst/>
                    </a:prstGeom>
                    <a:noFill/>
                    <a:ln>
                      <a:noFill/>
                    </a:ln>
                  </pic:spPr>
                </pic:pic>
              </a:graphicData>
            </a:graphic>
          </wp:inline>
        </w:drawing>
      </w:r>
    </w:p>
    <w:p w14:paraId="211E7303" w14:textId="58799003" w:rsidR="00D42F84" w:rsidRDefault="00821CFF" w:rsidP="00145B06">
      <w:pPr>
        <w:pStyle w:val="Kpalrs"/>
      </w:pPr>
      <w:r>
        <w:t>4</w:t>
      </w:r>
      <w:r w:rsidR="0009612B">
        <w:t>.</w:t>
      </w:r>
      <w:fldSimple w:instr=" SEQ ábra \* ARABIC \s 1 ">
        <w:r w:rsidR="0009612B">
          <w:rPr>
            <w:noProof/>
          </w:rPr>
          <w:t>1</w:t>
        </w:r>
      </w:fldSimple>
      <w:r w:rsidR="00145B06">
        <w:t>. ábra: A rendszer logikai felépítése</w:t>
      </w:r>
    </w:p>
    <w:p w14:paraId="6B4BD1CF" w14:textId="61378B5F" w:rsidR="00FF5993" w:rsidRDefault="00FF5993" w:rsidP="00FF5993">
      <w:pPr>
        <w:pStyle w:val="Cmsor2"/>
      </w:pPr>
      <w:bookmarkStart w:id="30" w:name="_Toc152112314"/>
      <w:r>
        <w:t>Fizikai megvalósítás</w:t>
      </w:r>
      <w:bookmarkEnd w:id="30"/>
    </w:p>
    <w:p w14:paraId="08FF7ADD" w14:textId="77777777" w:rsidR="00FF5993" w:rsidRPr="00FF5993" w:rsidRDefault="00FF5993" w:rsidP="00FF5993"/>
    <w:p w14:paraId="74A67D86" w14:textId="24774E45" w:rsidR="002913CB" w:rsidRDefault="002913CB" w:rsidP="002913CB">
      <w:pPr>
        <w:pStyle w:val="Cmsor1"/>
      </w:pPr>
      <w:bookmarkStart w:id="31" w:name="_Toc152112315"/>
      <w:r>
        <w:lastRenderedPageBreak/>
        <w:t>Szoftverarchitektúra és implementáció</w:t>
      </w:r>
      <w:bookmarkEnd w:id="31"/>
    </w:p>
    <w:p w14:paraId="6AFABB49" w14:textId="7295A979" w:rsidR="002913CB" w:rsidRDefault="002913CB" w:rsidP="002913CB">
      <w:r>
        <w:t xml:space="preserve">A </w:t>
      </w:r>
      <w:proofErr w:type="spellStart"/>
      <w:r>
        <w:t>Raspberry</w:t>
      </w:r>
      <w:proofErr w:type="spellEnd"/>
      <w:r>
        <w:t xml:space="preserve">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32" w:name="_Toc152112316"/>
      <w:r>
        <w:t>Operációs rendszer</w:t>
      </w:r>
      <w:bookmarkEnd w:id="32"/>
    </w:p>
    <w:p w14:paraId="483E844F" w14:textId="0BA54EF7" w:rsidR="00EB2D4E" w:rsidRDefault="0056094A" w:rsidP="00E444A0">
      <w:r>
        <w:t xml:space="preserve">A használt </w:t>
      </w:r>
      <w:proofErr w:type="spellStart"/>
      <w:r>
        <w:t>Raspberry</w:t>
      </w:r>
      <w:proofErr w:type="spellEnd"/>
      <w:r>
        <w:t xml:space="preserve">-ket a </w:t>
      </w:r>
      <w:proofErr w:type="spellStart"/>
      <w:r>
        <w:t>Raspberry</w:t>
      </w:r>
      <w:proofErr w:type="spellEnd"/>
      <w:r>
        <w:t xml:space="preserve">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27EB7229"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w:t>
      </w:r>
      <w:proofErr w:type="spellStart"/>
      <w:r w:rsidR="00EB2D4E">
        <w:t>Raspberry</w:t>
      </w:r>
      <w:proofErr w:type="spellEnd"/>
      <w:r w:rsidR="00EB2D4E">
        <w:t xml:space="preserve">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896B46">
        <w:t>[21]</w:t>
      </w:r>
      <w:r w:rsidR="00896B46">
        <w:fldChar w:fldCharType="end"/>
      </w:r>
    </w:p>
    <w:p w14:paraId="7B35E31E" w14:textId="43FE094A" w:rsidR="00EB2D4E" w:rsidRDefault="00EB2D4E" w:rsidP="00E444A0">
      <w:r>
        <w:t xml:space="preserve">Egyetlen apró buktató volt, a </w:t>
      </w:r>
      <w:proofErr w:type="spellStart"/>
      <w:r>
        <w:t>raspberr</w:t>
      </w:r>
      <w:r w:rsidR="00286423">
        <w:t>y</w:t>
      </w:r>
      <w:proofErr w:type="spellEnd"/>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33" w:name="_Toc152112317"/>
      <w:r>
        <w:lastRenderedPageBreak/>
        <w:t>Implementáció</w:t>
      </w:r>
      <w:bookmarkEnd w:id="33"/>
    </w:p>
    <w:p w14:paraId="4456E7AB" w14:textId="12034CC3" w:rsidR="002E76A5" w:rsidRDefault="00817455" w:rsidP="002E76A5">
      <w:r>
        <w:t xml:space="preserve">Egy ilyen projekt esetén, valamint </w:t>
      </w:r>
      <w:proofErr w:type="spellStart"/>
      <w:r>
        <w:t>raspberry</w:t>
      </w:r>
      <w:proofErr w:type="spellEnd"/>
      <w:r>
        <w:t xml:space="preserve">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34" w:name="_Toc152112318"/>
      <w:r>
        <w:t>A Python előnyei</w:t>
      </w:r>
      <w:bookmarkEnd w:id="34"/>
    </w:p>
    <w:p w14:paraId="70AC4790" w14:textId="49691871"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C40275">
        <w:t>[22]</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w:t>
      </w:r>
      <w:proofErr w:type="spellStart"/>
      <w:r>
        <w:t>raspberry</w:t>
      </w:r>
      <w:proofErr w:type="spellEnd"/>
      <w:r>
        <w:t xml:space="preserve">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35" w:name="_Toc152112319"/>
      <w:r>
        <w:t>Csatlakoztatott eszközök elérése</w:t>
      </w:r>
      <w:bookmarkEnd w:id="35"/>
    </w:p>
    <w:p w14:paraId="3C0A6F7A" w14:textId="69577982"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A62E59">
        <w:t>[23]</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FE09539"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.ADS1015(</w:t>
      </w:r>
      <w:proofErr w:type="spellStart"/>
      <w:r w:rsidRPr="00A531E5">
        <w:rPr>
          <w:color w:val="001080"/>
          <w:lang w:eastAsia="hu-HU"/>
        </w:rPr>
        <w:t>address</w:t>
      </w:r>
      <w:proofErr w:type="spellEnd"/>
      <w:r w:rsidRPr="00A531E5">
        <w:rPr>
          <w:lang w:eastAsia="hu-HU"/>
        </w:rPr>
        <w:t>=</w:t>
      </w:r>
      <w:r w:rsidRPr="00A531E5">
        <w:rPr>
          <w:color w:val="0000FF"/>
          <w:lang w:eastAsia="hu-HU"/>
        </w:rPr>
        <w:t>0x</w:t>
      </w:r>
      <w:r w:rsidRPr="00A531E5">
        <w:rPr>
          <w:color w:val="098658"/>
          <w:lang w:eastAsia="hu-HU"/>
        </w:rPr>
        <w:t>48</w:t>
      </w:r>
      <w:r w:rsidRPr="00A531E5">
        <w:rPr>
          <w:lang w:eastAsia="hu-HU"/>
        </w:rPr>
        <w:t xml:space="preserve">, </w:t>
      </w:r>
      <w:proofErr w:type="spellStart"/>
      <w:r w:rsidRPr="00A531E5">
        <w:rPr>
          <w:color w:val="001080"/>
          <w:lang w:eastAsia="hu-HU"/>
        </w:rPr>
        <w:t>busnum</w:t>
      </w:r>
      <w:proofErr w:type="spellEnd"/>
      <w:r w:rsidRPr="00A531E5">
        <w:rPr>
          <w:lang w:eastAsia="hu-HU"/>
        </w:rPr>
        <w:t>=</w:t>
      </w:r>
      <w:r w:rsidRPr="00A531E5">
        <w:rPr>
          <w:color w:val="098658"/>
          <w:lang w:eastAsia="hu-HU"/>
        </w:rPr>
        <w:t>1</w:t>
      </w:r>
      <w:r w:rsidRPr="00A531E5">
        <w:rPr>
          <w:lang w:eastAsia="hu-HU"/>
        </w:rPr>
        <w:t>)</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7191F4B0"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685F63">
        <w:t>[24]</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36" w:name="_Toc152112320"/>
      <w:r>
        <w:t>MQTT kliens</w:t>
      </w:r>
      <w:bookmarkEnd w:id="36"/>
    </w:p>
    <w:p w14:paraId="2F93D3C6" w14:textId="47C700BC"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524BDC">
        <w:t>[25]</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Pr="008F5DA8">
        <w:rPr>
          <w:color w:val="0000FF"/>
          <w:lang w:eastAsia="hu-HU"/>
        </w:rPr>
        <w:t>True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Pr="008F5DA8">
        <w:rPr>
          <w:color w:val="0000FF"/>
          <w:lang w:eastAsia="hu-HU"/>
        </w:rPr>
        <w:t>False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37" w:name="_Toc152112321"/>
      <w:r>
        <w:t>Automatikus indítás</w:t>
      </w:r>
      <w:bookmarkEnd w:id="37"/>
    </w:p>
    <w:p w14:paraId="361E929A" w14:textId="2000D578" w:rsidR="00DE2676" w:rsidRDefault="0075030C" w:rsidP="007F6BFE">
      <w:r>
        <w:t xml:space="preserve">Fontos, hogy amint áram alá kerül a </w:t>
      </w:r>
      <w:proofErr w:type="spellStart"/>
      <w:r>
        <w:t>raspberry</w:t>
      </w:r>
      <w:proofErr w:type="spellEnd"/>
      <w:r>
        <w:t xml:space="preserve">,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78682F">
        <w:t>[26]</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w:t>
      </w:r>
      <w:proofErr w:type="gramStart"/>
      <w:r>
        <w:t>multi-</w:t>
      </w:r>
      <w:proofErr w:type="spellStart"/>
      <w:r>
        <w:t>user</w:t>
      </w:r>
      <w:proofErr w:type="gramEnd"/>
      <w:r>
        <w:t>.target</w:t>
      </w:r>
      <w:proofErr w:type="spellEnd"/>
    </w:p>
    <w:p w14:paraId="72E30128" w14:textId="32C28B61"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765962">
        <w:t>[27]</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38" w:name="_Toc152112322"/>
      <w:r>
        <w:lastRenderedPageBreak/>
        <w:t>Kommunikáció</w:t>
      </w:r>
      <w:bookmarkEnd w:id="38"/>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39" w:name="_Toc152112323"/>
      <w:r>
        <w:t>I2C</w:t>
      </w:r>
      <w:bookmarkEnd w:id="39"/>
    </w:p>
    <w:p w14:paraId="6FB741DC" w14:textId="38D598B8"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6.1</w:t>
      </w:r>
      <w:r w:rsidR="005823CA">
        <w:t>.</w:t>
      </w:r>
      <w:r w:rsidR="00821CFF">
        <w:t xml:space="preserve"> ábrán 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11622D5E" w:rsidR="00F3415C" w:rsidRDefault="00821CFF" w:rsidP="00F3415C">
      <w:pPr>
        <w:pStyle w:val="Kpalrs"/>
      </w:pPr>
      <w:r>
        <w:t>6</w:t>
      </w:r>
      <w:r w:rsidR="0009612B">
        <w:t>.</w:t>
      </w:r>
      <w:fldSimple w:instr=" SEQ ábra \* ARABIC \s 1 ">
        <w:r w:rsidR="0009612B">
          <w:rPr>
            <w:noProof/>
          </w:rPr>
          <w:t>1</w:t>
        </w:r>
      </w:fldSimple>
      <w:r w:rsidR="00F3415C">
        <w:t>. ábra: I2C kommunikáció</w:t>
      </w:r>
    </w:p>
    <w:p w14:paraId="64C38ABF" w14:textId="1F3EAF87"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7B3F65">
        <w:t>[28]</w:t>
      </w:r>
      <w:r w:rsidR="007B3F65">
        <w:fldChar w:fldCharType="end"/>
      </w:r>
    </w:p>
    <w:p w14:paraId="263DC46F" w14:textId="360B6F3D" w:rsidR="00AE33A1" w:rsidRDefault="00AE33A1" w:rsidP="00FF7D09">
      <w:pPr>
        <w:pStyle w:val="Cmsor2"/>
      </w:pPr>
      <w:bookmarkStart w:id="40" w:name="_Toc152112324"/>
      <w:r>
        <w:lastRenderedPageBreak/>
        <w:t>MQTT</w:t>
      </w:r>
      <w:bookmarkEnd w:id="40"/>
    </w:p>
    <w:p w14:paraId="3FE6C83F" w14:textId="02AA5E10"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6.2. ábrán 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33712C3C" w:rsidR="0009612B" w:rsidRDefault="005823CA" w:rsidP="0009612B">
      <w:pPr>
        <w:pStyle w:val="Kpalrs"/>
      </w:pPr>
      <w:r>
        <w:t>6</w:t>
      </w:r>
      <w:r w:rsidR="0009612B">
        <w:t>.</w:t>
      </w:r>
      <w:fldSimple w:instr=" SEQ ábra \* ARABIC \s 1 ">
        <w:r w:rsidR="0009612B">
          <w:rPr>
            <w:noProof/>
          </w:rPr>
          <w:t>2</w:t>
        </w:r>
      </w:fldSimple>
      <w:r w:rsidR="0009612B">
        <w:t>. ábra: Az MQTT működése</w:t>
      </w:r>
    </w:p>
    <w:p w14:paraId="495204C5" w14:textId="2C7BEC9E" w:rsidR="0013198D" w:rsidRDefault="0013198D" w:rsidP="00AE33A1">
      <w:pPr>
        <w:pStyle w:val="Cmsor3"/>
      </w:pPr>
      <w:bookmarkStart w:id="41" w:name="_Toc152112325"/>
      <w:proofErr w:type="spellStart"/>
      <w:r>
        <w:t>Topicok</w:t>
      </w:r>
      <w:bookmarkEnd w:id="41"/>
      <w:proofErr w:type="spellEnd"/>
    </w:p>
    <w:p w14:paraId="455DE58D" w14:textId="615C215C" w:rsidR="0013198D" w:rsidRDefault="0013198D" w:rsidP="0013198D">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Erre példa a jelenlegi rendszerből:</w:t>
      </w:r>
    </w:p>
    <w:p w14:paraId="3E3C204C" w14:textId="35EF80D2" w:rsidR="0013198D" w:rsidRPr="00C8617F" w:rsidRDefault="002A475A" w:rsidP="00DC6733">
      <w:pPr>
        <w:pStyle w:val="Kd"/>
      </w:pPr>
      <w:r>
        <w:t>FIM3VE/</w:t>
      </w:r>
      <w:r w:rsidR="00DC6733">
        <w:t>sector1</w:t>
      </w:r>
      <w:r>
        <w:t>/</w:t>
      </w:r>
      <w:r w:rsidR="00DC6733">
        <w:t>#</w:t>
      </w:r>
    </w:p>
    <w:p w14:paraId="2E5C049B" w14:textId="104C9D2C" w:rsidR="0013198D" w:rsidRDefault="002A475A" w:rsidP="00DC6733">
      <w:pPr>
        <w:pStyle w:val="Kd"/>
      </w:pPr>
      <w:r>
        <w:t>FIM3VE/sector1/</w:t>
      </w:r>
      <w:proofErr w:type="spellStart"/>
      <w:r>
        <w:t>lightness</w:t>
      </w:r>
      <w:proofErr w:type="spellEnd"/>
    </w:p>
    <w:p w14:paraId="4E6565A1" w14:textId="5AB7F270" w:rsidR="00164028" w:rsidRPr="00C8617F" w:rsidRDefault="00164028" w:rsidP="00DC6733">
      <w:pPr>
        <w:pStyle w:val="Kd"/>
      </w:pPr>
      <w:r>
        <w:t>FIM3VE/sector1/</w:t>
      </w:r>
      <w:proofErr w:type="spellStart"/>
      <w:r>
        <w:t>temperature</w:t>
      </w:r>
      <w:proofErr w:type="spellEnd"/>
    </w:p>
    <w:p w14:paraId="48C0814B" w14:textId="537F006A" w:rsidR="0013198D" w:rsidRDefault="0013198D" w:rsidP="00AE33A1">
      <w:pPr>
        <w:pStyle w:val="Cmsor3"/>
      </w:pPr>
      <w:bookmarkStart w:id="42" w:name="_Toc152112326"/>
      <w:r>
        <w:t>Résztvevők feladatai</w:t>
      </w:r>
      <w:bookmarkEnd w:id="42"/>
    </w:p>
    <w:p w14:paraId="6EA6C554" w14:textId="326FE2F0"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lastRenderedPageBreak/>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885BD2">
        <w:t>[29]</w:t>
      </w:r>
      <w:r w:rsidR="00885BD2">
        <w:fldChar w:fldCharType="end"/>
      </w:r>
    </w:p>
    <w:p w14:paraId="16AE8642" w14:textId="05288284" w:rsidR="0013198D" w:rsidRDefault="0013198D" w:rsidP="00AE33A1">
      <w:pPr>
        <w:pStyle w:val="Cmsor3"/>
      </w:pPr>
      <w:bookmarkStart w:id="43" w:name="_Toc152112327"/>
      <w:r>
        <w:t>Szolgáltatási szintek</w:t>
      </w:r>
      <w:bookmarkEnd w:id="43"/>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2EBEFDB5"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885BD2">
        <w:t>[29]</w:t>
      </w:r>
      <w:r w:rsidR="00885BD2">
        <w:fldChar w:fldCharType="end"/>
      </w:r>
    </w:p>
    <w:p w14:paraId="2F42FE4F" w14:textId="3822DE90" w:rsidR="00E011F3" w:rsidRDefault="00E011F3" w:rsidP="00AE33A1">
      <w:pPr>
        <w:pStyle w:val="Cmsor3"/>
      </w:pPr>
      <w:bookmarkStart w:id="44" w:name="_Toc152112328"/>
      <w:r>
        <w:t>Kliensek lehetőségei</w:t>
      </w:r>
      <w:bookmarkEnd w:id="44"/>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5B2103A5"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885BD2">
        <w:t>[29]</w:t>
      </w:r>
      <w:r w:rsidR="00885BD2">
        <w:fldChar w:fldCharType="end"/>
      </w:r>
    </w:p>
    <w:p w14:paraId="2CFFE3EC" w14:textId="627AFF1A" w:rsidR="008B2156" w:rsidRDefault="008B2156" w:rsidP="008B2156">
      <w:pPr>
        <w:pStyle w:val="Cmsor1"/>
      </w:pPr>
      <w:bookmarkStart w:id="45" w:name="_Toc152112329"/>
      <w:r>
        <w:lastRenderedPageBreak/>
        <w:t>Android alkalmazás</w:t>
      </w:r>
      <w:bookmarkEnd w:id="45"/>
    </w:p>
    <w:p w14:paraId="5618C306" w14:textId="3F4D0131" w:rsidR="008B2156" w:rsidRDefault="001F7591" w:rsidP="008B2156">
      <w:r>
        <w:t>Felhasználói oldalról természetesen akkor van igazán haszna egy okos 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7E3A6406" w:rsidR="00196B66" w:rsidRDefault="00E230B7" w:rsidP="00196B66">
      <w:pPr>
        <w:pStyle w:val="Kpalrs"/>
      </w:pPr>
      <w:r>
        <w:t>7</w:t>
      </w:r>
      <w:r w:rsidR="0009612B">
        <w:t>.</w:t>
      </w:r>
      <w:fldSimple w:instr=" SEQ ábra \* ARABIC \s 1 ">
        <w:r w:rsidR="0009612B">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46" w:name="_Toc152112330"/>
      <w:r>
        <w:t>Architektúra és technológiai háttér</w:t>
      </w:r>
      <w:bookmarkEnd w:id="46"/>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47" w:name="_Toc152112331"/>
      <w:r>
        <w:t xml:space="preserve">Android </w:t>
      </w:r>
      <w:proofErr w:type="spellStart"/>
      <w:r>
        <w:t>Room</w:t>
      </w:r>
      <w:bookmarkEnd w:id="47"/>
      <w:proofErr w:type="spellEnd"/>
    </w:p>
    <w:p w14:paraId="05082BD8" w14:textId="6CAC1C45"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48" w:name="_Toc152112332"/>
      <w:r>
        <w:t>MVVM architektúra</w:t>
      </w:r>
      <w:bookmarkEnd w:id="48"/>
    </w:p>
    <w:p w14:paraId="3671AFA3" w14:textId="159EB833"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422A8F57" w:rsidR="005B4512" w:rsidRDefault="00493310" w:rsidP="005B4512">
      <w:pPr>
        <w:pStyle w:val="Kpalrs"/>
      </w:pPr>
      <w:r>
        <w:t>7</w:t>
      </w:r>
      <w:r w:rsidR="0009612B">
        <w:t>.</w:t>
      </w:r>
      <w:fldSimple w:instr=" SEQ ábra \* ARABIC \s 1 ">
        <w:r w:rsidR="0009612B">
          <w:rPr>
            <w:noProof/>
          </w:rPr>
          <w:t>2</w:t>
        </w:r>
      </w:fldSimple>
      <w:r w:rsidR="005B4512">
        <w:t>. ábra: MVVM architektúra</w:t>
      </w:r>
    </w:p>
    <w:p w14:paraId="288BBE25" w14:textId="51743678" w:rsidR="00D43D1E" w:rsidRDefault="00D43D1E" w:rsidP="00D43D1E">
      <w:pPr>
        <w:pStyle w:val="Cmsor3"/>
      </w:pPr>
      <w:bookmarkStart w:id="49" w:name="_Toc152112333"/>
      <w:proofErr w:type="spellStart"/>
      <w:r>
        <w:t>Paho</w:t>
      </w:r>
      <w:proofErr w:type="spellEnd"/>
      <w:r>
        <w:t xml:space="preserve"> MQTT kliens</w:t>
      </w:r>
      <w:bookmarkEnd w:id="49"/>
    </w:p>
    <w:p w14:paraId="58F3E196" w14:textId="77777777"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p>
    <w:p w14:paraId="3AC0A758" w14:textId="5E23D09E" w:rsidR="00C50341" w:rsidRDefault="00C50341" w:rsidP="00525401">
      <w:pPr>
        <w:pStyle w:val="Cmsor3"/>
      </w:pPr>
      <w:bookmarkStart w:id="50" w:name="_Toc152112334"/>
      <w:r>
        <w:t>Navigáció</w:t>
      </w:r>
      <w:bookmarkEnd w:id="50"/>
    </w:p>
    <w:p w14:paraId="6ED3E82A" w14:textId="07239AA1"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51" w:name="_Toc152112335"/>
      <w:proofErr w:type="spellStart"/>
      <w:r>
        <w:t>Jetpack</w:t>
      </w:r>
      <w:proofErr w:type="spellEnd"/>
      <w:r>
        <w:t xml:space="preserve"> </w:t>
      </w:r>
      <w:proofErr w:type="spellStart"/>
      <w:r>
        <w:t>compose</w:t>
      </w:r>
      <w:bookmarkEnd w:id="51"/>
      <w:proofErr w:type="spellEnd"/>
    </w:p>
    <w:p w14:paraId="155E403B" w14:textId="2D89AB02"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xml:space="preserve">, aminek köszönhetően nem kell lefuttatni a programot ahhoz, hogy egy adott nézet elrendezését megtekinthessük, ami különösen a fejlesztés korai szakaszában nagyon hasznos.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52" w:name="_Toc152112336"/>
      <w:r>
        <w:lastRenderedPageBreak/>
        <w:t>Felhasználói felület</w:t>
      </w:r>
      <w:bookmarkEnd w:id="52"/>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71864C27" w:rsidR="00865C5C" w:rsidRDefault="00865C5C" w:rsidP="00541E40">
      <w:r>
        <w:t>Átlépve a General fülre találhatjuk meg a központi egységhez csatolt érzékelőket és beavatkozókat</w:t>
      </w:r>
      <w:r w:rsidR="00493310">
        <w:t xml:space="preserve"> (7.3. ábra 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t>Change</w:t>
      </w:r>
      <w:proofErr w:type="spellEnd"/>
      <w:r w:rsidR="00596DA1">
        <w:t xml:space="preserve"> </w:t>
      </w:r>
      <w:proofErr w:type="spellStart"/>
      <w:r w:rsidR="00596DA1">
        <w:t>light</w:t>
      </w:r>
      <w:proofErr w:type="spellEnd"/>
      <w:r w:rsidR="00596DA1">
        <w:t xml:space="preserve"> 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37217CA2" w:rsidR="00541E40" w:rsidRDefault="00493310" w:rsidP="00541E40">
      <w:pPr>
        <w:pStyle w:val="Kpalrs"/>
      </w:pPr>
      <w:r>
        <w:t>7</w:t>
      </w:r>
      <w:r w:rsidR="0009612B">
        <w:t>.</w:t>
      </w:r>
      <w:fldSimple w:instr=" SEQ ábra \* ARABIC \s 1 ">
        <w:r w:rsidR="0009612B">
          <w:rPr>
            <w:noProof/>
          </w:rPr>
          <w:t>3</w:t>
        </w:r>
      </w:fldSimple>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75DF0510" w:rsidR="00742CF3" w:rsidRDefault="007C09F3" w:rsidP="00170F37">
      <w:pPr>
        <w:pStyle w:val="Kpalrs"/>
      </w:pPr>
      <w:r>
        <w:t>7</w:t>
      </w:r>
      <w:r w:rsidR="0009612B">
        <w:t>.</w:t>
      </w:r>
      <w:fldSimple w:instr=" SEQ ábra \* ARABIC \s 1 ">
        <w:r w:rsidR="0009612B">
          <w:rPr>
            <w:noProof/>
          </w:rPr>
          <w:t>4</w:t>
        </w:r>
      </w:fldSimple>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71F43FD" w:rsidR="00B4104A" w:rsidRDefault="00B4104A" w:rsidP="00700E3A">
      <w:pPr>
        <w:pStyle w:val="Cmsor1"/>
      </w:pPr>
      <w:bookmarkStart w:id="53" w:name="_Toc152112337"/>
      <w:r>
        <w:lastRenderedPageBreak/>
        <w:t>Utolsó simítások</w:t>
      </w:r>
      <w:bookmarkEnd w:id="4"/>
      <w:bookmarkEnd w:id="5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4C364C6D" w14:textId="77777777" w:rsidR="003C42EE" w:rsidRDefault="003C42EE" w:rsidP="003C42EE">
      <w:pPr>
        <w:pStyle w:val="Fejezetcimszmozsnlkl"/>
      </w:pPr>
      <w:bookmarkStart w:id="54" w:name="_Toc59896139"/>
      <w:bookmarkStart w:id="55" w:name="_Toc152112338"/>
      <w:r w:rsidRPr="00B50CAA">
        <w:lastRenderedPageBreak/>
        <w:t>Irodalomjegyzék</w:t>
      </w:r>
      <w:bookmarkEnd w:id="54"/>
      <w:bookmarkEnd w:id="55"/>
    </w:p>
    <w:p w14:paraId="7B0F0DA0" w14:textId="62ED130B" w:rsidR="000E3C15" w:rsidRDefault="000E3C15" w:rsidP="003C42EE">
      <w:pPr>
        <w:pStyle w:val="Irodalomjegyzksor"/>
      </w:pPr>
      <w:bookmarkStart w:id="56" w:name="_Ref332797594"/>
      <w:bookmarkStart w:id="57" w:name="_Ref152111590"/>
      <w:bookmarkStart w:id="58" w:name="_Ref152113475"/>
      <w:r>
        <w:t xml:space="preserve">Versatile: </w:t>
      </w:r>
      <w:r w:rsidRPr="000E3C15">
        <w:t>Mezőgazdasági gépek első megjelenése</w:t>
      </w:r>
      <w:r>
        <w:t xml:space="preserve">, </w:t>
      </w:r>
      <w:hyperlink r:id="rId30" w:history="1">
        <w:r w:rsidRPr="00767211">
          <w:rPr>
            <w:rStyle w:val="Hiperhivatkozs"/>
          </w:rPr>
          <w:t>https://versatile.hu/mezogazdasagi-gepek-elso-megjelenese/</w:t>
        </w:r>
      </w:hyperlink>
      <w:r>
        <w:t xml:space="preserve"> (2023. 11. 29.)</w:t>
      </w:r>
      <w:bookmarkEnd w:id="58"/>
    </w:p>
    <w:p w14:paraId="466E367B" w14:textId="77777777" w:rsidR="006648EA" w:rsidRDefault="002011CE" w:rsidP="006648EA">
      <w:pPr>
        <w:pStyle w:val="Irodalomjegyzksor"/>
      </w:pPr>
      <w:bookmarkStart w:id="59" w:name="_Ref152113721"/>
      <w:r>
        <w:t xml:space="preserve">Öntözés Múzeum: </w:t>
      </w:r>
      <w:r w:rsidR="006C4BB0" w:rsidRPr="006C4BB0">
        <w:t>A</w:t>
      </w:r>
      <w:r w:rsidR="006C4BB0">
        <w:t xml:space="preserve">z öntözés története, </w:t>
      </w:r>
      <w:hyperlink r:id="rId31" w:history="1">
        <w:r w:rsidR="006C4BB0" w:rsidRPr="00767211">
          <w:rPr>
            <w:rStyle w:val="Hiperhivatkozs"/>
          </w:rPr>
          <w:t>http://www.ontozesmuzeum.hu/az-ontozes-tortenete/</w:t>
        </w:r>
      </w:hyperlink>
      <w:r w:rsidR="006C4BB0">
        <w:t xml:space="preserve"> (2023. 11. 29.)</w:t>
      </w:r>
      <w:bookmarkEnd w:id="59"/>
    </w:p>
    <w:p w14:paraId="2C1F96A8" w14:textId="776A654E" w:rsidR="006648EA" w:rsidRDefault="006648EA" w:rsidP="006648EA">
      <w:pPr>
        <w:pStyle w:val="Irodalomjegyzksor"/>
      </w:pPr>
      <w:bookmarkStart w:id="60" w:name="_Ref152113843"/>
      <w:r>
        <w:t xml:space="preserve">Agrárközösség: </w:t>
      </w:r>
      <w:r w:rsidRPr="006648EA">
        <w:t>Mi az a precíziós gazdálkodás és hogyan kezdjünk hozzá?</w:t>
      </w:r>
      <w:r>
        <w:t xml:space="preserve"> </w:t>
      </w:r>
      <w:hyperlink r:id="rId32" w:history="1">
        <w:r w:rsidRPr="00767211">
          <w:rPr>
            <w:rStyle w:val="Hiperhivatkozs"/>
          </w:rPr>
          <w:t>https://agrarkozosseg.hu/mi-az-a-precizios-gazdalkodas-es-hogyan-kezdjunk-hozza/</w:t>
        </w:r>
      </w:hyperlink>
      <w:r>
        <w:t xml:space="preserve"> (2023. 11. 29.)</w:t>
      </w:r>
      <w:bookmarkEnd w:id="60"/>
    </w:p>
    <w:p w14:paraId="1B1C3740" w14:textId="7165AB77" w:rsidR="00956CC0" w:rsidRDefault="00956CC0" w:rsidP="003C42EE">
      <w:pPr>
        <w:pStyle w:val="Irodalomjegyzksor"/>
      </w:pPr>
      <w:bookmarkStart w:id="61" w:name="_Ref152113943"/>
      <w:r>
        <w:t xml:space="preserve">Geldoblog: </w:t>
      </w:r>
      <w:r w:rsidRPr="00956CC0">
        <w:t>Robotok és mezőgazdasági technológia: automatizált betakarítás és feldolgozás</w:t>
      </w:r>
      <w:r>
        <w:t xml:space="preserve">, </w:t>
      </w:r>
      <w:hyperlink r:id="rId33" w:history="1">
        <w:r w:rsidRPr="00767211">
          <w:rPr>
            <w:rStyle w:val="Hiperhivatkozs"/>
          </w:rPr>
          <w:t>https://geldoblog.com/robotok-es-mezogazdasagi-technologia-automatizalt-betakaritas-es-feldolgozas/</w:t>
        </w:r>
      </w:hyperlink>
      <w:r>
        <w:t xml:space="preserve"> (2023. 11. 29.)</w:t>
      </w:r>
      <w:bookmarkEnd w:id="61"/>
    </w:p>
    <w:p w14:paraId="63985FCF" w14:textId="27486B71" w:rsidR="007C304A" w:rsidRDefault="007C304A" w:rsidP="003C42EE">
      <w:pPr>
        <w:pStyle w:val="Irodalomjegyzksor"/>
      </w:pPr>
      <w:bookmarkStart w:id="62" w:name="_Ref152114063"/>
      <w:r>
        <w:t>Geoperlit:</w:t>
      </w:r>
      <w:r w:rsidRPr="007C304A">
        <w:t xml:space="preserve"> </w:t>
      </w:r>
      <w:r w:rsidRPr="007C304A">
        <w:t>A hidroponika előnyei és a hidroponikus rendszerek alapjai</w:t>
      </w:r>
      <w:r>
        <w:t xml:space="preserve">, </w:t>
      </w:r>
      <w:hyperlink r:id="rId34" w:history="1">
        <w:r w:rsidRPr="00767211">
          <w:rPr>
            <w:rStyle w:val="Hiperhivatkozs"/>
          </w:rPr>
          <w:t>https://geoperlit.hu/hidroponika-elonyei-es-a-hidroponikus-rendszerek-alapjai/</w:t>
        </w:r>
      </w:hyperlink>
      <w:r>
        <w:t xml:space="preserve"> (2023. 11. 29.)</w:t>
      </w:r>
      <w:bookmarkEnd w:id="62"/>
    </w:p>
    <w:p w14:paraId="58287AD0" w14:textId="49578869" w:rsidR="00E54080" w:rsidRDefault="00E54080" w:rsidP="003C42EE">
      <w:pPr>
        <w:pStyle w:val="Irodalomjegyzksor"/>
      </w:pPr>
      <w:bookmarkStart w:id="63" w:name="_Ref152114185"/>
      <w:r>
        <w:t>National g</w:t>
      </w:r>
      <w:r w:rsidRPr="006A1FF2">
        <w:t>eog</w:t>
      </w:r>
      <w:r>
        <w:t xml:space="preserve">raphic: </w:t>
      </w:r>
      <w:r w:rsidRPr="00E54080">
        <w:t>Mesterséges intelligencia a mezőgazdaságban</w:t>
      </w:r>
      <w:r>
        <w:t xml:space="preserve">, </w:t>
      </w:r>
      <w:hyperlink r:id="rId35" w:history="1">
        <w:r w:rsidRPr="00767211">
          <w:rPr>
            <w:rStyle w:val="Hiperhivatkozs"/>
          </w:rPr>
          <w:t>https://ng.24.hu/tudomany/2022/02/25/mesterseges-intelligencia-a-mezogazdasagban/</w:t>
        </w:r>
      </w:hyperlink>
      <w:r>
        <w:t xml:space="preserve"> (2023. 11. 29.)</w:t>
      </w:r>
      <w:bookmarkEnd w:id="63"/>
    </w:p>
    <w:p w14:paraId="5A1EC823" w14:textId="28B8E4A6" w:rsidR="003C42EE" w:rsidRPr="00EE1A1F" w:rsidRDefault="003C42EE" w:rsidP="003C42EE">
      <w:pPr>
        <w:pStyle w:val="Irodalomjegyzksor"/>
      </w:pPr>
      <w:bookmarkStart w:id="64" w:name="_Ref152114355"/>
      <w:r>
        <w:t xml:space="preserve">Kertelünk: </w:t>
      </w:r>
      <w:r w:rsidRPr="003C42EE">
        <w:t>Szobanövények természetes és mesterséges fényigényei</w:t>
      </w:r>
      <w:bookmarkEnd w:id="56"/>
      <w:r>
        <w:t xml:space="preserve">, </w:t>
      </w:r>
      <w:hyperlink r:id="rId36" w:history="1">
        <w:r w:rsidRPr="00767211">
          <w:rPr>
            <w:rStyle w:val="Hiperhivatkozs"/>
          </w:rPr>
          <w:t>https://www.kertelunk.hu/szobanovenyek-fenyigenyei.html</w:t>
        </w:r>
      </w:hyperlink>
      <w:r>
        <w:t xml:space="preserve"> (2023. 11. 29.)</w:t>
      </w:r>
      <w:bookmarkEnd w:id="57"/>
      <w:bookmarkEnd w:id="64"/>
    </w:p>
    <w:p w14:paraId="16951C7B" w14:textId="3E38B9FF" w:rsidR="002011CE" w:rsidRDefault="000E636D" w:rsidP="002011CE">
      <w:pPr>
        <w:pStyle w:val="Irodalomjegyzksor"/>
      </w:pPr>
      <w:bookmarkStart w:id="65" w:name="_Ref152113237"/>
      <w:r>
        <w:t xml:space="preserve">ujszo.com: </w:t>
      </w:r>
      <w:r w:rsidRPr="00833703">
        <w:t>A szobanövények téli művi megvilágítása</w:t>
      </w:r>
      <w:r>
        <w:t xml:space="preserve">, </w:t>
      </w:r>
      <w:hyperlink r:id="rId37" w:history="1">
        <w:r w:rsidRPr="00767211">
          <w:rPr>
            <w:rStyle w:val="Hiperhivatkozs"/>
          </w:rPr>
          <w:t>https://ujszo.com/a-szobanovenyek-teli-muvi-megvilagitasa</w:t>
        </w:r>
      </w:hyperlink>
      <w:r>
        <w:t xml:space="preserve"> (2023. 11. 29.)</w:t>
      </w:r>
      <w:bookmarkEnd w:id="65"/>
    </w:p>
    <w:p w14:paraId="46B16C78" w14:textId="1442B561" w:rsidR="00D90132" w:rsidRDefault="00574804" w:rsidP="002011CE">
      <w:pPr>
        <w:pStyle w:val="Irodalomjegyzksor"/>
      </w:pPr>
      <w:bookmarkStart w:id="66" w:name="_Ref152114818"/>
      <w:r>
        <w:t xml:space="preserve">Learn </w:t>
      </w:r>
      <w:r w:rsidR="00D90132">
        <w:t xml:space="preserve">Adafruit: </w:t>
      </w:r>
      <w:r w:rsidR="00D90132" w:rsidRPr="00D90132">
        <w:t>Adafruit Si7021 Temperature + Humidity Sensor</w:t>
      </w:r>
      <w:r w:rsidR="00D90132">
        <w:t xml:space="preserve">, </w:t>
      </w:r>
      <w:hyperlink r:id="rId38" w:history="1">
        <w:r w:rsidR="00D90132" w:rsidRPr="00767211">
          <w:rPr>
            <w:rStyle w:val="Hiperhivatkozs"/>
          </w:rPr>
          <w:t>https://learn.adafruit.com/adafruit-si7021-temperature-plus-humidity-sensor/overview</w:t>
        </w:r>
      </w:hyperlink>
      <w:r w:rsidR="00D90132">
        <w:t xml:space="preserve"> (2023. 11. 22.)</w:t>
      </w:r>
      <w:bookmarkEnd w:id="66"/>
    </w:p>
    <w:p w14:paraId="3AD93E85" w14:textId="40D75BC9" w:rsidR="00574804" w:rsidRDefault="00574804" w:rsidP="002011CE">
      <w:pPr>
        <w:pStyle w:val="Irodalomjegyzksor"/>
      </w:pPr>
      <w:bookmarkStart w:id="67" w:name="_Ref152114826"/>
      <w:r>
        <w:t xml:space="preserve">Adafruit: </w:t>
      </w:r>
      <w:r w:rsidRPr="00574804">
        <w:t>Adafruit TSL2591 High Dynamic Range Digital Light Sensor - STEMMA QT</w:t>
      </w:r>
      <w:r>
        <w:t xml:space="preserve">, </w:t>
      </w:r>
      <w:hyperlink r:id="rId39" w:history="1">
        <w:r w:rsidRPr="00767211">
          <w:rPr>
            <w:rStyle w:val="Hiperhivatkozs"/>
          </w:rPr>
          <w:t>https://www.adafruit.com/product/1980</w:t>
        </w:r>
      </w:hyperlink>
      <w:r>
        <w:t xml:space="preserve"> (2023. 11. 22.)</w:t>
      </w:r>
      <w:bookmarkEnd w:id="67"/>
    </w:p>
    <w:p w14:paraId="7B2508E6" w14:textId="3E3455B8" w:rsidR="00D429EB" w:rsidRDefault="00D429EB" w:rsidP="002011CE">
      <w:pPr>
        <w:pStyle w:val="Irodalomjegyzksor"/>
      </w:pPr>
      <w:bookmarkStart w:id="68" w:name="_Ref152114842"/>
      <w:r>
        <w:t xml:space="preserve">TavIR: </w:t>
      </w:r>
      <w:r w:rsidRPr="00D429EB">
        <w:t>Talajnedvesség-szenzor (kapacitív elvű, v1.2)</w:t>
      </w:r>
      <w:r>
        <w:t xml:space="preserve">, </w:t>
      </w:r>
      <w:hyperlink r:id="rId40" w:history="1">
        <w:r w:rsidRPr="00767211">
          <w:rPr>
            <w:rStyle w:val="Hiperhivatkozs"/>
          </w:rPr>
          <w:t>https://shop.tavir.hu/termek/shop/modulok/paratartalom/talajnedvesseg-szenzor-kapacitiv-elvu/</w:t>
        </w:r>
      </w:hyperlink>
      <w:r>
        <w:t xml:space="preserve"> (2023. 11. 22.)</w:t>
      </w:r>
    </w:p>
    <w:p w14:paraId="5B07DF71" w14:textId="3414D236" w:rsidR="00FF25DF" w:rsidRDefault="00FF25DF" w:rsidP="002011CE">
      <w:pPr>
        <w:pStyle w:val="Irodalomjegyzksor"/>
      </w:pPr>
      <w:bookmarkStart w:id="69" w:name="_Ref152115053"/>
      <w:r>
        <w:t xml:space="preserve">RPi bolt: </w:t>
      </w:r>
      <w:r w:rsidRPr="00FF25DF">
        <w:t>Anemometer - Kanalas szélsebességmérő szenzor Analóg feszültség kimenettel</w:t>
      </w:r>
      <w:r>
        <w:t xml:space="preserve">, </w:t>
      </w:r>
      <w:hyperlink r:id="rId41" w:history="1">
        <w:r w:rsidRPr="00767211">
          <w:rPr>
            <w:rStyle w:val="Hiperhivatkozs"/>
          </w:rPr>
          <w:t>https://www.rpibolt.hu/Anemometer-Kanalas-Szelsebessegmero-szenzor-Analog</w:t>
        </w:r>
      </w:hyperlink>
      <w:r>
        <w:t xml:space="preserve"> (2023. 11. 22.)</w:t>
      </w:r>
      <w:bookmarkEnd w:id="69"/>
    </w:p>
    <w:p w14:paraId="66BCFFC9" w14:textId="1186FE62" w:rsidR="00755183" w:rsidRDefault="00755183" w:rsidP="002011CE">
      <w:pPr>
        <w:pStyle w:val="Irodalomjegyzksor"/>
      </w:pPr>
      <w:bookmarkStart w:id="70" w:name="_Ref152115100"/>
      <w:r>
        <w:t xml:space="preserve">Hestore: WLD-75 </w:t>
      </w:r>
      <w:r w:rsidRPr="00755183">
        <w:t>Water-level detection sensor</w:t>
      </w:r>
      <w:r>
        <w:t xml:space="preserve">, </w:t>
      </w:r>
      <w:hyperlink r:id="rId42"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p>
    <w:p w14:paraId="4A12F183" w14:textId="277490B5" w:rsidR="009322DE" w:rsidRDefault="009322DE" w:rsidP="002011CE">
      <w:pPr>
        <w:pStyle w:val="Irodalomjegyzksor"/>
      </w:pPr>
      <w:bookmarkStart w:id="71" w:name="_Ref152115220"/>
      <w:r>
        <w:lastRenderedPageBreak/>
        <w:t xml:space="preserve">Techfun: Kis vízpumpa, </w:t>
      </w:r>
      <w:hyperlink r:id="rId43"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71"/>
    </w:p>
    <w:p w14:paraId="29A6D5E8" w14:textId="130E9FC1" w:rsidR="009322DE" w:rsidRDefault="009322DE" w:rsidP="002011CE">
      <w:pPr>
        <w:pStyle w:val="Irodalomjegyzksor"/>
      </w:pPr>
      <w:bookmarkStart w:id="72" w:name="_Ref152115333"/>
      <w:r>
        <w:t xml:space="preserve">Techfun: </w:t>
      </w:r>
      <w:r w:rsidRPr="009322DE">
        <w:t>Léptetőmotor 28BYJ-48 ULN2003 modul</w:t>
      </w:r>
      <w:r>
        <w:t xml:space="preserve">, </w:t>
      </w:r>
      <w:hyperlink r:id="rId44"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72"/>
    </w:p>
    <w:p w14:paraId="754FD766" w14:textId="064BFBFB" w:rsidR="00016B70" w:rsidRDefault="00016B70" w:rsidP="002011CE">
      <w:pPr>
        <w:pStyle w:val="Irodalomjegyzksor"/>
      </w:pPr>
      <w:bookmarkStart w:id="73" w:name="_Ref152115645"/>
      <w:r>
        <w:t xml:space="preserve">Techfun: </w:t>
      </w:r>
      <w:r w:rsidRPr="00016B70">
        <w:t>12V 2 tűs ventilátor</w:t>
      </w:r>
      <w:r>
        <w:t xml:space="preserve">, </w:t>
      </w:r>
      <w:hyperlink r:id="rId45"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73"/>
    </w:p>
    <w:p w14:paraId="6F416BAB" w14:textId="442F51D4" w:rsidR="0016774A" w:rsidRDefault="0016774A" w:rsidP="002011CE">
      <w:pPr>
        <w:pStyle w:val="Irodalomjegyzksor"/>
      </w:pPr>
      <w:bookmarkStart w:id="74" w:name="_Ref152115841"/>
      <w:r>
        <w:t xml:space="preserve">Hestore: Univerzális relé modul, </w:t>
      </w:r>
      <w:hyperlink r:id="rId46" w:history="1">
        <w:r w:rsidRPr="00767211">
          <w:rPr>
            <w:rStyle w:val="Hiperhivatkozs"/>
          </w:rPr>
          <w:t>https://www.hestore.hu/prod_10035513.html?lang=hu</w:t>
        </w:r>
      </w:hyperlink>
      <w:r>
        <w:t xml:space="preserve"> (2023. 11. 22.)</w:t>
      </w:r>
      <w:bookmarkEnd w:id="74"/>
    </w:p>
    <w:p w14:paraId="523294F0" w14:textId="42445114" w:rsidR="002E49E6" w:rsidRDefault="002E49E6" w:rsidP="002011CE">
      <w:pPr>
        <w:pStyle w:val="Irodalomjegyzksor"/>
      </w:pPr>
      <w:bookmarkStart w:id="75" w:name="_Ref152115938"/>
      <w:r>
        <w:t xml:space="preserve">Adafruit: </w:t>
      </w:r>
      <w:r w:rsidRPr="002E49E6">
        <w:t>ADS1115 16-Bit ADC - 4 Channel with Programmable Gain Amplifier - STEMMA QT</w:t>
      </w:r>
      <w:r>
        <w:t xml:space="preserve">, </w:t>
      </w:r>
      <w:hyperlink r:id="rId47" w:history="1">
        <w:r w:rsidRPr="00767211">
          <w:rPr>
            <w:rStyle w:val="Hiperhivatkozs"/>
          </w:rPr>
          <w:t>https://www.adafruit.com/product/1085</w:t>
        </w:r>
      </w:hyperlink>
      <w:r>
        <w:t xml:space="preserve"> (2023. 11. 22.)</w:t>
      </w:r>
      <w:bookmarkEnd w:id="75"/>
    </w:p>
    <w:p w14:paraId="649C753C" w14:textId="39A85CD8" w:rsidR="008A1141" w:rsidRDefault="008A1141" w:rsidP="002011CE">
      <w:pPr>
        <w:pStyle w:val="Irodalomjegyzksor"/>
      </w:pPr>
      <w:bookmarkStart w:id="76" w:name="_Ref152116075"/>
      <w:r>
        <w:t xml:space="preserve">RPi bolt: Raspberry Pi Zero W, </w:t>
      </w:r>
      <w:hyperlink r:id="rId48" w:history="1">
        <w:r w:rsidRPr="00767211">
          <w:rPr>
            <w:rStyle w:val="Hiperhivatkozs"/>
          </w:rPr>
          <w:t>https://www.rpibolt.hu/Raspberry-Pi-Zero-W</w:t>
        </w:r>
      </w:hyperlink>
      <w:r>
        <w:t xml:space="preserve"> (2023. 11. 24.)</w:t>
      </w:r>
      <w:bookmarkEnd w:id="76"/>
    </w:p>
    <w:p w14:paraId="111B1C20" w14:textId="06DC8357" w:rsidR="008A1141" w:rsidRDefault="008A1141" w:rsidP="002011CE">
      <w:pPr>
        <w:pStyle w:val="Irodalomjegyzksor"/>
      </w:pPr>
      <w:bookmarkStart w:id="77" w:name="_Ref152116082"/>
      <w:r>
        <w:t xml:space="preserve">RPi bolt: </w:t>
      </w:r>
      <w:r w:rsidRPr="008A1141">
        <w:t>Raspberry Pi 4 Model B</w:t>
      </w:r>
      <w:r>
        <w:t xml:space="preserve">, </w:t>
      </w:r>
      <w:hyperlink r:id="rId49" w:history="1">
        <w:r w:rsidRPr="00767211">
          <w:rPr>
            <w:rStyle w:val="Hiperhivatkozs"/>
          </w:rPr>
          <w:t>https://www.rpibolt.hu/raspberry-pi-4-model-b-4gb</w:t>
        </w:r>
      </w:hyperlink>
      <w:r>
        <w:t xml:space="preserve"> (2023. 11. 24.)</w:t>
      </w:r>
      <w:bookmarkEnd w:id="77"/>
    </w:p>
    <w:p w14:paraId="1DAB9D08" w14:textId="73220CFB" w:rsidR="00AE171B" w:rsidRDefault="00AE171B" w:rsidP="002011CE">
      <w:pPr>
        <w:pStyle w:val="Irodalomjegyzksor"/>
      </w:pPr>
      <w:bookmarkStart w:id="78" w:name="_Ref152116216"/>
      <w:r>
        <w:t xml:space="preserve">Linux Mint Magyar Közösség: </w:t>
      </w:r>
      <w:r w:rsidRPr="00AE171B">
        <w:t>Megjelent a Debian 12 „Bookworm”</w:t>
      </w:r>
      <w:r>
        <w:t xml:space="preserve">, </w:t>
      </w:r>
      <w:hyperlink r:id="rId50" w:history="1">
        <w:r w:rsidRPr="00767211">
          <w:rPr>
            <w:rStyle w:val="Hiperhivatkozs"/>
          </w:rPr>
          <w:t>https://linuxmint.hu/hir/2023/06/megjelent-a-debian-12-bookworm</w:t>
        </w:r>
      </w:hyperlink>
      <w:r>
        <w:t xml:space="preserve"> (2023. 11. 24.)</w:t>
      </w:r>
      <w:bookmarkEnd w:id="78"/>
    </w:p>
    <w:p w14:paraId="649C446E" w14:textId="30516FEA" w:rsidR="00A57E5B" w:rsidRDefault="00A57E5B" w:rsidP="002011CE">
      <w:pPr>
        <w:pStyle w:val="Irodalomjegyzksor"/>
      </w:pPr>
      <w:bookmarkStart w:id="79" w:name="_Ref152116369"/>
      <w:r>
        <w:t xml:space="preserve">LearnPython: </w:t>
      </w:r>
      <w:r w:rsidRPr="00A57E5B">
        <w:t>Why Python is a Good Programming Language</w:t>
      </w:r>
      <w:r>
        <w:t xml:space="preserve">, </w:t>
      </w:r>
      <w:hyperlink r:id="rId51" w:history="1">
        <w:r w:rsidR="00301030" w:rsidRPr="00767211">
          <w:rPr>
            <w:rStyle w:val="Hiperhivatkozs"/>
          </w:rPr>
          <w:t>https://learnpython.com/blog/python-is-good-programming-language/</w:t>
        </w:r>
      </w:hyperlink>
      <w:r w:rsidR="00301030">
        <w:t xml:space="preserve"> </w:t>
      </w:r>
      <w:r>
        <w:t>(2023. 11. 24.)</w:t>
      </w:r>
      <w:bookmarkEnd w:id="79"/>
    </w:p>
    <w:p w14:paraId="5C0CF9D1" w14:textId="440BFA3D" w:rsidR="0098674A" w:rsidRDefault="0098674A" w:rsidP="002011CE">
      <w:pPr>
        <w:pStyle w:val="Irodalomjegyzksor"/>
      </w:pPr>
      <w:bookmarkStart w:id="80" w:name="_Ref152116545"/>
      <w:r>
        <w:t xml:space="preserve">Learn Adafruit: </w:t>
      </w:r>
      <w:r w:rsidRPr="0098674A">
        <w:t>Python &amp; CircuitPython</w:t>
      </w:r>
      <w:r>
        <w:t xml:space="preserve">, </w:t>
      </w:r>
      <w:hyperlink r:id="rId52"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80"/>
    </w:p>
    <w:p w14:paraId="0E7B2171" w14:textId="7F027553" w:rsidR="00805A96" w:rsidRDefault="00805A96" w:rsidP="002011CE">
      <w:pPr>
        <w:pStyle w:val="Irodalomjegyzksor"/>
      </w:pPr>
      <w:bookmarkStart w:id="81" w:name="_Ref152116713"/>
      <w:r>
        <w:t xml:space="preserve">Sourceforge: PWM, </w:t>
      </w:r>
      <w:hyperlink r:id="rId53" w:history="1">
        <w:r w:rsidRPr="00767211">
          <w:rPr>
            <w:rStyle w:val="Hiperhivatkozs"/>
          </w:rPr>
          <w:t>https://sourceforge.net/p/raspberry-gpio-python/wiki/PWM/</w:t>
        </w:r>
      </w:hyperlink>
      <w:r>
        <w:t xml:space="preserve"> (2023. 11. 2</w:t>
      </w:r>
      <w:r w:rsidR="0044483C">
        <w:t>5</w:t>
      </w:r>
      <w:r>
        <w:t>.)</w:t>
      </w:r>
      <w:bookmarkEnd w:id="81"/>
    </w:p>
    <w:p w14:paraId="5A9BFF59" w14:textId="1018ACDC" w:rsidR="004E5623" w:rsidRDefault="004E5623" w:rsidP="002011CE">
      <w:pPr>
        <w:pStyle w:val="Irodalomjegyzksor"/>
      </w:pPr>
      <w:bookmarkStart w:id="82" w:name="_Ref152116824"/>
      <w:r>
        <w:t xml:space="preserve">EMQX: </w:t>
      </w:r>
      <w:r w:rsidRPr="004E5623">
        <w:t>How to Use MQTT in Python with Paho Client</w:t>
      </w:r>
      <w:r>
        <w:t xml:space="preserve">, </w:t>
      </w:r>
      <w:hyperlink r:id="rId54" w:history="1">
        <w:r w:rsidRPr="00767211">
          <w:rPr>
            <w:rStyle w:val="Hiperhivatkozs"/>
          </w:rPr>
          <w:t>https://www.emqx.com/en/blog/how-to-use-mqtt-in-python</w:t>
        </w:r>
      </w:hyperlink>
      <w:r>
        <w:t xml:space="preserve"> (2023. 11. 2</w:t>
      </w:r>
      <w:r w:rsidR="0044483C">
        <w:t>5</w:t>
      </w:r>
      <w:r>
        <w:t>.)</w:t>
      </w:r>
      <w:bookmarkEnd w:id="82"/>
    </w:p>
    <w:p w14:paraId="57D9CA57" w14:textId="6F1A351D" w:rsidR="00524BDC" w:rsidRDefault="00524BDC" w:rsidP="002011CE">
      <w:pPr>
        <w:pStyle w:val="Irodalomjegyzksor"/>
      </w:pPr>
      <w:bookmarkStart w:id="83" w:name="_Ref152116953"/>
      <w:r>
        <w:t xml:space="preserve">Magyar Linux Honlap: Systemd – minimális alapok, </w:t>
      </w:r>
      <w:hyperlink r:id="rId55" w:history="1">
        <w:r w:rsidRPr="00767211">
          <w:rPr>
            <w:rStyle w:val="Hiperhivatkozs"/>
          </w:rPr>
          <w:t>https://magyarlinux.hu/systemd-minimalis-alapok/</w:t>
        </w:r>
      </w:hyperlink>
      <w:r>
        <w:t xml:space="preserve"> (2023. 11. 2</w:t>
      </w:r>
      <w:r w:rsidR="0044483C">
        <w:t>5</w:t>
      </w:r>
      <w:r>
        <w:t>.)</w:t>
      </w:r>
      <w:bookmarkEnd w:id="83"/>
    </w:p>
    <w:p w14:paraId="42123CA4" w14:textId="77777777" w:rsidR="009D3E17" w:rsidRDefault="009D3E17">
      <w:pPr>
        <w:spacing w:after="0" w:line="240" w:lineRule="auto"/>
        <w:ind w:firstLine="0"/>
        <w:jc w:val="left"/>
        <w:rPr>
          <w:noProof/>
        </w:rPr>
      </w:pPr>
      <w:r>
        <w:br w:type="page"/>
      </w:r>
    </w:p>
    <w:p w14:paraId="2FA68B37" w14:textId="7C3507CE" w:rsidR="0078682F" w:rsidRDefault="0078682F" w:rsidP="002011CE">
      <w:pPr>
        <w:pStyle w:val="Irodalomjegyzksor"/>
      </w:pPr>
      <w:bookmarkStart w:id="84" w:name="_Ref152117096"/>
      <w:r>
        <w:lastRenderedPageBreak/>
        <w:t xml:space="preserve">Red Hat: </w:t>
      </w:r>
      <w:r w:rsidRPr="0078682F">
        <w:t>Chapter 10. Managing Services with systemd</w:t>
      </w:r>
      <w:r>
        <w:t xml:space="preserve">, </w:t>
      </w:r>
      <w:hyperlink r:id="rId56" w:history="1">
        <w:r w:rsidR="00765962" w:rsidRPr="00767211">
          <w:rPr>
            <w:rStyle w:val="Hiperhivatkozs"/>
          </w:rPr>
          <w:t>https://access.redhat.com/documentation/en</w:t>
        </w:r>
        <w:r w:rsidR="00765962" w:rsidRPr="00767211">
          <w:rPr>
            <w:rStyle w:val="Hiperhivatkozs"/>
          </w:rPr>
          <w:t>-</w:t>
        </w:r>
        <w:r w:rsidR="00765962" w:rsidRPr="00767211">
          <w:rPr>
            <w:rStyle w:val="Hiperhivatkozs"/>
          </w:rPr>
          <w:t>us/red_hat_enterprise_linux/7/html/system_administrators_guide/chap-managing_services_with_systemd</w:t>
        </w:r>
      </w:hyperlink>
      <w:r>
        <w:t xml:space="preserve"> (2023. 11. 25.)</w:t>
      </w:r>
      <w:bookmarkEnd w:id="84"/>
    </w:p>
    <w:p w14:paraId="5149BDB2" w14:textId="1833AE17" w:rsidR="00BD5038" w:rsidRDefault="00BD5038" w:rsidP="002011CE">
      <w:pPr>
        <w:pStyle w:val="Irodalomjegyzksor"/>
      </w:pPr>
      <w:bookmarkStart w:id="85" w:name="_Ref152117209"/>
      <w:r>
        <w:t xml:space="preserve">Electro blog: I2C kommunikáció, </w:t>
      </w:r>
      <w:hyperlink r:id="rId57" w:history="1">
        <w:r w:rsidRPr="00767211">
          <w:rPr>
            <w:rStyle w:val="Hiperhivatkozs"/>
          </w:rPr>
          <w:t>https://electro.blog.hu/2020/04/26/i2c_kommunikacio</w:t>
        </w:r>
      </w:hyperlink>
      <w:r>
        <w:t xml:space="preserve"> (2023. 11. 27.)</w:t>
      </w:r>
      <w:bookmarkEnd w:id="85"/>
    </w:p>
    <w:p w14:paraId="6A9701F6" w14:textId="593F729A" w:rsidR="00E52C22" w:rsidRPr="00EE1A1F" w:rsidRDefault="00E52C22" w:rsidP="002011CE">
      <w:pPr>
        <w:pStyle w:val="Irodalomjegyzksor"/>
      </w:pPr>
      <w:bookmarkStart w:id="86" w:name="_Ref152117333"/>
      <w:r>
        <w:t xml:space="preserve">HiveMQ: MQTT, </w:t>
      </w:r>
      <w:hyperlink r:id="rId58" w:history="1">
        <w:r w:rsidR="00D279DD" w:rsidRPr="00767211">
          <w:rPr>
            <w:rStyle w:val="Hiperhivatkozs"/>
          </w:rPr>
          <w:t>https://www.hivemq.com/mqtt/</w:t>
        </w:r>
      </w:hyperlink>
      <w:r w:rsidR="00D279DD">
        <w:t xml:space="preserve"> </w:t>
      </w:r>
      <w:r>
        <w:t>(2023. 11. 20.)</w:t>
      </w:r>
      <w:bookmarkEnd w:id="86"/>
    </w:p>
    <w:p w14:paraId="4C89A339" w14:textId="7B8CA624" w:rsidR="00B50CAA" w:rsidRDefault="00B50CAA" w:rsidP="00816BCB">
      <w:pPr>
        <w:pStyle w:val="Fejezetcimszmozsnlkl"/>
      </w:pPr>
      <w:bookmarkStart w:id="87" w:name="_Toc152112339"/>
      <w:bookmarkEnd w:id="68"/>
      <w:bookmarkEnd w:id="70"/>
      <w:r>
        <w:lastRenderedPageBreak/>
        <w:t>Függelék</w:t>
      </w:r>
      <w:bookmarkEnd w:id="87"/>
    </w:p>
    <w:p w14:paraId="5747A86F" w14:textId="77777777" w:rsidR="00B50CAA" w:rsidRDefault="00B50CAA" w:rsidP="00B50CAA"/>
    <w:sectPr w:rsidR="00B50CAA" w:rsidSect="0056267F">
      <w:headerReference w:type="even" r:id="rId59"/>
      <w:footerReference w:type="default" r:id="rId6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C51A6" w14:textId="77777777" w:rsidR="001150D5" w:rsidRDefault="001150D5">
      <w:r>
        <w:separator/>
      </w:r>
    </w:p>
  </w:endnote>
  <w:endnote w:type="continuationSeparator" w:id="0">
    <w:p w14:paraId="3C5F8C41" w14:textId="77777777" w:rsidR="001150D5" w:rsidRDefault="00115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CEDF5" w14:textId="77777777" w:rsidR="001150D5" w:rsidRDefault="001150D5">
      <w:r>
        <w:separator/>
      </w:r>
    </w:p>
  </w:footnote>
  <w:footnote w:type="continuationSeparator" w:id="0">
    <w:p w14:paraId="4FCC6678" w14:textId="77777777" w:rsidR="001150D5" w:rsidRDefault="001150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0"/>
  </w:num>
  <w:num w:numId="3" w16cid:durableId="1974022920">
    <w:abstractNumId w:val="12"/>
  </w:num>
  <w:num w:numId="4" w16cid:durableId="1234848936">
    <w:abstractNumId w:val="16"/>
  </w:num>
  <w:num w:numId="5" w16cid:durableId="2022966821">
    <w:abstractNumId w:val="17"/>
  </w:num>
  <w:num w:numId="6" w16cid:durableId="1611008824">
    <w:abstractNumId w:val="18"/>
  </w:num>
  <w:num w:numId="7" w16cid:durableId="395053623">
    <w:abstractNumId w:val="13"/>
  </w:num>
  <w:num w:numId="8" w16cid:durableId="853543142">
    <w:abstractNumId w:val="11"/>
  </w:num>
  <w:num w:numId="9" w16cid:durableId="1926693248">
    <w:abstractNumId w:val="14"/>
  </w:num>
  <w:num w:numId="10" w16cid:durableId="1176771659">
    <w:abstractNumId w:val="21"/>
  </w:num>
  <w:num w:numId="11" w16cid:durableId="1769931954">
    <w:abstractNumId w:val="15"/>
  </w:num>
  <w:num w:numId="12" w16cid:durableId="1291397619">
    <w:abstractNumId w:val="19"/>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B70"/>
    <w:rsid w:val="00026A2B"/>
    <w:rsid w:val="000275A8"/>
    <w:rsid w:val="00032BBC"/>
    <w:rsid w:val="0006018C"/>
    <w:rsid w:val="00076784"/>
    <w:rsid w:val="000943F4"/>
    <w:rsid w:val="0009575A"/>
    <w:rsid w:val="0009612B"/>
    <w:rsid w:val="000A0574"/>
    <w:rsid w:val="000A1620"/>
    <w:rsid w:val="000A7483"/>
    <w:rsid w:val="000B0DDD"/>
    <w:rsid w:val="000B1BB6"/>
    <w:rsid w:val="000B53E0"/>
    <w:rsid w:val="000D3E92"/>
    <w:rsid w:val="000D4291"/>
    <w:rsid w:val="000E3C15"/>
    <w:rsid w:val="000E636D"/>
    <w:rsid w:val="000E7073"/>
    <w:rsid w:val="000E7C41"/>
    <w:rsid w:val="000F238A"/>
    <w:rsid w:val="001109E7"/>
    <w:rsid w:val="001150D5"/>
    <w:rsid w:val="00121E2B"/>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96B66"/>
    <w:rsid w:val="001A57BC"/>
    <w:rsid w:val="001B1B8C"/>
    <w:rsid w:val="001B28B8"/>
    <w:rsid w:val="001B2E35"/>
    <w:rsid w:val="001B3A5D"/>
    <w:rsid w:val="001B4010"/>
    <w:rsid w:val="001E19A1"/>
    <w:rsid w:val="001F573F"/>
    <w:rsid w:val="001F7591"/>
    <w:rsid w:val="00200CF8"/>
    <w:rsid w:val="002011CE"/>
    <w:rsid w:val="002102C3"/>
    <w:rsid w:val="002243AD"/>
    <w:rsid w:val="00225F65"/>
    <w:rsid w:val="00227347"/>
    <w:rsid w:val="0024799B"/>
    <w:rsid w:val="002574BC"/>
    <w:rsid w:val="00267677"/>
    <w:rsid w:val="00274EEF"/>
    <w:rsid w:val="002841F9"/>
    <w:rsid w:val="00286423"/>
    <w:rsid w:val="00290B66"/>
    <w:rsid w:val="002913CB"/>
    <w:rsid w:val="00291BFC"/>
    <w:rsid w:val="002A2BC0"/>
    <w:rsid w:val="002A475A"/>
    <w:rsid w:val="002B20FF"/>
    <w:rsid w:val="002C15DA"/>
    <w:rsid w:val="002C489F"/>
    <w:rsid w:val="002D0621"/>
    <w:rsid w:val="002D7DA9"/>
    <w:rsid w:val="002E11EB"/>
    <w:rsid w:val="002E1D2A"/>
    <w:rsid w:val="002E2B30"/>
    <w:rsid w:val="002E49E6"/>
    <w:rsid w:val="002E76A5"/>
    <w:rsid w:val="00301030"/>
    <w:rsid w:val="00302BB3"/>
    <w:rsid w:val="00313013"/>
    <w:rsid w:val="00320014"/>
    <w:rsid w:val="00321F27"/>
    <w:rsid w:val="0034770D"/>
    <w:rsid w:val="00347EE8"/>
    <w:rsid w:val="00350AEC"/>
    <w:rsid w:val="0037381F"/>
    <w:rsid w:val="00377690"/>
    <w:rsid w:val="0038418E"/>
    <w:rsid w:val="00385C94"/>
    <w:rsid w:val="003970BD"/>
    <w:rsid w:val="003A4CDB"/>
    <w:rsid w:val="003A5623"/>
    <w:rsid w:val="003B0B80"/>
    <w:rsid w:val="003B0CCE"/>
    <w:rsid w:val="003B2246"/>
    <w:rsid w:val="003C42EE"/>
    <w:rsid w:val="003C49A8"/>
    <w:rsid w:val="003C4A76"/>
    <w:rsid w:val="003E07B5"/>
    <w:rsid w:val="003E70B1"/>
    <w:rsid w:val="003F23F8"/>
    <w:rsid w:val="003F5425"/>
    <w:rsid w:val="004056BB"/>
    <w:rsid w:val="00410924"/>
    <w:rsid w:val="00413A0B"/>
    <w:rsid w:val="004159C1"/>
    <w:rsid w:val="0044483C"/>
    <w:rsid w:val="0044733F"/>
    <w:rsid w:val="00452A64"/>
    <w:rsid w:val="0048078B"/>
    <w:rsid w:val="0048395A"/>
    <w:rsid w:val="004851C7"/>
    <w:rsid w:val="00486C1A"/>
    <w:rsid w:val="00493310"/>
    <w:rsid w:val="004A3B76"/>
    <w:rsid w:val="004A4B8D"/>
    <w:rsid w:val="004D00B5"/>
    <w:rsid w:val="004D66E2"/>
    <w:rsid w:val="004E2649"/>
    <w:rsid w:val="004E5103"/>
    <w:rsid w:val="004E5623"/>
    <w:rsid w:val="004F00C1"/>
    <w:rsid w:val="004F5EBB"/>
    <w:rsid w:val="004F69BF"/>
    <w:rsid w:val="00502A30"/>
    <w:rsid w:val="00517456"/>
    <w:rsid w:val="005202C0"/>
    <w:rsid w:val="00520809"/>
    <w:rsid w:val="00524804"/>
    <w:rsid w:val="00524BDC"/>
    <w:rsid w:val="00525401"/>
    <w:rsid w:val="00541E40"/>
    <w:rsid w:val="00550455"/>
    <w:rsid w:val="005524FC"/>
    <w:rsid w:val="00555FA4"/>
    <w:rsid w:val="0055624F"/>
    <w:rsid w:val="00557568"/>
    <w:rsid w:val="0056094A"/>
    <w:rsid w:val="0056267F"/>
    <w:rsid w:val="00565AFB"/>
    <w:rsid w:val="00567937"/>
    <w:rsid w:val="00570A6C"/>
    <w:rsid w:val="00574804"/>
    <w:rsid w:val="00576495"/>
    <w:rsid w:val="005823CA"/>
    <w:rsid w:val="00586D33"/>
    <w:rsid w:val="005932BE"/>
    <w:rsid w:val="00596DA1"/>
    <w:rsid w:val="005B4512"/>
    <w:rsid w:val="005C06AC"/>
    <w:rsid w:val="005C6168"/>
    <w:rsid w:val="005D3443"/>
    <w:rsid w:val="005D5B6E"/>
    <w:rsid w:val="005D6ECF"/>
    <w:rsid w:val="005D7CEB"/>
    <w:rsid w:val="005E01E0"/>
    <w:rsid w:val="005E3D38"/>
    <w:rsid w:val="005E7488"/>
    <w:rsid w:val="005F3404"/>
    <w:rsid w:val="005F7E4C"/>
    <w:rsid w:val="00601304"/>
    <w:rsid w:val="00615EF3"/>
    <w:rsid w:val="006177FF"/>
    <w:rsid w:val="0062185B"/>
    <w:rsid w:val="00634007"/>
    <w:rsid w:val="0063585C"/>
    <w:rsid w:val="00637367"/>
    <w:rsid w:val="00641018"/>
    <w:rsid w:val="00650C7C"/>
    <w:rsid w:val="006560A5"/>
    <w:rsid w:val="0066174A"/>
    <w:rsid w:val="006648EA"/>
    <w:rsid w:val="00675281"/>
    <w:rsid w:val="00675FB3"/>
    <w:rsid w:val="00676074"/>
    <w:rsid w:val="00681E99"/>
    <w:rsid w:val="00683BC6"/>
    <w:rsid w:val="00685F63"/>
    <w:rsid w:val="00690AAA"/>
    <w:rsid w:val="00691229"/>
    <w:rsid w:val="00692605"/>
    <w:rsid w:val="006A1B7F"/>
    <w:rsid w:val="006A1FF2"/>
    <w:rsid w:val="006A2902"/>
    <w:rsid w:val="006B00FC"/>
    <w:rsid w:val="006C4BB0"/>
    <w:rsid w:val="006C7766"/>
    <w:rsid w:val="006D338C"/>
    <w:rsid w:val="006E414C"/>
    <w:rsid w:val="006E4AF9"/>
    <w:rsid w:val="006E6F59"/>
    <w:rsid w:val="006F4AD5"/>
    <w:rsid w:val="006F512E"/>
    <w:rsid w:val="006F649E"/>
    <w:rsid w:val="006F7085"/>
    <w:rsid w:val="00700E3A"/>
    <w:rsid w:val="007039C4"/>
    <w:rsid w:val="00706BA9"/>
    <w:rsid w:val="00716D4F"/>
    <w:rsid w:val="00722E74"/>
    <w:rsid w:val="00730B3C"/>
    <w:rsid w:val="00742A0B"/>
    <w:rsid w:val="00742CF3"/>
    <w:rsid w:val="0075030C"/>
    <w:rsid w:val="00755183"/>
    <w:rsid w:val="00755FD3"/>
    <w:rsid w:val="007575F0"/>
    <w:rsid w:val="0075775F"/>
    <w:rsid w:val="007578E0"/>
    <w:rsid w:val="00760739"/>
    <w:rsid w:val="00765962"/>
    <w:rsid w:val="00774862"/>
    <w:rsid w:val="00777AFB"/>
    <w:rsid w:val="00784FA6"/>
    <w:rsid w:val="0078682F"/>
    <w:rsid w:val="00786C3D"/>
    <w:rsid w:val="00797F1D"/>
    <w:rsid w:val="007A0B87"/>
    <w:rsid w:val="007A3E00"/>
    <w:rsid w:val="007A5449"/>
    <w:rsid w:val="007B37DB"/>
    <w:rsid w:val="007B3F65"/>
    <w:rsid w:val="007C09F3"/>
    <w:rsid w:val="007C149D"/>
    <w:rsid w:val="007C304A"/>
    <w:rsid w:val="007C593C"/>
    <w:rsid w:val="007D6811"/>
    <w:rsid w:val="007D7539"/>
    <w:rsid w:val="007E187E"/>
    <w:rsid w:val="007F2AC4"/>
    <w:rsid w:val="007F6668"/>
    <w:rsid w:val="007F6BFE"/>
    <w:rsid w:val="007F72A8"/>
    <w:rsid w:val="00805A96"/>
    <w:rsid w:val="00810167"/>
    <w:rsid w:val="00812B41"/>
    <w:rsid w:val="00816BCB"/>
    <w:rsid w:val="00817455"/>
    <w:rsid w:val="00820ED2"/>
    <w:rsid w:val="00821CFF"/>
    <w:rsid w:val="00833703"/>
    <w:rsid w:val="0083419A"/>
    <w:rsid w:val="00836864"/>
    <w:rsid w:val="00853725"/>
    <w:rsid w:val="008539E4"/>
    <w:rsid w:val="00854BDC"/>
    <w:rsid w:val="00856D64"/>
    <w:rsid w:val="008575D1"/>
    <w:rsid w:val="00861B45"/>
    <w:rsid w:val="00865C5C"/>
    <w:rsid w:val="008849B2"/>
    <w:rsid w:val="00885BD2"/>
    <w:rsid w:val="00896B46"/>
    <w:rsid w:val="008A1141"/>
    <w:rsid w:val="008A2F47"/>
    <w:rsid w:val="008B2156"/>
    <w:rsid w:val="008B4F83"/>
    <w:rsid w:val="008D17C5"/>
    <w:rsid w:val="008D36EE"/>
    <w:rsid w:val="008E1741"/>
    <w:rsid w:val="008E7228"/>
    <w:rsid w:val="008F5DA8"/>
    <w:rsid w:val="009012A3"/>
    <w:rsid w:val="0090541F"/>
    <w:rsid w:val="00922A43"/>
    <w:rsid w:val="0093047F"/>
    <w:rsid w:val="009322DE"/>
    <w:rsid w:val="00937C7A"/>
    <w:rsid w:val="00940CB1"/>
    <w:rsid w:val="009505D0"/>
    <w:rsid w:val="00956CC0"/>
    <w:rsid w:val="009635A3"/>
    <w:rsid w:val="0098532E"/>
    <w:rsid w:val="0098674A"/>
    <w:rsid w:val="009A32B9"/>
    <w:rsid w:val="009A58A8"/>
    <w:rsid w:val="009A749B"/>
    <w:rsid w:val="009B1AB8"/>
    <w:rsid w:val="009B5BAA"/>
    <w:rsid w:val="009C1C93"/>
    <w:rsid w:val="009D3E17"/>
    <w:rsid w:val="009D50A2"/>
    <w:rsid w:val="009E26BA"/>
    <w:rsid w:val="009E3C11"/>
    <w:rsid w:val="009E67D2"/>
    <w:rsid w:val="009F650B"/>
    <w:rsid w:val="00A07F0C"/>
    <w:rsid w:val="00A124EA"/>
    <w:rsid w:val="00A12A25"/>
    <w:rsid w:val="00A16CD2"/>
    <w:rsid w:val="00A27F77"/>
    <w:rsid w:val="00A34DC4"/>
    <w:rsid w:val="00A503CE"/>
    <w:rsid w:val="00A531E5"/>
    <w:rsid w:val="00A5773E"/>
    <w:rsid w:val="00A57E5B"/>
    <w:rsid w:val="00A62E59"/>
    <w:rsid w:val="00A7046F"/>
    <w:rsid w:val="00A71EAC"/>
    <w:rsid w:val="00A82209"/>
    <w:rsid w:val="00A84CB9"/>
    <w:rsid w:val="00A87267"/>
    <w:rsid w:val="00A9068A"/>
    <w:rsid w:val="00A93545"/>
    <w:rsid w:val="00A941FF"/>
    <w:rsid w:val="00A97407"/>
    <w:rsid w:val="00AA178D"/>
    <w:rsid w:val="00AA202B"/>
    <w:rsid w:val="00AA54F5"/>
    <w:rsid w:val="00AA60DB"/>
    <w:rsid w:val="00AB511F"/>
    <w:rsid w:val="00AC2CB1"/>
    <w:rsid w:val="00AC5F67"/>
    <w:rsid w:val="00AD6B82"/>
    <w:rsid w:val="00AE05C4"/>
    <w:rsid w:val="00AE171B"/>
    <w:rsid w:val="00AE33A1"/>
    <w:rsid w:val="00AE57CD"/>
    <w:rsid w:val="00AE7A8D"/>
    <w:rsid w:val="00AF0492"/>
    <w:rsid w:val="00AF53C9"/>
    <w:rsid w:val="00B003C2"/>
    <w:rsid w:val="00B077B3"/>
    <w:rsid w:val="00B13FD0"/>
    <w:rsid w:val="00B27194"/>
    <w:rsid w:val="00B3528D"/>
    <w:rsid w:val="00B4104A"/>
    <w:rsid w:val="00B50CAA"/>
    <w:rsid w:val="00B66260"/>
    <w:rsid w:val="00B72137"/>
    <w:rsid w:val="00B75F58"/>
    <w:rsid w:val="00B80867"/>
    <w:rsid w:val="00B8551C"/>
    <w:rsid w:val="00B8795A"/>
    <w:rsid w:val="00B96880"/>
    <w:rsid w:val="00BA2016"/>
    <w:rsid w:val="00BB3772"/>
    <w:rsid w:val="00BB38C8"/>
    <w:rsid w:val="00BD4ED9"/>
    <w:rsid w:val="00BD5038"/>
    <w:rsid w:val="00BD52F9"/>
    <w:rsid w:val="00BF4292"/>
    <w:rsid w:val="00C00B3C"/>
    <w:rsid w:val="00C06FA3"/>
    <w:rsid w:val="00C2686E"/>
    <w:rsid w:val="00C31260"/>
    <w:rsid w:val="00C40275"/>
    <w:rsid w:val="00C41CF8"/>
    <w:rsid w:val="00C46117"/>
    <w:rsid w:val="00C50341"/>
    <w:rsid w:val="00C53DB9"/>
    <w:rsid w:val="00C53F92"/>
    <w:rsid w:val="00C5717A"/>
    <w:rsid w:val="00C6572D"/>
    <w:rsid w:val="00C67803"/>
    <w:rsid w:val="00C73DEE"/>
    <w:rsid w:val="00C76D1F"/>
    <w:rsid w:val="00C84464"/>
    <w:rsid w:val="00C93349"/>
    <w:rsid w:val="00C94815"/>
    <w:rsid w:val="00C96EA1"/>
    <w:rsid w:val="00CD243A"/>
    <w:rsid w:val="00CD7329"/>
    <w:rsid w:val="00CF79D4"/>
    <w:rsid w:val="00D04655"/>
    <w:rsid w:val="00D07335"/>
    <w:rsid w:val="00D156A2"/>
    <w:rsid w:val="00D1632F"/>
    <w:rsid w:val="00D16AD2"/>
    <w:rsid w:val="00D218A0"/>
    <w:rsid w:val="00D23BFC"/>
    <w:rsid w:val="00D2706B"/>
    <w:rsid w:val="00D279DD"/>
    <w:rsid w:val="00D429EB"/>
    <w:rsid w:val="00D429F2"/>
    <w:rsid w:val="00D42F84"/>
    <w:rsid w:val="00D43D1E"/>
    <w:rsid w:val="00D53F5A"/>
    <w:rsid w:val="00D56373"/>
    <w:rsid w:val="00D566C2"/>
    <w:rsid w:val="00D73EB5"/>
    <w:rsid w:val="00D81927"/>
    <w:rsid w:val="00D90132"/>
    <w:rsid w:val="00D95E2C"/>
    <w:rsid w:val="00DB10C3"/>
    <w:rsid w:val="00DB3D5A"/>
    <w:rsid w:val="00DC6733"/>
    <w:rsid w:val="00DD43FE"/>
    <w:rsid w:val="00DD6A58"/>
    <w:rsid w:val="00DE2565"/>
    <w:rsid w:val="00DE2676"/>
    <w:rsid w:val="00E011F3"/>
    <w:rsid w:val="00E03F2F"/>
    <w:rsid w:val="00E07EE4"/>
    <w:rsid w:val="00E230B7"/>
    <w:rsid w:val="00E23891"/>
    <w:rsid w:val="00E41EE0"/>
    <w:rsid w:val="00E42F0D"/>
    <w:rsid w:val="00E444A0"/>
    <w:rsid w:val="00E4627E"/>
    <w:rsid w:val="00E47517"/>
    <w:rsid w:val="00E51A76"/>
    <w:rsid w:val="00E52C22"/>
    <w:rsid w:val="00E54080"/>
    <w:rsid w:val="00E70EA2"/>
    <w:rsid w:val="00E7501A"/>
    <w:rsid w:val="00E816BE"/>
    <w:rsid w:val="00E8385C"/>
    <w:rsid w:val="00E8542D"/>
    <w:rsid w:val="00E86A0C"/>
    <w:rsid w:val="00E94DFF"/>
    <w:rsid w:val="00E94EFC"/>
    <w:rsid w:val="00E9519B"/>
    <w:rsid w:val="00EB2D4E"/>
    <w:rsid w:val="00EB36F4"/>
    <w:rsid w:val="00EC299C"/>
    <w:rsid w:val="00EC4756"/>
    <w:rsid w:val="00ED24FC"/>
    <w:rsid w:val="00EE1A1F"/>
    <w:rsid w:val="00EE2264"/>
    <w:rsid w:val="00EF72A8"/>
    <w:rsid w:val="00F050F9"/>
    <w:rsid w:val="00F23E3A"/>
    <w:rsid w:val="00F3415C"/>
    <w:rsid w:val="00F436E2"/>
    <w:rsid w:val="00F44325"/>
    <w:rsid w:val="00F44F6B"/>
    <w:rsid w:val="00F471EC"/>
    <w:rsid w:val="00F7533F"/>
    <w:rsid w:val="00FA5923"/>
    <w:rsid w:val="00FB27D0"/>
    <w:rsid w:val="00FB650E"/>
    <w:rsid w:val="00FC4A8A"/>
    <w:rsid w:val="00FD5AB4"/>
    <w:rsid w:val="00FE5811"/>
    <w:rsid w:val="00FF25DF"/>
    <w:rsid w:val="00FF5993"/>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adafruit.com/product/1980" TargetMode="External"/><Relationship Id="rId21" Type="http://schemas.openxmlformats.org/officeDocument/2006/relationships/image" Target="media/image13.jpeg"/><Relationship Id="rId34" Type="http://schemas.openxmlformats.org/officeDocument/2006/relationships/hyperlink" Target="https://geoperlit.hu/hidroponika-elonyei-es-a-hidroponikus-rendszerek-alapjai/" TargetMode="External"/><Relationship Id="rId42"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47" Type="http://schemas.openxmlformats.org/officeDocument/2006/relationships/hyperlink" Target="https://www.adafruit.com/product/1085" TargetMode="External"/><Relationship Id="rId50" Type="http://schemas.openxmlformats.org/officeDocument/2006/relationships/hyperlink" Target="https://linuxmint.hu/hir/2023/06/megjelent-a-debian-12-bookworm" TargetMode="External"/><Relationship Id="rId55" Type="http://schemas.openxmlformats.org/officeDocument/2006/relationships/hyperlink" Target="https://magyarlinux.hu/systemd-minimalis-alapo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agrarkozosseg.hu/mi-az-a-precizios-gazdalkodas-es-hogyan-kezdjunk-hozza/" TargetMode="External"/><Relationship Id="rId37" Type="http://schemas.openxmlformats.org/officeDocument/2006/relationships/hyperlink" Target="https://ujszo.com/a-szobanovenyek-teli-muvi-megvilagitasa" TargetMode="External"/><Relationship Id="rId40" Type="http://schemas.openxmlformats.org/officeDocument/2006/relationships/hyperlink" Target="https://shop.tavir.hu/termek/shop/modulok/paratartalom/talajnedvesseg-szenzor-kapacitiv-elvu/" TargetMode="External"/><Relationship Id="rId45"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53" Type="http://schemas.openxmlformats.org/officeDocument/2006/relationships/hyperlink" Target="https://sourceforge.net/p/raspberry-gpio-python/wiki/PWM/" TargetMode="External"/><Relationship Id="rId58" Type="http://schemas.openxmlformats.org/officeDocument/2006/relationships/hyperlink" Target="https://www.hivemq.com/mqt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versatile.hu/mezogazdasagi-gepek-elso-megjelenese/" TargetMode="External"/><Relationship Id="rId35" Type="http://schemas.openxmlformats.org/officeDocument/2006/relationships/hyperlink" Target="https://ng.24.hu/tudomany/2022/02/25/mesterseges-intelligencia-a-mezogazdasagban/" TargetMode="External"/><Relationship Id="rId43"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48" Type="http://schemas.openxmlformats.org/officeDocument/2006/relationships/hyperlink" Target="https://www.rpibolt.hu/Raspberry-Pi-Zero-W" TargetMode="External"/><Relationship Id="rId56" Type="http://schemas.openxmlformats.org/officeDocument/2006/relationships/hyperlink" Target="https://access.redhat.com/documentation/en-us/red_hat_enterprise_linux/7/html/system_administrators_guide/chap-managing_services_with_systemd" TargetMode="External"/><Relationship Id="rId8" Type="http://schemas.openxmlformats.org/officeDocument/2006/relationships/image" Target="media/image1.png"/><Relationship Id="rId51" Type="http://schemas.openxmlformats.org/officeDocument/2006/relationships/hyperlink" Target="https://learnpython.com/blog/python-is-good-programming-languag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eldoblog.com/robotok-es-mezogazdasagi-technologia-automatizalt-betakaritas-es-feldolgozas/" TargetMode="External"/><Relationship Id="rId38" Type="http://schemas.openxmlformats.org/officeDocument/2006/relationships/hyperlink" Target="https://learn.adafruit.com/adafruit-si7021-temperature-plus-humidity-sensor/overview" TargetMode="External"/><Relationship Id="rId46" Type="http://schemas.openxmlformats.org/officeDocument/2006/relationships/hyperlink" Target="https://www.hestore.hu/prod_10035513.html?lang=hu" TargetMode="External"/><Relationship Id="rId59"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hyperlink" Target="https://www.rpibolt.hu/Anemometer-Kanalas-Szelsebessegmero-szenzor-Analog" TargetMode="External"/><Relationship Id="rId54" Type="http://schemas.openxmlformats.org/officeDocument/2006/relationships/hyperlink" Target="https://www.emqx.com/en/blog/how-to-use-mqtt-in-pyth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ertelunk.hu/szobanovenyek-fenyigenyei.html" TargetMode="External"/><Relationship Id="rId49" Type="http://schemas.openxmlformats.org/officeDocument/2006/relationships/hyperlink" Target="https://www.rpibolt.hu/raspberry-pi-4-model-b-4gb" TargetMode="External"/><Relationship Id="rId57" Type="http://schemas.openxmlformats.org/officeDocument/2006/relationships/hyperlink" Target="https://electro.blog.hu/2020/04/26/i2c_kommunikacio" TargetMode="External"/><Relationship Id="rId10" Type="http://schemas.openxmlformats.org/officeDocument/2006/relationships/image" Target="media/image2.jpeg"/><Relationship Id="rId31" Type="http://schemas.openxmlformats.org/officeDocument/2006/relationships/hyperlink" Target="http://www.ontozesmuzeum.hu/az-ontozes-tortenete/" TargetMode="External"/><Relationship Id="rId44"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52" Type="http://schemas.openxmlformats.org/officeDocument/2006/relationships/hyperlink" Target="https://learn.adafruit.com/adafruit-4-channel-adc-breakouts/python-circuitpython"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10412</TotalTime>
  <Pages>39</Pages>
  <Words>6606</Words>
  <Characters>45584</Characters>
  <Application>Microsoft Office Word</Application>
  <DocSecurity>0</DocSecurity>
  <Lines>379</Lines>
  <Paragraphs>104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52086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Nagy Borbála</cp:lastModifiedBy>
  <cp:revision>289</cp:revision>
  <cp:lastPrinted>2002-07-08T12:51:00Z</cp:lastPrinted>
  <dcterms:created xsi:type="dcterms:W3CDTF">2023-02-27T06:58:00Z</dcterms:created>
  <dcterms:modified xsi:type="dcterms:W3CDTF">2023-11-29T01:39:00Z</dcterms:modified>
</cp:coreProperties>
</file>