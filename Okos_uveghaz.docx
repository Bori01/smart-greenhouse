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D3D1F1A" w:rsidR="004851C7" w:rsidRDefault="00000000" w:rsidP="00D429F2">
      <w:pPr>
        <w:pStyle w:val="Cmlapkarstanszk"/>
      </w:pPr>
      <w:fldSimple w:instr=" DOCPROPERTY  Company  \* MERGEFORMAT ">
        <w:r w:rsidR="000603B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2F9920D" w14:textId="22FB4A08" w:rsidR="00F1047E"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456454" w:history="1">
        <w:r w:rsidR="00F1047E" w:rsidRPr="00971823">
          <w:rPr>
            <w:rStyle w:val="Hiperhivatkozs"/>
            <w:noProof/>
          </w:rPr>
          <w:t>Összefoglaló</w:t>
        </w:r>
        <w:r w:rsidR="00F1047E">
          <w:rPr>
            <w:noProof/>
            <w:webHidden/>
          </w:rPr>
          <w:tab/>
        </w:r>
        <w:r w:rsidR="00F1047E">
          <w:rPr>
            <w:noProof/>
            <w:webHidden/>
          </w:rPr>
          <w:fldChar w:fldCharType="begin"/>
        </w:r>
        <w:r w:rsidR="00F1047E">
          <w:rPr>
            <w:noProof/>
            <w:webHidden/>
          </w:rPr>
          <w:instrText xml:space="preserve"> PAGEREF _Toc152456454 \h </w:instrText>
        </w:r>
        <w:r w:rsidR="00F1047E">
          <w:rPr>
            <w:noProof/>
            <w:webHidden/>
          </w:rPr>
        </w:r>
        <w:r w:rsidR="00F1047E">
          <w:rPr>
            <w:noProof/>
            <w:webHidden/>
          </w:rPr>
          <w:fldChar w:fldCharType="separate"/>
        </w:r>
        <w:r w:rsidR="00F1047E">
          <w:rPr>
            <w:noProof/>
            <w:webHidden/>
          </w:rPr>
          <w:t>6</w:t>
        </w:r>
        <w:r w:rsidR="00F1047E">
          <w:rPr>
            <w:noProof/>
            <w:webHidden/>
          </w:rPr>
          <w:fldChar w:fldCharType="end"/>
        </w:r>
      </w:hyperlink>
    </w:p>
    <w:p w14:paraId="3B64A7CF" w14:textId="5555888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5" w:history="1">
        <w:r w:rsidRPr="00971823">
          <w:rPr>
            <w:rStyle w:val="Hiperhivatkozs"/>
            <w:noProof/>
          </w:rPr>
          <w:t>Abstract</w:t>
        </w:r>
        <w:r>
          <w:rPr>
            <w:noProof/>
            <w:webHidden/>
          </w:rPr>
          <w:tab/>
        </w:r>
        <w:r>
          <w:rPr>
            <w:noProof/>
            <w:webHidden/>
          </w:rPr>
          <w:fldChar w:fldCharType="begin"/>
        </w:r>
        <w:r>
          <w:rPr>
            <w:noProof/>
            <w:webHidden/>
          </w:rPr>
          <w:instrText xml:space="preserve"> PAGEREF _Toc152456455 \h </w:instrText>
        </w:r>
        <w:r>
          <w:rPr>
            <w:noProof/>
            <w:webHidden/>
          </w:rPr>
        </w:r>
        <w:r>
          <w:rPr>
            <w:noProof/>
            <w:webHidden/>
          </w:rPr>
          <w:fldChar w:fldCharType="separate"/>
        </w:r>
        <w:r>
          <w:rPr>
            <w:noProof/>
            <w:webHidden/>
          </w:rPr>
          <w:t>7</w:t>
        </w:r>
        <w:r>
          <w:rPr>
            <w:noProof/>
            <w:webHidden/>
          </w:rPr>
          <w:fldChar w:fldCharType="end"/>
        </w:r>
      </w:hyperlink>
    </w:p>
    <w:p w14:paraId="1F8674B0" w14:textId="01EF2EFA"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6" w:history="1">
        <w:r w:rsidRPr="00971823">
          <w:rPr>
            <w:rStyle w:val="Hiperhivatkozs"/>
            <w:noProof/>
          </w:rPr>
          <w:t>1 Bevezetés</w:t>
        </w:r>
        <w:r>
          <w:rPr>
            <w:noProof/>
            <w:webHidden/>
          </w:rPr>
          <w:tab/>
        </w:r>
        <w:r>
          <w:rPr>
            <w:noProof/>
            <w:webHidden/>
          </w:rPr>
          <w:fldChar w:fldCharType="begin"/>
        </w:r>
        <w:r>
          <w:rPr>
            <w:noProof/>
            <w:webHidden/>
          </w:rPr>
          <w:instrText xml:space="preserve"> PAGEREF _Toc152456456 \h </w:instrText>
        </w:r>
        <w:r>
          <w:rPr>
            <w:noProof/>
            <w:webHidden/>
          </w:rPr>
        </w:r>
        <w:r>
          <w:rPr>
            <w:noProof/>
            <w:webHidden/>
          </w:rPr>
          <w:fldChar w:fldCharType="separate"/>
        </w:r>
        <w:r>
          <w:rPr>
            <w:noProof/>
            <w:webHidden/>
          </w:rPr>
          <w:t>8</w:t>
        </w:r>
        <w:r>
          <w:rPr>
            <w:noProof/>
            <w:webHidden/>
          </w:rPr>
          <w:fldChar w:fldCharType="end"/>
        </w:r>
      </w:hyperlink>
    </w:p>
    <w:p w14:paraId="04374F2B" w14:textId="50A94B3D"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57" w:history="1">
        <w:r w:rsidRPr="00971823">
          <w:rPr>
            <w:rStyle w:val="Hiperhivatkozs"/>
            <w:noProof/>
          </w:rPr>
          <w:t>2 Piackutatás</w:t>
        </w:r>
        <w:r>
          <w:rPr>
            <w:noProof/>
            <w:webHidden/>
          </w:rPr>
          <w:tab/>
        </w:r>
        <w:r>
          <w:rPr>
            <w:noProof/>
            <w:webHidden/>
          </w:rPr>
          <w:fldChar w:fldCharType="begin"/>
        </w:r>
        <w:r>
          <w:rPr>
            <w:noProof/>
            <w:webHidden/>
          </w:rPr>
          <w:instrText xml:space="preserve"> PAGEREF _Toc152456457 \h </w:instrText>
        </w:r>
        <w:r>
          <w:rPr>
            <w:noProof/>
            <w:webHidden/>
          </w:rPr>
        </w:r>
        <w:r>
          <w:rPr>
            <w:noProof/>
            <w:webHidden/>
          </w:rPr>
          <w:fldChar w:fldCharType="separate"/>
        </w:r>
        <w:r>
          <w:rPr>
            <w:noProof/>
            <w:webHidden/>
          </w:rPr>
          <w:t>9</w:t>
        </w:r>
        <w:r>
          <w:rPr>
            <w:noProof/>
            <w:webHidden/>
          </w:rPr>
          <w:fldChar w:fldCharType="end"/>
        </w:r>
      </w:hyperlink>
    </w:p>
    <w:p w14:paraId="58E4E62F" w14:textId="4C20768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8" w:history="1">
        <w:r w:rsidRPr="00971823">
          <w:rPr>
            <w:rStyle w:val="Hiperhivatkozs"/>
            <w:noProof/>
          </w:rPr>
          <w:t>2.1 Az automatizálás fejlődése</w:t>
        </w:r>
        <w:r>
          <w:rPr>
            <w:noProof/>
            <w:webHidden/>
          </w:rPr>
          <w:tab/>
        </w:r>
        <w:r>
          <w:rPr>
            <w:noProof/>
            <w:webHidden/>
          </w:rPr>
          <w:fldChar w:fldCharType="begin"/>
        </w:r>
        <w:r>
          <w:rPr>
            <w:noProof/>
            <w:webHidden/>
          </w:rPr>
          <w:instrText xml:space="preserve"> PAGEREF _Toc152456458 \h </w:instrText>
        </w:r>
        <w:r>
          <w:rPr>
            <w:noProof/>
            <w:webHidden/>
          </w:rPr>
        </w:r>
        <w:r>
          <w:rPr>
            <w:noProof/>
            <w:webHidden/>
          </w:rPr>
          <w:fldChar w:fldCharType="separate"/>
        </w:r>
        <w:r>
          <w:rPr>
            <w:noProof/>
            <w:webHidden/>
          </w:rPr>
          <w:t>9</w:t>
        </w:r>
        <w:r>
          <w:rPr>
            <w:noProof/>
            <w:webHidden/>
          </w:rPr>
          <w:fldChar w:fldCharType="end"/>
        </w:r>
      </w:hyperlink>
    </w:p>
    <w:p w14:paraId="605F7070" w14:textId="778A062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59" w:history="1">
        <w:r w:rsidRPr="00971823">
          <w:rPr>
            <w:rStyle w:val="Hiperhivatkozs"/>
            <w:noProof/>
          </w:rPr>
          <w:t>2.2 Az informatika a növénytermesztésben</w:t>
        </w:r>
        <w:r>
          <w:rPr>
            <w:noProof/>
            <w:webHidden/>
          </w:rPr>
          <w:tab/>
        </w:r>
        <w:r>
          <w:rPr>
            <w:noProof/>
            <w:webHidden/>
          </w:rPr>
          <w:fldChar w:fldCharType="begin"/>
        </w:r>
        <w:r>
          <w:rPr>
            <w:noProof/>
            <w:webHidden/>
          </w:rPr>
          <w:instrText xml:space="preserve"> PAGEREF _Toc152456459 \h </w:instrText>
        </w:r>
        <w:r>
          <w:rPr>
            <w:noProof/>
            <w:webHidden/>
          </w:rPr>
        </w:r>
        <w:r>
          <w:rPr>
            <w:noProof/>
            <w:webHidden/>
          </w:rPr>
          <w:fldChar w:fldCharType="separate"/>
        </w:r>
        <w:r>
          <w:rPr>
            <w:noProof/>
            <w:webHidden/>
          </w:rPr>
          <w:t>10</w:t>
        </w:r>
        <w:r>
          <w:rPr>
            <w:noProof/>
            <w:webHidden/>
          </w:rPr>
          <w:fldChar w:fldCharType="end"/>
        </w:r>
      </w:hyperlink>
    </w:p>
    <w:p w14:paraId="486970F2" w14:textId="633F6B6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0" w:history="1">
        <w:r w:rsidRPr="00971823">
          <w:rPr>
            <w:rStyle w:val="Hiperhivatkozs"/>
            <w:noProof/>
          </w:rPr>
          <w:t>2.3 Növényi igények</w:t>
        </w:r>
        <w:r>
          <w:rPr>
            <w:noProof/>
            <w:webHidden/>
          </w:rPr>
          <w:tab/>
        </w:r>
        <w:r>
          <w:rPr>
            <w:noProof/>
            <w:webHidden/>
          </w:rPr>
          <w:fldChar w:fldCharType="begin"/>
        </w:r>
        <w:r>
          <w:rPr>
            <w:noProof/>
            <w:webHidden/>
          </w:rPr>
          <w:instrText xml:space="preserve"> PAGEREF _Toc152456460 \h </w:instrText>
        </w:r>
        <w:r>
          <w:rPr>
            <w:noProof/>
            <w:webHidden/>
          </w:rPr>
        </w:r>
        <w:r>
          <w:rPr>
            <w:noProof/>
            <w:webHidden/>
          </w:rPr>
          <w:fldChar w:fldCharType="separate"/>
        </w:r>
        <w:r>
          <w:rPr>
            <w:noProof/>
            <w:webHidden/>
          </w:rPr>
          <w:t>11</w:t>
        </w:r>
        <w:r>
          <w:rPr>
            <w:noProof/>
            <w:webHidden/>
          </w:rPr>
          <w:fldChar w:fldCharType="end"/>
        </w:r>
      </w:hyperlink>
    </w:p>
    <w:p w14:paraId="101EE236" w14:textId="48F421F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1" w:history="1">
        <w:r w:rsidRPr="00971823">
          <w:rPr>
            <w:rStyle w:val="Hiperhivatkozs"/>
            <w:noProof/>
          </w:rPr>
          <w:t>2.3.1 Fény</w:t>
        </w:r>
        <w:r>
          <w:rPr>
            <w:noProof/>
            <w:webHidden/>
          </w:rPr>
          <w:tab/>
        </w:r>
        <w:r>
          <w:rPr>
            <w:noProof/>
            <w:webHidden/>
          </w:rPr>
          <w:fldChar w:fldCharType="begin"/>
        </w:r>
        <w:r>
          <w:rPr>
            <w:noProof/>
            <w:webHidden/>
          </w:rPr>
          <w:instrText xml:space="preserve"> PAGEREF _Toc152456461 \h </w:instrText>
        </w:r>
        <w:r>
          <w:rPr>
            <w:noProof/>
            <w:webHidden/>
          </w:rPr>
        </w:r>
        <w:r>
          <w:rPr>
            <w:noProof/>
            <w:webHidden/>
          </w:rPr>
          <w:fldChar w:fldCharType="separate"/>
        </w:r>
        <w:r>
          <w:rPr>
            <w:noProof/>
            <w:webHidden/>
          </w:rPr>
          <w:t>11</w:t>
        </w:r>
        <w:r>
          <w:rPr>
            <w:noProof/>
            <w:webHidden/>
          </w:rPr>
          <w:fldChar w:fldCharType="end"/>
        </w:r>
      </w:hyperlink>
    </w:p>
    <w:p w14:paraId="0BD8F37C" w14:textId="7EE6EB33"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2" w:history="1">
        <w:r w:rsidRPr="00971823">
          <w:rPr>
            <w:rStyle w:val="Hiperhivatkozs"/>
            <w:noProof/>
          </w:rPr>
          <w:t>2.3.2 Víz</w:t>
        </w:r>
        <w:r>
          <w:rPr>
            <w:noProof/>
            <w:webHidden/>
          </w:rPr>
          <w:tab/>
        </w:r>
        <w:r>
          <w:rPr>
            <w:noProof/>
            <w:webHidden/>
          </w:rPr>
          <w:fldChar w:fldCharType="begin"/>
        </w:r>
        <w:r>
          <w:rPr>
            <w:noProof/>
            <w:webHidden/>
          </w:rPr>
          <w:instrText xml:space="preserve"> PAGEREF _Toc152456462 \h </w:instrText>
        </w:r>
        <w:r>
          <w:rPr>
            <w:noProof/>
            <w:webHidden/>
          </w:rPr>
        </w:r>
        <w:r>
          <w:rPr>
            <w:noProof/>
            <w:webHidden/>
          </w:rPr>
          <w:fldChar w:fldCharType="separate"/>
        </w:r>
        <w:r>
          <w:rPr>
            <w:noProof/>
            <w:webHidden/>
          </w:rPr>
          <w:t>12</w:t>
        </w:r>
        <w:r>
          <w:rPr>
            <w:noProof/>
            <w:webHidden/>
          </w:rPr>
          <w:fldChar w:fldCharType="end"/>
        </w:r>
      </w:hyperlink>
    </w:p>
    <w:p w14:paraId="1D018290" w14:textId="4CFD72F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3" w:history="1">
        <w:r w:rsidRPr="00971823">
          <w:rPr>
            <w:rStyle w:val="Hiperhivatkozs"/>
            <w:noProof/>
          </w:rPr>
          <w:t>2.3.3 Hőmérséklet</w:t>
        </w:r>
        <w:r>
          <w:rPr>
            <w:noProof/>
            <w:webHidden/>
          </w:rPr>
          <w:tab/>
        </w:r>
        <w:r>
          <w:rPr>
            <w:noProof/>
            <w:webHidden/>
          </w:rPr>
          <w:fldChar w:fldCharType="begin"/>
        </w:r>
        <w:r>
          <w:rPr>
            <w:noProof/>
            <w:webHidden/>
          </w:rPr>
          <w:instrText xml:space="preserve"> PAGEREF _Toc152456463 \h </w:instrText>
        </w:r>
        <w:r>
          <w:rPr>
            <w:noProof/>
            <w:webHidden/>
          </w:rPr>
        </w:r>
        <w:r>
          <w:rPr>
            <w:noProof/>
            <w:webHidden/>
          </w:rPr>
          <w:fldChar w:fldCharType="separate"/>
        </w:r>
        <w:r>
          <w:rPr>
            <w:noProof/>
            <w:webHidden/>
          </w:rPr>
          <w:t>12</w:t>
        </w:r>
        <w:r>
          <w:rPr>
            <w:noProof/>
            <w:webHidden/>
          </w:rPr>
          <w:fldChar w:fldCharType="end"/>
        </w:r>
      </w:hyperlink>
    </w:p>
    <w:p w14:paraId="5DFA8FB9" w14:textId="38712BB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4" w:history="1">
        <w:r w:rsidRPr="00971823">
          <w:rPr>
            <w:rStyle w:val="Hiperhivatkozs"/>
            <w:noProof/>
          </w:rPr>
          <w:t>2.3.4 Páratartalom</w:t>
        </w:r>
        <w:r>
          <w:rPr>
            <w:noProof/>
            <w:webHidden/>
          </w:rPr>
          <w:tab/>
        </w:r>
        <w:r>
          <w:rPr>
            <w:noProof/>
            <w:webHidden/>
          </w:rPr>
          <w:fldChar w:fldCharType="begin"/>
        </w:r>
        <w:r>
          <w:rPr>
            <w:noProof/>
            <w:webHidden/>
          </w:rPr>
          <w:instrText xml:space="preserve"> PAGEREF _Toc152456464 \h </w:instrText>
        </w:r>
        <w:r>
          <w:rPr>
            <w:noProof/>
            <w:webHidden/>
          </w:rPr>
        </w:r>
        <w:r>
          <w:rPr>
            <w:noProof/>
            <w:webHidden/>
          </w:rPr>
          <w:fldChar w:fldCharType="separate"/>
        </w:r>
        <w:r>
          <w:rPr>
            <w:noProof/>
            <w:webHidden/>
          </w:rPr>
          <w:t>13</w:t>
        </w:r>
        <w:r>
          <w:rPr>
            <w:noProof/>
            <w:webHidden/>
          </w:rPr>
          <w:fldChar w:fldCharType="end"/>
        </w:r>
      </w:hyperlink>
    </w:p>
    <w:p w14:paraId="70689BFF" w14:textId="0EC63955"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5" w:history="1">
        <w:r w:rsidRPr="00971823">
          <w:rPr>
            <w:rStyle w:val="Hiperhivatkozs"/>
            <w:noProof/>
          </w:rPr>
          <w:t>2.4 Meglévő okosüvegház-megvalósítások</w:t>
        </w:r>
        <w:r>
          <w:rPr>
            <w:noProof/>
            <w:webHidden/>
          </w:rPr>
          <w:tab/>
        </w:r>
        <w:r>
          <w:rPr>
            <w:noProof/>
            <w:webHidden/>
          </w:rPr>
          <w:fldChar w:fldCharType="begin"/>
        </w:r>
        <w:r>
          <w:rPr>
            <w:noProof/>
            <w:webHidden/>
          </w:rPr>
          <w:instrText xml:space="preserve"> PAGEREF _Toc152456465 \h </w:instrText>
        </w:r>
        <w:r>
          <w:rPr>
            <w:noProof/>
            <w:webHidden/>
          </w:rPr>
        </w:r>
        <w:r>
          <w:rPr>
            <w:noProof/>
            <w:webHidden/>
          </w:rPr>
          <w:fldChar w:fldCharType="separate"/>
        </w:r>
        <w:r>
          <w:rPr>
            <w:noProof/>
            <w:webHidden/>
          </w:rPr>
          <w:t>13</w:t>
        </w:r>
        <w:r>
          <w:rPr>
            <w:noProof/>
            <w:webHidden/>
          </w:rPr>
          <w:fldChar w:fldCharType="end"/>
        </w:r>
      </w:hyperlink>
    </w:p>
    <w:p w14:paraId="78358623" w14:textId="5F7E0CC1"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66" w:history="1">
        <w:r w:rsidRPr="00971823">
          <w:rPr>
            <w:rStyle w:val="Hiperhivatkozs"/>
            <w:noProof/>
          </w:rPr>
          <w:t>3 Használt eszközök</w:t>
        </w:r>
        <w:r>
          <w:rPr>
            <w:noProof/>
            <w:webHidden/>
          </w:rPr>
          <w:tab/>
        </w:r>
        <w:r>
          <w:rPr>
            <w:noProof/>
            <w:webHidden/>
          </w:rPr>
          <w:fldChar w:fldCharType="begin"/>
        </w:r>
        <w:r>
          <w:rPr>
            <w:noProof/>
            <w:webHidden/>
          </w:rPr>
          <w:instrText xml:space="preserve"> PAGEREF _Toc152456466 \h </w:instrText>
        </w:r>
        <w:r>
          <w:rPr>
            <w:noProof/>
            <w:webHidden/>
          </w:rPr>
        </w:r>
        <w:r>
          <w:rPr>
            <w:noProof/>
            <w:webHidden/>
          </w:rPr>
          <w:fldChar w:fldCharType="separate"/>
        </w:r>
        <w:r>
          <w:rPr>
            <w:noProof/>
            <w:webHidden/>
          </w:rPr>
          <w:t>14</w:t>
        </w:r>
        <w:r>
          <w:rPr>
            <w:noProof/>
            <w:webHidden/>
          </w:rPr>
          <w:fldChar w:fldCharType="end"/>
        </w:r>
      </w:hyperlink>
    </w:p>
    <w:p w14:paraId="3867DA56" w14:textId="0A939A89"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7" w:history="1">
        <w:r w:rsidRPr="00971823">
          <w:rPr>
            <w:rStyle w:val="Hiperhivatkozs"/>
            <w:noProof/>
          </w:rPr>
          <w:t>3.1 Érzékelők</w:t>
        </w:r>
        <w:r>
          <w:rPr>
            <w:noProof/>
            <w:webHidden/>
          </w:rPr>
          <w:tab/>
        </w:r>
        <w:r>
          <w:rPr>
            <w:noProof/>
            <w:webHidden/>
          </w:rPr>
          <w:fldChar w:fldCharType="begin"/>
        </w:r>
        <w:r>
          <w:rPr>
            <w:noProof/>
            <w:webHidden/>
          </w:rPr>
          <w:instrText xml:space="preserve"> PAGEREF _Toc152456467 \h </w:instrText>
        </w:r>
        <w:r>
          <w:rPr>
            <w:noProof/>
            <w:webHidden/>
          </w:rPr>
        </w:r>
        <w:r>
          <w:rPr>
            <w:noProof/>
            <w:webHidden/>
          </w:rPr>
          <w:fldChar w:fldCharType="separate"/>
        </w:r>
        <w:r>
          <w:rPr>
            <w:noProof/>
            <w:webHidden/>
          </w:rPr>
          <w:t>14</w:t>
        </w:r>
        <w:r>
          <w:rPr>
            <w:noProof/>
            <w:webHidden/>
          </w:rPr>
          <w:fldChar w:fldCharType="end"/>
        </w:r>
      </w:hyperlink>
    </w:p>
    <w:p w14:paraId="032FE532" w14:textId="15F49B0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8" w:history="1">
        <w:r w:rsidRPr="00971823">
          <w:rPr>
            <w:rStyle w:val="Hiperhivatkozs"/>
            <w:noProof/>
          </w:rPr>
          <w:t>3.1.1 Hőmérséklet és páratartalom</w:t>
        </w:r>
        <w:r>
          <w:rPr>
            <w:noProof/>
            <w:webHidden/>
          </w:rPr>
          <w:tab/>
        </w:r>
        <w:r>
          <w:rPr>
            <w:noProof/>
            <w:webHidden/>
          </w:rPr>
          <w:fldChar w:fldCharType="begin"/>
        </w:r>
        <w:r>
          <w:rPr>
            <w:noProof/>
            <w:webHidden/>
          </w:rPr>
          <w:instrText xml:space="preserve"> PAGEREF _Toc152456468 \h </w:instrText>
        </w:r>
        <w:r>
          <w:rPr>
            <w:noProof/>
            <w:webHidden/>
          </w:rPr>
        </w:r>
        <w:r>
          <w:rPr>
            <w:noProof/>
            <w:webHidden/>
          </w:rPr>
          <w:fldChar w:fldCharType="separate"/>
        </w:r>
        <w:r>
          <w:rPr>
            <w:noProof/>
            <w:webHidden/>
          </w:rPr>
          <w:t>14</w:t>
        </w:r>
        <w:r>
          <w:rPr>
            <w:noProof/>
            <w:webHidden/>
          </w:rPr>
          <w:fldChar w:fldCharType="end"/>
        </w:r>
      </w:hyperlink>
    </w:p>
    <w:p w14:paraId="5F785B5F" w14:textId="4FA7CB2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69" w:history="1">
        <w:r w:rsidRPr="00971823">
          <w:rPr>
            <w:rStyle w:val="Hiperhivatkozs"/>
            <w:noProof/>
          </w:rPr>
          <w:t>3.1.2 Fényerősség</w:t>
        </w:r>
        <w:r>
          <w:rPr>
            <w:noProof/>
            <w:webHidden/>
          </w:rPr>
          <w:tab/>
        </w:r>
        <w:r>
          <w:rPr>
            <w:noProof/>
            <w:webHidden/>
          </w:rPr>
          <w:fldChar w:fldCharType="begin"/>
        </w:r>
        <w:r>
          <w:rPr>
            <w:noProof/>
            <w:webHidden/>
          </w:rPr>
          <w:instrText xml:space="preserve"> PAGEREF _Toc152456469 \h </w:instrText>
        </w:r>
        <w:r>
          <w:rPr>
            <w:noProof/>
            <w:webHidden/>
          </w:rPr>
        </w:r>
        <w:r>
          <w:rPr>
            <w:noProof/>
            <w:webHidden/>
          </w:rPr>
          <w:fldChar w:fldCharType="separate"/>
        </w:r>
        <w:r>
          <w:rPr>
            <w:noProof/>
            <w:webHidden/>
          </w:rPr>
          <w:t>15</w:t>
        </w:r>
        <w:r>
          <w:rPr>
            <w:noProof/>
            <w:webHidden/>
          </w:rPr>
          <w:fldChar w:fldCharType="end"/>
        </w:r>
      </w:hyperlink>
    </w:p>
    <w:p w14:paraId="27562BCC" w14:textId="7FCC146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0" w:history="1">
        <w:r w:rsidRPr="00971823">
          <w:rPr>
            <w:rStyle w:val="Hiperhivatkozs"/>
            <w:noProof/>
          </w:rPr>
          <w:t>3.1.3 Talajnedvesség</w:t>
        </w:r>
        <w:r>
          <w:rPr>
            <w:noProof/>
            <w:webHidden/>
          </w:rPr>
          <w:tab/>
        </w:r>
        <w:r>
          <w:rPr>
            <w:noProof/>
            <w:webHidden/>
          </w:rPr>
          <w:fldChar w:fldCharType="begin"/>
        </w:r>
        <w:r>
          <w:rPr>
            <w:noProof/>
            <w:webHidden/>
          </w:rPr>
          <w:instrText xml:space="preserve"> PAGEREF _Toc152456470 \h </w:instrText>
        </w:r>
        <w:r>
          <w:rPr>
            <w:noProof/>
            <w:webHidden/>
          </w:rPr>
        </w:r>
        <w:r>
          <w:rPr>
            <w:noProof/>
            <w:webHidden/>
          </w:rPr>
          <w:fldChar w:fldCharType="separate"/>
        </w:r>
        <w:r>
          <w:rPr>
            <w:noProof/>
            <w:webHidden/>
          </w:rPr>
          <w:t>15</w:t>
        </w:r>
        <w:r>
          <w:rPr>
            <w:noProof/>
            <w:webHidden/>
          </w:rPr>
          <w:fldChar w:fldCharType="end"/>
        </w:r>
      </w:hyperlink>
    </w:p>
    <w:p w14:paraId="2FDB0B40" w14:textId="2468279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1" w:history="1">
        <w:r w:rsidRPr="00971823">
          <w:rPr>
            <w:rStyle w:val="Hiperhivatkozs"/>
            <w:noProof/>
          </w:rPr>
          <w:t>3.1.4 Szélerősség</w:t>
        </w:r>
        <w:r>
          <w:rPr>
            <w:noProof/>
            <w:webHidden/>
          </w:rPr>
          <w:tab/>
        </w:r>
        <w:r>
          <w:rPr>
            <w:noProof/>
            <w:webHidden/>
          </w:rPr>
          <w:fldChar w:fldCharType="begin"/>
        </w:r>
        <w:r>
          <w:rPr>
            <w:noProof/>
            <w:webHidden/>
          </w:rPr>
          <w:instrText xml:space="preserve"> PAGEREF _Toc152456471 \h </w:instrText>
        </w:r>
        <w:r>
          <w:rPr>
            <w:noProof/>
            <w:webHidden/>
          </w:rPr>
        </w:r>
        <w:r>
          <w:rPr>
            <w:noProof/>
            <w:webHidden/>
          </w:rPr>
          <w:fldChar w:fldCharType="separate"/>
        </w:r>
        <w:r>
          <w:rPr>
            <w:noProof/>
            <w:webHidden/>
          </w:rPr>
          <w:t>16</w:t>
        </w:r>
        <w:r>
          <w:rPr>
            <w:noProof/>
            <w:webHidden/>
          </w:rPr>
          <w:fldChar w:fldCharType="end"/>
        </w:r>
      </w:hyperlink>
    </w:p>
    <w:p w14:paraId="014B5D70" w14:textId="736372F6"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2" w:history="1">
        <w:r w:rsidRPr="00971823">
          <w:rPr>
            <w:rStyle w:val="Hiperhivatkozs"/>
            <w:noProof/>
          </w:rPr>
          <w:t>3.1.5 Vízszint</w:t>
        </w:r>
        <w:r>
          <w:rPr>
            <w:noProof/>
            <w:webHidden/>
          </w:rPr>
          <w:tab/>
        </w:r>
        <w:r>
          <w:rPr>
            <w:noProof/>
            <w:webHidden/>
          </w:rPr>
          <w:fldChar w:fldCharType="begin"/>
        </w:r>
        <w:r>
          <w:rPr>
            <w:noProof/>
            <w:webHidden/>
          </w:rPr>
          <w:instrText xml:space="preserve"> PAGEREF _Toc152456472 \h </w:instrText>
        </w:r>
        <w:r>
          <w:rPr>
            <w:noProof/>
            <w:webHidden/>
          </w:rPr>
        </w:r>
        <w:r>
          <w:rPr>
            <w:noProof/>
            <w:webHidden/>
          </w:rPr>
          <w:fldChar w:fldCharType="separate"/>
        </w:r>
        <w:r>
          <w:rPr>
            <w:noProof/>
            <w:webHidden/>
          </w:rPr>
          <w:t>16</w:t>
        </w:r>
        <w:r>
          <w:rPr>
            <w:noProof/>
            <w:webHidden/>
          </w:rPr>
          <w:fldChar w:fldCharType="end"/>
        </w:r>
      </w:hyperlink>
    </w:p>
    <w:p w14:paraId="434C343B" w14:textId="2235FD51"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3" w:history="1">
        <w:r w:rsidRPr="00971823">
          <w:rPr>
            <w:rStyle w:val="Hiperhivatkozs"/>
            <w:noProof/>
          </w:rPr>
          <w:t>3.2 Beavatkozók</w:t>
        </w:r>
        <w:r>
          <w:rPr>
            <w:noProof/>
            <w:webHidden/>
          </w:rPr>
          <w:tab/>
        </w:r>
        <w:r>
          <w:rPr>
            <w:noProof/>
            <w:webHidden/>
          </w:rPr>
          <w:fldChar w:fldCharType="begin"/>
        </w:r>
        <w:r>
          <w:rPr>
            <w:noProof/>
            <w:webHidden/>
          </w:rPr>
          <w:instrText xml:space="preserve"> PAGEREF _Toc152456473 \h </w:instrText>
        </w:r>
        <w:r>
          <w:rPr>
            <w:noProof/>
            <w:webHidden/>
          </w:rPr>
        </w:r>
        <w:r>
          <w:rPr>
            <w:noProof/>
            <w:webHidden/>
          </w:rPr>
          <w:fldChar w:fldCharType="separate"/>
        </w:r>
        <w:r>
          <w:rPr>
            <w:noProof/>
            <w:webHidden/>
          </w:rPr>
          <w:t>17</w:t>
        </w:r>
        <w:r>
          <w:rPr>
            <w:noProof/>
            <w:webHidden/>
          </w:rPr>
          <w:fldChar w:fldCharType="end"/>
        </w:r>
      </w:hyperlink>
    </w:p>
    <w:p w14:paraId="5D7C8B28" w14:textId="6E2C6BB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4" w:history="1">
        <w:r w:rsidRPr="00971823">
          <w:rPr>
            <w:rStyle w:val="Hiperhivatkozs"/>
            <w:noProof/>
          </w:rPr>
          <w:t>3.2.1 Vízpumpa</w:t>
        </w:r>
        <w:r>
          <w:rPr>
            <w:noProof/>
            <w:webHidden/>
          </w:rPr>
          <w:tab/>
        </w:r>
        <w:r>
          <w:rPr>
            <w:noProof/>
            <w:webHidden/>
          </w:rPr>
          <w:fldChar w:fldCharType="begin"/>
        </w:r>
        <w:r>
          <w:rPr>
            <w:noProof/>
            <w:webHidden/>
          </w:rPr>
          <w:instrText xml:space="preserve"> PAGEREF _Toc152456474 \h </w:instrText>
        </w:r>
        <w:r>
          <w:rPr>
            <w:noProof/>
            <w:webHidden/>
          </w:rPr>
        </w:r>
        <w:r>
          <w:rPr>
            <w:noProof/>
            <w:webHidden/>
          </w:rPr>
          <w:fldChar w:fldCharType="separate"/>
        </w:r>
        <w:r>
          <w:rPr>
            <w:noProof/>
            <w:webHidden/>
          </w:rPr>
          <w:t>17</w:t>
        </w:r>
        <w:r>
          <w:rPr>
            <w:noProof/>
            <w:webHidden/>
          </w:rPr>
          <w:fldChar w:fldCharType="end"/>
        </w:r>
      </w:hyperlink>
    </w:p>
    <w:p w14:paraId="0DF36D07" w14:textId="20604C5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5" w:history="1">
        <w:r w:rsidRPr="00971823">
          <w:rPr>
            <w:rStyle w:val="Hiperhivatkozs"/>
            <w:noProof/>
          </w:rPr>
          <w:t>3.2.2 Ablaknyitó motor</w:t>
        </w:r>
        <w:r>
          <w:rPr>
            <w:noProof/>
            <w:webHidden/>
          </w:rPr>
          <w:tab/>
        </w:r>
        <w:r>
          <w:rPr>
            <w:noProof/>
            <w:webHidden/>
          </w:rPr>
          <w:fldChar w:fldCharType="begin"/>
        </w:r>
        <w:r>
          <w:rPr>
            <w:noProof/>
            <w:webHidden/>
          </w:rPr>
          <w:instrText xml:space="preserve"> PAGEREF _Toc152456475 \h </w:instrText>
        </w:r>
        <w:r>
          <w:rPr>
            <w:noProof/>
            <w:webHidden/>
          </w:rPr>
        </w:r>
        <w:r>
          <w:rPr>
            <w:noProof/>
            <w:webHidden/>
          </w:rPr>
          <w:fldChar w:fldCharType="separate"/>
        </w:r>
        <w:r>
          <w:rPr>
            <w:noProof/>
            <w:webHidden/>
          </w:rPr>
          <w:t>18</w:t>
        </w:r>
        <w:r>
          <w:rPr>
            <w:noProof/>
            <w:webHidden/>
          </w:rPr>
          <w:fldChar w:fldCharType="end"/>
        </w:r>
      </w:hyperlink>
    </w:p>
    <w:p w14:paraId="4EAA63CF" w14:textId="1C8BBEB9"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6" w:history="1">
        <w:r w:rsidRPr="00971823">
          <w:rPr>
            <w:rStyle w:val="Hiperhivatkozs"/>
            <w:noProof/>
          </w:rPr>
          <w:t>3.2.3 Ventilátor</w:t>
        </w:r>
        <w:r>
          <w:rPr>
            <w:noProof/>
            <w:webHidden/>
          </w:rPr>
          <w:tab/>
        </w:r>
        <w:r>
          <w:rPr>
            <w:noProof/>
            <w:webHidden/>
          </w:rPr>
          <w:fldChar w:fldCharType="begin"/>
        </w:r>
        <w:r>
          <w:rPr>
            <w:noProof/>
            <w:webHidden/>
          </w:rPr>
          <w:instrText xml:space="preserve"> PAGEREF _Toc152456476 \h </w:instrText>
        </w:r>
        <w:r>
          <w:rPr>
            <w:noProof/>
            <w:webHidden/>
          </w:rPr>
        </w:r>
        <w:r>
          <w:rPr>
            <w:noProof/>
            <w:webHidden/>
          </w:rPr>
          <w:fldChar w:fldCharType="separate"/>
        </w:r>
        <w:r>
          <w:rPr>
            <w:noProof/>
            <w:webHidden/>
          </w:rPr>
          <w:t>18</w:t>
        </w:r>
        <w:r>
          <w:rPr>
            <w:noProof/>
            <w:webHidden/>
          </w:rPr>
          <w:fldChar w:fldCharType="end"/>
        </w:r>
      </w:hyperlink>
    </w:p>
    <w:p w14:paraId="79C3D3DD" w14:textId="2A37D36B"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7" w:history="1">
        <w:r w:rsidRPr="00971823">
          <w:rPr>
            <w:rStyle w:val="Hiperhivatkozs"/>
            <w:noProof/>
          </w:rPr>
          <w:t>3.2.4 LED szalag</w:t>
        </w:r>
        <w:r>
          <w:rPr>
            <w:noProof/>
            <w:webHidden/>
          </w:rPr>
          <w:tab/>
        </w:r>
        <w:r>
          <w:rPr>
            <w:noProof/>
            <w:webHidden/>
          </w:rPr>
          <w:fldChar w:fldCharType="begin"/>
        </w:r>
        <w:r>
          <w:rPr>
            <w:noProof/>
            <w:webHidden/>
          </w:rPr>
          <w:instrText xml:space="preserve"> PAGEREF _Toc152456477 \h </w:instrText>
        </w:r>
        <w:r>
          <w:rPr>
            <w:noProof/>
            <w:webHidden/>
          </w:rPr>
        </w:r>
        <w:r>
          <w:rPr>
            <w:noProof/>
            <w:webHidden/>
          </w:rPr>
          <w:fldChar w:fldCharType="separate"/>
        </w:r>
        <w:r>
          <w:rPr>
            <w:noProof/>
            <w:webHidden/>
          </w:rPr>
          <w:t>19</w:t>
        </w:r>
        <w:r>
          <w:rPr>
            <w:noProof/>
            <w:webHidden/>
          </w:rPr>
          <w:fldChar w:fldCharType="end"/>
        </w:r>
      </w:hyperlink>
    </w:p>
    <w:p w14:paraId="68A3B30E" w14:textId="585B166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8" w:history="1">
        <w:r w:rsidRPr="00971823">
          <w:rPr>
            <w:rStyle w:val="Hiperhivatkozs"/>
            <w:noProof/>
          </w:rPr>
          <w:t>3.3 Egyéb eszközök</w:t>
        </w:r>
        <w:r>
          <w:rPr>
            <w:noProof/>
            <w:webHidden/>
          </w:rPr>
          <w:tab/>
        </w:r>
        <w:r>
          <w:rPr>
            <w:noProof/>
            <w:webHidden/>
          </w:rPr>
          <w:fldChar w:fldCharType="begin"/>
        </w:r>
        <w:r>
          <w:rPr>
            <w:noProof/>
            <w:webHidden/>
          </w:rPr>
          <w:instrText xml:space="preserve"> PAGEREF _Toc152456478 \h </w:instrText>
        </w:r>
        <w:r>
          <w:rPr>
            <w:noProof/>
            <w:webHidden/>
          </w:rPr>
        </w:r>
        <w:r>
          <w:rPr>
            <w:noProof/>
            <w:webHidden/>
          </w:rPr>
          <w:fldChar w:fldCharType="separate"/>
        </w:r>
        <w:r>
          <w:rPr>
            <w:noProof/>
            <w:webHidden/>
          </w:rPr>
          <w:t>19</w:t>
        </w:r>
        <w:r>
          <w:rPr>
            <w:noProof/>
            <w:webHidden/>
          </w:rPr>
          <w:fldChar w:fldCharType="end"/>
        </w:r>
      </w:hyperlink>
    </w:p>
    <w:p w14:paraId="6B18FDF8" w14:textId="4938CF0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79" w:history="1">
        <w:r w:rsidRPr="00971823">
          <w:rPr>
            <w:rStyle w:val="Hiperhivatkozs"/>
            <w:noProof/>
          </w:rPr>
          <w:t>3.3.1 Relé</w:t>
        </w:r>
        <w:r>
          <w:rPr>
            <w:noProof/>
            <w:webHidden/>
          </w:rPr>
          <w:tab/>
        </w:r>
        <w:r>
          <w:rPr>
            <w:noProof/>
            <w:webHidden/>
          </w:rPr>
          <w:fldChar w:fldCharType="begin"/>
        </w:r>
        <w:r>
          <w:rPr>
            <w:noProof/>
            <w:webHidden/>
          </w:rPr>
          <w:instrText xml:space="preserve"> PAGEREF _Toc152456479 \h </w:instrText>
        </w:r>
        <w:r>
          <w:rPr>
            <w:noProof/>
            <w:webHidden/>
          </w:rPr>
        </w:r>
        <w:r>
          <w:rPr>
            <w:noProof/>
            <w:webHidden/>
          </w:rPr>
          <w:fldChar w:fldCharType="separate"/>
        </w:r>
        <w:r>
          <w:rPr>
            <w:noProof/>
            <w:webHidden/>
          </w:rPr>
          <w:t>19</w:t>
        </w:r>
        <w:r>
          <w:rPr>
            <w:noProof/>
            <w:webHidden/>
          </w:rPr>
          <w:fldChar w:fldCharType="end"/>
        </w:r>
      </w:hyperlink>
    </w:p>
    <w:p w14:paraId="38D403C9" w14:textId="1FE81A0A"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0" w:history="1">
        <w:r w:rsidRPr="00971823">
          <w:rPr>
            <w:rStyle w:val="Hiperhivatkozs"/>
            <w:noProof/>
          </w:rPr>
          <w:t>3.3.2 Analóg-digitális átalakító</w:t>
        </w:r>
        <w:r>
          <w:rPr>
            <w:noProof/>
            <w:webHidden/>
          </w:rPr>
          <w:tab/>
        </w:r>
        <w:r>
          <w:rPr>
            <w:noProof/>
            <w:webHidden/>
          </w:rPr>
          <w:fldChar w:fldCharType="begin"/>
        </w:r>
        <w:r>
          <w:rPr>
            <w:noProof/>
            <w:webHidden/>
          </w:rPr>
          <w:instrText xml:space="preserve"> PAGEREF _Toc152456480 \h </w:instrText>
        </w:r>
        <w:r>
          <w:rPr>
            <w:noProof/>
            <w:webHidden/>
          </w:rPr>
        </w:r>
        <w:r>
          <w:rPr>
            <w:noProof/>
            <w:webHidden/>
          </w:rPr>
          <w:fldChar w:fldCharType="separate"/>
        </w:r>
        <w:r>
          <w:rPr>
            <w:noProof/>
            <w:webHidden/>
          </w:rPr>
          <w:t>20</w:t>
        </w:r>
        <w:r>
          <w:rPr>
            <w:noProof/>
            <w:webHidden/>
          </w:rPr>
          <w:fldChar w:fldCharType="end"/>
        </w:r>
      </w:hyperlink>
    </w:p>
    <w:p w14:paraId="38A2170D" w14:textId="6DB68A5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1" w:history="1">
        <w:r w:rsidRPr="00971823">
          <w:rPr>
            <w:rStyle w:val="Hiperhivatkozs"/>
            <w:noProof/>
          </w:rPr>
          <w:t>3.4 Vezérlés</w:t>
        </w:r>
        <w:r>
          <w:rPr>
            <w:noProof/>
            <w:webHidden/>
          </w:rPr>
          <w:tab/>
        </w:r>
        <w:r>
          <w:rPr>
            <w:noProof/>
            <w:webHidden/>
          </w:rPr>
          <w:fldChar w:fldCharType="begin"/>
        </w:r>
        <w:r>
          <w:rPr>
            <w:noProof/>
            <w:webHidden/>
          </w:rPr>
          <w:instrText xml:space="preserve"> PAGEREF _Toc152456481 \h </w:instrText>
        </w:r>
        <w:r>
          <w:rPr>
            <w:noProof/>
            <w:webHidden/>
          </w:rPr>
        </w:r>
        <w:r>
          <w:rPr>
            <w:noProof/>
            <w:webHidden/>
          </w:rPr>
          <w:fldChar w:fldCharType="separate"/>
        </w:r>
        <w:r>
          <w:rPr>
            <w:noProof/>
            <w:webHidden/>
          </w:rPr>
          <w:t>20</w:t>
        </w:r>
        <w:r>
          <w:rPr>
            <w:noProof/>
            <w:webHidden/>
          </w:rPr>
          <w:fldChar w:fldCharType="end"/>
        </w:r>
      </w:hyperlink>
    </w:p>
    <w:p w14:paraId="3D5B302E" w14:textId="40BCB068"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2" w:history="1">
        <w:r w:rsidRPr="00971823">
          <w:rPr>
            <w:rStyle w:val="Hiperhivatkozs"/>
            <w:noProof/>
          </w:rPr>
          <w:t>3.4.1 Raspberry Pi Zero W</w:t>
        </w:r>
        <w:r>
          <w:rPr>
            <w:noProof/>
            <w:webHidden/>
          </w:rPr>
          <w:tab/>
        </w:r>
        <w:r>
          <w:rPr>
            <w:noProof/>
            <w:webHidden/>
          </w:rPr>
          <w:fldChar w:fldCharType="begin"/>
        </w:r>
        <w:r>
          <w:rPr>
            <w:noProof/>
            <w:webHidden/>
          </w:rPr>
          <w:instrText xml:space="preserve"> PAGEREF _Toc152456482 \h </w:instrText>
        </w:r>
        <w:r>
          <w:rPr>
            <w:noProof/>
            <w:webHidden/>
          </w:rPr>
        </w:r>
        <w:r>
          <w:rPr>
            <w:noProof/>
            <w:webHidden/>
          </w:rPr>
          <w:fldChar w:fldCharType="separate"/>
        </w:r>
        <w:r>
          <w:rPr>
            <w:noProof/>
            <w:webHidden/>
          </w:rPr>
          <w:t>20</w:t>
        </w:r>
        <w:r>
          <w:rPr>
            <w:noProof/>
            <w:webHidden/>
          </w:rPr>
          <w:fldChar w:fldCharType="end"/>
        </w:r>
      </w:hyperlink>
    </w:p>
    <w:p w14:paraId="6E54221C" w14:textId="56D5472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3" w:history="1">
        <w:r w:rsidRPr="00971823">
          <w:rPr>
            <w:rStyle w:val="Hiperhivatkozs"/>
            <w:noProof/>
          </w:rPr>
          <w:t>3.4.2 Raspberry Pi 4 Model B</w:t>
        </w:r>
        <w:r>
          <w:rPr>
            <w:noProof/>
            <w:webHidden/>
          </w:rPr>
          <w:tab/>
        </w:r>
        <w:r>
          <w:rPr>
            <w:noProof/>
            <w:webHidden/>
          </w:rPr>
          <w:fldChar w:fldCharType="begin"/>
        </w:r>
        <w:r>
          <w:rPr>
            <w:noProof/>
            <w:webHidden/>
          </w:rPr>
          <w:instrText xml:space="preserve"> PAGEREF _Toc152456483 \h </w:instrText>
        </w:r>
        <w:r>
          <w:rPr>
            <w:noProof/>
            <w:webHidden/>
          </w:rPr>
        </w:r>
        <w:r>
          <w:rPr>
            <w:noProof/>
            <w:webHidden/>
          </w:rPr>
          <w:fldChar w:fldCharType="separate"/>
        </w:r>
        <w:r>
          <w:rPr>
            <w:noProof/>
            <w:webHidden/>
          </w:rPr>
          <w:t>21</w:t>
        </w:r>
        <w:r>
          <w:rPr>
            <w:noProof/>
            <w:webHidden/>
          </w:rPr>
          <w:fldChar w:fldCharType="end"/>
        </w:r>
      </w:hyperlink>
    </w:p>
    <w:p w14:paraId="2CAD7E5D" w14:textId="364FA1E8"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4" w:history="1">
        <w:r w:rsidRPr="00971823">
          <w:rPr>
            <w:rStyle w:val="Hiperhivatkozs"/>
            <w:noProof/>
          </w:rPr>
          <w:t>4 A megvalósított rendszer</w:t>
        </w:r>
        <w:r>
          <w:rPr>
            <w:noProof/>
            <w:webHidden/>
          </w:rPr>
          <w:tab/>
        </w:r>
        <w:r>
          <w:rPr>
            <w:noProof/>
            <w:webHidden/>
          </w:rPr>
          <w:fldChar w:fldCharType="begin"/>
        </w:r>
        <w:r>
          <w:rPr>
            <w:noProof/>
            <w:webHidden/>
          </w:rPr>
          <w:instrText xml:space="preserve"> PAGEREF _Toc152456484 \h </w:instrText>
        </w:r>
        <w:r>
          <w:rPr>
            <w:noProof/>
            <w:webHidden/>
          </w:rPr>
        </w:r>
        <w:r>
          <w:rPr>
            <w:noProof/>
            <w:webHidden/>
          </w:rPr>
          <w:fldChar w:fldCharType="separate"/>
        </w:r>
        <w:r>
          <w:rPr>
            <w:noProof/>
            <w:webHidden/>
          </w:rPr>
          <w:t>22</w:t>
        </w:r>
        <w:r>
          <w:rPr>
            <w:noProof/>
            <w:webHidden/>
          </w:rPr>
          <w:fldChar w:fldCharType="end"/>
        </w:r>
      </w:hyperlink>
    </w:p>
    <w:p w14:paraId="16D588BC" w14:textId="295213A7"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5" w:history="1">
        <w:r w:rsidRPr="00971823">
          <w:rPr>
            <w:rStyle w:val="Hiperhivatkozs"/>
            <w:noProof/>
          </w:rPr>
          <w:t>4.1 Logikai felépítés</w:t>
        </w:r>
        <w:r>
          <w:rPr>
            <w:noProof/>
            <w:webHidden/>
          </w:rPr>
          <w:tab/>
        </w:r>
        <w:r>
          <w:rPr>
            <w:noProof/>
            <w:webHidden/>
          </w:rPr>
          <w:fldChar w:fldCharType="begin"/>
        </w:r>
        <w:r>
          <w:rPr>
            <w:noProof/>
            <w:webHidden/>
          </w:rPr>
          <w:instrText xml:space="preserve"> PAGEREF _Toc152456485 \h </w:instrText>
        </w:r>
        <w:r>
          <w:rPr>
            <w:noProof/>
            <w:webHidden/>
          </w:rPr>
        </w:r>
        <w:r>
          <w:rPr>
            <w:noProof/>
            <w:webHidden/>
          </w:rPr>
          <w:fldChar w:fldCharType="separate"/>
        </w:r>
        <w:r>
          <w:rPr>
            <w:noProof/>
            <w:webHidden/>
          </w:rPr>
          <w:t>22</w:t>
        </w:r>
        <w:r>
          <w:rPr>
            <w:noProof/>
            <w:webHidden/>
          </w:rPr>
          <w:fldChar w:fldCharType="end"/>
        </w:r>
      </w:hyperlink>
    </w:p>
    <w:p w14:paraId="18EB4AB3" w14:textId="5C9FC914"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6" w:history="1">
        <w:r w:rsidRPr="00971823">
          <w:rPr>
            <w:rStyle w:val="Hiperhivatkozs"/>
            <w:noProof/>
          </w:rPr>
          <w:t>4.2 Fizikai megvalósítás</w:t>
        </w:r>
        <w:r>
          <w:rPr>
            <w:noProof/>
            <w:webHidden/>
          </w:rPr>
          <w:tab/>
        </w:r>
        <w:r>
          <w:rPr>
            <w:noProof/>
            <w:webHidden/>
          </w:rPr>
          <w:fldChar w:fldCharType="begin"/>
        </w:r>
        <w:r>
          <w:rPr>
            <w:noProof/>
            <w:webHidden/>
          </w:rPr>
          <w:instrText xml:space="preserve"> PAGEREF _Toc152456486 \h </w:instrText>
        </w:r>
        <w:r>
          <w:rPr>
            <w:noProof/>
            <w:webHidden/>
          </w:rPr>
        </w:r>
        <w:r>
          <w:rPr>
            <w:noProof/>
            <w:webHidden/>
          </w:rPr>
          <w:fldChar w:fldCharType="separate"/>
        </w:r>
        <w:r>
          <w:rPr>
            <w:noProof/>
            <w:webHidden/>
          </w:rPr>
          <w:t>23</w:t>
        </w:r>
        <w:r>
          <w:rPr>
            <w:noProof/>
            <w:webHidden/>
          </w:rPr>
          <w:fldChar w:fldCharType="end"/>
        </w:r>
      </w:hyperlink>
    </w:p>
    <w:p w14:paraId="159D6390" w14:textId="043463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7" w:history="1">
        <w:r w:rsidRPr="00971823">
          <w:rPr>
            <w:rStyle w:val="Hiperhivatkozs"/>
            <w:noProof/>
          </w:rPr>
          <w:t>4.2.1 Szektornyák</w:t>
        </w:r>
        <w:r>
          <w:rPr>
            <w:noProof/>
            <w:webHidden/>
          </w:rPr>
          <w:tab/>
        </w:r>
        <w:r>
          <w:rPr>
            <w:noProof/>
            <w:webHidden/>
          </w:rPr>
          <w:fldChar w:fldCharType="begin"/>
        </w:r>
        <w:r>
          <w:rPr>
            <w:noProof/>
            <w:webHidden/>
          </w:rPr>
          <w:instrText xml:space="preserve"> PAGEREF _Toc152456487 \h </w:instrText>
        </w:r>
        <w:r>
          <w:rPr>
            <w:noProof/>
            <w:webHidden/>
          </w:rPr>
        </w:r>
        <w:r>
          <w:rPr>
            <w:noProof/>
            <w:webHidden/>
          </w:rPr>
          <w:fldChar w:fldCharType="separate"/>
        </w:r>
        <w:r>
          <w:rPr>
            <w:noProof/>
            <w:webHidden/>
          </w:rPr>
          <w:t>23</w:t>
        </w:r>
        <w:r>
          <w:rPr>
            <w:noProof/>
            <w:webHidden/>
          </w:rPr>
          <w:fldChar w:fldCharType="end"/>
        </w:r>
      </w:hyperlink>
    </w:p>
    <w:p w14:paraId="52013712" w14:textId="019D407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88" w:history="1">
        <w:r w:rsidRPr="00971823">
          <w:rPr>
            <w:rStyle w:val="Hiperhivatkozs"/>
            <w:noProof/>
          </w:rPr>
          <w:t>4.2.2</w:t>
        </w:r>
        <w:r>
          <w:rPr>
            <w:noProof/>
            <w:webHidden/>
          </w:rPr>
          <w:tab/>
        </w:r>
        <w:r>
          <w:rPr>
            <w:noProof/>
            <w:webHidden/>
          </w:rPr>
          <w:fldChar w:fldCharType="begin"/>
        </w:r>
        <w:r>
          <w:rPr>
            <w:noProof/>
            <w:webHidden/>
          </w:rPr>
          <w:instrText xml:space="preserve"> PAGEREF _Toc152456488 \h </w:instrText>
        </w:r>
        <w:r>
          <w:rPr>
            <w:noProof/>
            <w:webHidden/>
          </w:rPr>
        </w:r>
        <w:r>
          <w:rPr>
            <w:noProof/>
            <w:webHidden/>
          </w:rPr>
          <w:fldChar w:fldCharType="separate"/>
        </w:r>
        <w:r>
          <w:rPr>
            <w:noProof/>
            <w:webHidden/>
          </w:rPr>
          <w:t>23</w:t>
        </w:r>
        <w:r>
          <w:rPr>
            <w:noProof/>
            <w:webHidden/>
          </w:rPr>
          <w:fldChar w:fldCharType="end"/>
        </w:r>
      </w:hyperlink>
    </w:p>
    <w:p w14:paraId="13AA8A61" w14:textId="442A270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89" w:history="1">
        <w:r w:rsidRPr="00971823">
          <w:rPr>
            <w:rStyle w:val="Hiperhivatkozs"/>
            <w:noProof/>
          </w:rPr>
          <w:t>5 Szoftverarchitektúra és implementáció</w:t>
        </w:r>
        <w:r>
          <w:rPr>
            <w:noProof/>
            <w:webHidden/>
          </w:rPr>
          <w:tab/>
        </w:r>
        <w:r>
          <w:rPr>
            <w:noProof/>
            <w:webHidden/>
          </w:rPr>
          <w:fldChar w:fldCharType="begin"/>
        </w:r>
        <w:r>
          <w:rPr>
            <w:noProof/>
            <w:webHidden/>
          </w:rPr>
          <w:instrText xml:space="preserve"> PAGEREF _Toc152456489 \h </w:instrText>
        </w:r>
        <w:r>
          <w:rPr>
            <w:noProof/>
            <w:webHidden/>
          </w:rPr>
        </w:r>
        <w:r>
          <w:rPr>
            <w:noProof/>
            <w:webHidden/>
          </w:rPr>
          <w:fldChar w:fldCharType="separate"/>
        </w:r>
        <w:r>
          <w:rPr>
            <w:noProof/>
            <w:webHidden/>
          </w:rPr>
          <w:t>24</w:t>
        </w:r>
        <w:r>
          <w:rPr>
            <w:noProof/>
            <w:webHidden/>
          </w:rPr>
          <w:fldChar w:fldCharType="end"/>
        </w:r>
      </w:hyperlink>
    </w:p>
    <w:p w14:paraId="108B60BE" w14:textId="263F433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0" w:history="1">
        <w:r w:rsidRPr="00971823">
          <w:rPr>
            <w:rStyle w:val="Hiperhivatkozs"/>
            <w:noProof/>
          </w:rPr>
          <w:t>5.1 Operációs rendszer</w:t>
        </w:r>
        <w:r>
          <w:rPr>
            <w:noProof/>
            <w:webHidden/>
          </w:rPr>
          <w:tab/>
        </w:r>
        <w:r>
          <w:rPr>
            <w:noProof/>
            <w:webHidden/>
          </w:rPr>
          <w:fldChar w:fldCharType="begin"/>
        </w:r>
        <w:r>
          <w:rPr>
            <w:noProof/>
            <w:webHidden/>
          </w:rPr>
          <w:instrText xml:space="preserve"> PAGEREF _Toc152456490 \h </w:instrText>
        </w:r>
        <w:r>
          <w:rPr>
            <w:noProof/>
            <w:webHidden/>
          </w:rPr>
        </w:r>
        <w:r>
          <w:rPr>
            <w:noProof/>
            <w:webHidden/>
          </w:rPr>
          <w:fldChar w:fldCharType="separate"/>
        </w:r>
        <w:r>
          <w:rPr>
            <w:noProof/>
            <w:webHidden/>
          </w:rPr>
          <w:t>24</w:t>
        </w:r>
        <w:r>
          <w:rPr>
            <w:noProof/>
            <w:webHidden/>
          </w:rPr>
          <w:fldChar w:fldCharType="end"/>
        </w:r>
      </w:hyperlink>
    </w:p>
    <w:p w14:paraId="4E0B00A9" w14:textId="1B7560FD"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1" w:history="1">
        <w:r w:rsidRPr="00971823">
          <w:rPr>
            <w:rStyle w:val="Hiperhivatkozs"/>
            <w:noProof/>
          </w:rPr>
          <w:t>5.2 Implementáció</w:t>
        </w:r>
        <w:r>
          <w:rPr>
            <w:noProof/>
            <w:webHidden/>
          </w:rPr>
          <w:tab/>
        </w:r>
        <w:r>
          <w:rPr>
            <w:noProof/>
            <w:webHidden/>
          </w:rPr>
          <w:fldChar w:fldCharType="begin"/>
        </w:r>
        <w:r>
          <w:rPr>
            <w:noProof/>
            <w:webHidden/>
          </w:rPr>
          <w:instrText xml:space="preserve"> PAGEREF _Toc152456491 \h </w:instrText>
        </w:r>
        <w:r>
          <w:rPr>
            <w:noProof/>
            <w:webHidden/>
          </w:rPr>
        </w:r>
        <w:r>
          <w:rPr>
            <w:noProof/>
            <w:webHidden/>
          </w:rPr>
          <w:fldChar w:fldCharType="separate"/>
        </w:r>
        <w:r>
          <w:rPr>
            <w:noProof/>
            <w:webHidden/>
          </w:rPr>
          <w:t>25</w:t>
        </w:r>
        <w:r>
          <w:rPr>
            <w:noProof/>
            <w:webHidden/>
          </w:rPr>
          <w:fldChar w:fldCharType="end"/>
        </w:r>
      </w:hyperlink>
    </w:p>
    <w:p w14:paraId="1725309C" w14:textId="5AABADE2"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2" w:history="1">
        <w:r w:rsidRPr="00971823">
          <w:rPr>
            <w:rStyle w:val="Hiperhivatkozs"/>
            <w:noProof/>
          </w:rPr>
          <w:t>5.2.1 A Python előnyei</w:t>
        </w:r>
        <w:r>
          <w:rPr>
            <w:noProof/>
            <w:webHidden/>
          </w:rPr>
          <w:tab/>
        </w:r>
        <w:r>
          <w:rPr>
            <w:noProof/>
            <w:webHidden/>
          </w:rPr>
          <w:fldChar w:fldCharType="begin"/>
        </w:r>
        <w:r>
          <w:rPr>
            <w:noProof/>
            <w:webHidden/>
          </w:rPr>
          <w:instrText xml:space="preserve"> PAGEREF _Toc152456492 \h </w:instrText>
        </w:r>
        <w:r>
          <w:rPr>
            <w:noProof/>
            <w:webHidden/>
          </w:rPr>
        </w:r>
        <w:r>
          <w:rPr>
            <w:noProof/>
            <w:webHidden/>
          </w:rPr>
          <w:fldChar w:fldCharType="separate"/>
        </w:r>
        <w:r>
          <w:rPr>
            <w:noProof/>
            <w:webHidden/>
          </w:rPr>
          <w:t>25</w:t>
        </w:r>
        <w:r>
          <w:rPr>
            <w:noProof/>
            <w:webHidden/>
          </w:rPr>
          <w:fldChar w:fldCharType="end"/>
        </w:r>
      </w:hyperlink>
    </w:p>
    <w:p w14:paraId="08C682A7" w14:textId="2BA62FBD"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3" w:history="1">
        <w:r w:rsidRPr="00971823">
          <w:rPr>
            <w:rStyle w:val="Hiperhivatkozs"/>
            <w:noProof/>
          </w:rPr>
          <w:t>5.2.2 Csatlakoztatott eszközök elérése</w:t>
        </w:r>
        <w:r>
          <w:rPr>
            <w:noProof/>
            <w:webHidden/>
          </w:rPr>
          <w:tab/>
        </w:r>
        <w:r>
          <w:rPr>
            <w:noProof/>
            <w:webHidden/>
          </w:rPr>
          <w:fldChar w:fldCharType="begin"/>
        </w:r>
        <w:r>
          <w:rPr>
            <w:noProof/>
            <w:webHidden/>
          </w:rPr>
          <w:instrText xml:space="preserve"> PAGEREF _Toc152456493 \h </w:instrText>
        </w:r>
        <w:r>
          <w:rPr>
            <w:noProof/>
            <w:webHidden/>
          </w:rPr>
        </w:r>
        <w:r>
          <w:rPr>
            <w:noProof/>
            <w:webHidden/>
          </w:rPr>
          <w:fldChar w:fldCharType="separate"/>
        </w:r>
        <w:r>
          <w:rPr>
            <w:noProof/>
            <w:webHidden/>
          </w:rPr>
          <w:t>25</w:t>
        </w:r>
        <w:r>
          <w:rPr>
            <w:noProof/>
            <w:webHidden/>
          </w:rPr>
          <w:fldChar w:fldCharType="end"/>
        </w:r>
      </w:hyperlink>
    </w:p>
    <w:p w14:paraId="428EFA10" w14:textId="03E7A055"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4" w:history="1">
        <w:r w:rsidRPr="00971823">
          <w:rPr>
            <w:rStyle w:val="Hiperhivatkozs"/>
            <w:noProof/>
          </w:rPr>
          <w:t>5.2.3 MQTT kliens</w:t>
        </w:r>
        <w:r>
          <w:rPr>
            <w:noProof/>
            <w:webHidden/>
          </w:rPr>
          <w:tab/>
        </w:r>
        <w:r>
          <w:rPr>
            <w:noProof/>
            <w:webHidden/>
          </w:rPr>
          <w:fldChar w:fldCharType="begin"/>
        </w:r>
        <w:r>
          <w:rPr>
            <w:noProof/>
            <w:webHidden/>
          </w:rPr>
          <w:instrText xml:space="preserve"> PAGEREF _Toc152456494 \h </w:instrText>
        </w:r>
        <w:r>
          <w:rPr>
            <w:noProof/>
            <w:webHidden/>
          </w:rPr>
        </w:r>
        <w:r>
          <w:rPr>
            <w:noProof/>
            <w:webHidden/>
          </w:rPr>
          <w:fldChar w:fldCharType="separate"/>
        </w:r>
        <w:r>
          <w:rPr>
            <w:noProof/>
            <w:webHidden/>
          </w:rPr>
          <w:t>26</w:t>
        </w:r>
        <w:r>
          <w:rPr>
            <w:noProof/>
            <w:webHidden/>
          </w:rPr>
          <w:fldChar w:fldCharType="end"/>
        </w:r>
      </w:hyperlink>
    </w:p>
    <w:p w14:paraId="021C16E7" w14:textId="01FDAE1F"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5" w:history="1">
        <w:r w:rsidRPr="00971823">
          <w:rPr>
            <w:rStyle w:val="Hiperhivatkozs"/>
            <w:noProof/>
          </w:rPr>
          <w:t>5.3 Automatikus indítás</w:t>
        </w:r>
        <w:r>
          <w:rPr>
            <w:noProof/>
            <w:webHidden/>
          </w:rPr>
          <w:tab/>
        </w:r>
        <w:r>
          <w:rPr>
            <w:noProof/>
            <w:webHidden/>
          </w:rPr>
          <w:fldChar w:fldCharType="begin"/>
        </w:r>
        <w:r>
          <w:rPr>
            <w:noProof/>
            <w:webHidden/>
          </w:rPr>
          <w:instrText xml:space="preserve"> PAGEREF _Toc152456495 \h </w:instrText>
        </w:r>
        <w:r>
          <w:rPr>
            <w:noProof/>
            <w:webHidden/>
          </w:rPr>
        </w:r>
        <w:r>
          <w:rPr>
            <w:noProof/>
            <w:webHidden/>
          </w:rPr>
          <w:fldChar w:fldCharType="separate"/>
        </w:r>
        <w:r>
          <w:rPr>
            <w:noProof/>
            <w:webHidden/>
          </w:rPr>
          <w:t>27</w:t>
        </w:r>
        <w:r>
          <w:rPr>
            <w:noProof/>
            <w:webHidden/>
          </w:rPr>
          <w:fldChar w:fldCharType="end"/>
        </w:r>
      </w:hyperlink>
    </w:p>
    <w:p w14:paraId="0AA73C4A" w14:textId="3827F047"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496" w:history="1">
        <w:r w:rsidRPr="00971823">
          <w:rPr>
            <w:rStyle w:val="Hiperhivatkozs"/>
            <w:noProof/>
          </w:rPr>
          <w:t>6 Kommunikáció</w:t>
        </w:r>
        <w:r>
          <w:rPr>
            <w:noProof/>
            <w:webHidden/>
          </w:rPr>
          <w:tab/>
        </w:r>
        <w:r>
          <w:rPr>
            <w:noProof/>
            <w:webHidden/>
          </w:rPr>
          <w:fldChar w:fldCharType="begin"/>
        </w:r>
        <w:r>
          <w:rPr>
            <w:noProof/>
            <w:webHidden/>
          </w:rPr>
          <w:instrText xml:space="preserve"> PAGEREF _Toc152456496 \h </w:instrText>
        </w:r>
        <w:r>
          <w:rPr>
            <w:noProof/>
            <w:webHidden/>
          </w:rPr>
        </w:r>
        <w:r>
          <w:rPr>
            <w:noProof/>
            <w:webHidden/>
          </w:rPr>
          <w:fldChar w:fldCharType="separate"/>
        </w:r>
        <w:r>
          <w:rPr>
            <w:noProof/>
            <w:webHidden/>
          </w:rPr>
          <w:t>29</w:t>
        </w:r>
        <w:r>
          <w:rPr>
            <w:noProof/>
            <w:webHidden/>
          </w:rPr>
          <w:fldChar w:fldCharType="end"/>
        </w:r>
      </w:hyperlink>
    </w:p>
    <w:p w14:paraId="4CC0A858" w14:textId="28EECDD6"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7" w:history="1">
        <w:r w:rsidRPr="00971823">
          <w:rPr>
            <w:rStyle w:val="Hiperhivatkozs"/>
            <w:noProof/>
          </w:rPr>
          <w:t>6.1 I2C</w:t>
        </w:r>
        <w:r>
          <w:rPr>
            <w:noProof/>
            <w:webHidden/>
          </w:rPr>
          <w:tab/>
        </w:r>
        <w:r>
          <w:rPr>
            <w:noProof/>
            <w:webHidden/>
          </w:rPr>
          <w:fldChar w:fldCharType="begin"/>
        </w:r>
        <w:r>
          <w:rPr>
            <w:noProof/>
            <w:webHidden/>
          </w:rPr>
          <w:instrText xml:space="preserve"> PAGEREF _Toc152456497 \h </w:instrText>
        </w:r>
        <w:r>
          <w:rPr>
            <w:noProof/>
            <w:webHidden/>
          </w:rPr>
        </w:r>
        <w:r>
          <w:rPr>
            <w:noProof/>
            <w:webHidden/>
          </w:rPr>
          <w:fldChar w:fldCharType="separate"/>
        </w:r>
        <w:r>
          <w:rPr>
            <w:noProof/>
            <w:webHidden/>
          </w:rPr>
          <w:t>29</w:t>
        </w:r>
        <w:r>
          <w:rPr>
            <w:noProof/>
            <w:webHidden/>
          </w:rPr>
          <w:fldChar w:fldCharType="end"/>
        </w:r>
      </w:hyperlink>
    </w:p>
    <w:p w14:paraId="1607110D" w14:textId="4B3CD73C"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8" w:history="1">
        <w:r w:rsidRPr="00971823">
          <w:rPr>
            <w:rStyle w:val="Hiperhivatkozs"/>
            <w:noProof/>
          </w:rPr>
          <w:t>6.2 MQTT</w:t>
        </w:r>
        <w:r>
          <w:rPr>
            <w:noProof/>
            <w:webHidden/>
          </w:rPr>
          <w:tab/>
        </w:r>
        <w:r>
          <w:rPr>
            <w:noProof/>
            <w:webHidden/>
          </w:rPr>
          <w:fldChar w:fldCharType="begin"/>
        </w:r>
        <w:r>
          <w:rPr>
            <w:noProof/>
            <w:webHidden/>
          </w:rPr>
          <w:instrText xml:space="preserve"> PAGEREF _Toc152456498 \h </w:instrText>
        </w:r>
        <w:r>
          <w:rPr>
            <w:noProof/>
            <w:webHidden/>
          </w:rPr>
        </w:r>
        <w:r>
          <w:rPr>
            <w:noProof/>
            <w:webHidden/>
          </w:rPr>
          <w:fldChar w:fldCharType="separate"/>
        </w:r>
        <w:r>
          <w:rPr>
            <w:noProof/>
            <w:webHidden/>
          </w:rPr>
          <w:t>30</w:t>
        </w:r>
        <w:r>
          <w:rPr>
            <w:noProof/>
            <w:webHidden/>
          </w:rPr>
          <w:fldChar w:fldCharType="end"/>
        </w:r>
      </w:hyperlink>
    </w:p>
    <w:p w14:paraId="2825E927" w14:textId="1104523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499" w:history="1">
        <w:r w:rsidRPr="00971823">
          <w:rPr>
            <w:rStyle w:val="Hiperhivatkozs"/>
            <w:noProof/>
          </w:rPr>
          <w:t>6.2.1 Topicok</w:t>
        </w:r>
        <w:r>
          <w:rPr>
            <w:noProof/>
            <w:webHidden/>
          </w:rPr>
          <w:tab/>
        </w:r>
        <w:r>
          <w:rPr>
            <w:noProof/>
            <w:webHidden/>
          </w:rPr>
          <w:fldChar w:fldCharType="begin"/>
        </w:r>
        <w:r>
          <w:rPr>
            <w:noProof/>
            <w:webHidden/>
          </w:rPr>
          <w:instrText xml:space="preserve"> PAGEREF _Toc152456499 \h </w:instrText>
        </w:r>
        <w:r>
          <w:rPr>
            <w:noProof/>
            <w:webHidden/>
          </w:rPr>
        </w:r>
        <w:r>
          <w:rPr>
            <w:noProof/>
            <w:webHidden/>
          </w:rPr>
          <w:fldChar w:fldCharType="separate"/>
        </w:r>
        <w:r>
          <w:rPr>
            <w:noProof/>
            <w:webHidden/>
          </w:rPr>
          <w:t>30</w:t>
        </w:r>
        <w:r>
          <w:rPr>
            <w:noProof/>
            <w:webHidden/>
          </w:rPr>
          <w:fldChar w:fldCharType="end"/>
        </w:r>
      </w:hyperlink>
    </w:p>
    <w:p w14:paraId="516E574E" w14:textId="31F1F4C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0" w:history="1">
        <w:r w:rsidRPr="00971823">
          <w:rPr>
            <w:rStyle w:val="Hiperhivatkozs"/>
            <w:noProof/>
          </w:rPr>
          <w:t>6.2.2 Résztvevők feladatai</w:t>
        </w:r>
        <w:r>
          <w:rPr>
            <w:noProof/>
            <w:webHidden/>
          </w:rPr>
          <w:tab/>
        </w:r>
        <w:r>
          <w:rPr>
            <w:noProof/>
            <w:webHidden/>
          </w:rPr>
          <w:fldChar w:fldCharType="begin"/>
        </w:r>
        <w:r>
          <w:rPr>
            <w:noProof/>
            <w:webHidden/>
          </w:rPr>
          <w:instrText xml:space="preserve"> PAGEREF _Toc152456500 \h </w:instrText>
        </w:r>
        <w:r>
          <w:rPr>
            <w:noProof/>
            <w:webHidden/>
          </w:rPr>
        </w:r>
        <w:r>
          <w:rPr>
            <w:noProof/>
            <w:webHidden/>
          </w:rPr>
          <w:fldChar w:fldCharType="separate"/>
        </w:r>
        <w:r>
          <w:rPr>
            <w:noProof/>
            <w:webHidden/>
          </w:rPr>
          <w:t>30</w:t>
        </w:r>
        <w:r>
          <w:rPr>
            <w:noProof/>
            <w:webHidden/>
          </w:rPr>
          <w:fldChar w:fldCharType="end"/>
        </w:r>
      </w:hyperlink>
    </w:p>
    <w:p w14:paraId="111838E2" w14:textId="0C880D0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1" w:history="1">
        <w:r w:rsidRPr="00971823">
          <w:rPr>
            <w:rStyle w:val="Hiperhivatkozs"/>
            <w:noProof/>
          </w:rPr>
          <w:t>6.2.3 Szolgáltatási szintek</w:t>
        </w:r>
        <w:r>
          <w:rPr>
            <w:noProof/>
            <w:webHidden/>
          </w:rPr>
          <w:tab/>
        </w:r>
        <w:r>
          <w:rPr>
            <w:noProof/>
            <w:webHidden/>
          </w:rPr>
          <w:fldChar w:fldCharType="begin"/>
        </w:r>
        <w:r>
          <w:rPr>
            <w:noProof/>
            <w:webHidden/>
          </w:rPr>
          <w:instrText xml:space="preserve"> PAGEREF _Toc152456501 \h </w:instrText>
        </w:r>
        <w:r>
          <w:rPr>
            <w:noProof/>
            <w:webHidden/>
          </w:rPr>
        </w:r>
        <w:r>
          <w:rPr>
            <w:noProof/>
            <w:webHidden/>
          </w:rPr>
          <w:fldChar w:fldCharType="separate"/>
        </w:r>
        <w:r>
          <w:rPr>
            <w:noProof/>
            <w:webHidden/>
          </w:rPr>
          <w:t>31</w:t>
        </w:r>
        <w:r>
          <w:rPr>
            <w:noProof/>
            <w:webHidden/>
          </w:rPr>
          <w:fldChar w:fldCharType="end"/>
        </w:r>
      </w:hyperlink>
    </w:p>
    <w:p w14:paraId="694AFF01" w14:textId="5ACF8E8E"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2" w:history="1">
        <w:r w:rsidRPr="00971823">
          <w:rPr>
            <w:rStyle w:val="Hiperhivatkozs"/>
            <w:noProof/>
          </w:rPr>
          <w:t>6.2.4 Kliensek lehetőségei</w:t>
        </w:r>
        <w:r>
          <w:rPr>
            <w:noProof/>
            <w:webHidden/>
          </w:rPr>
          <w:tab/>
        </w:r>
        <w:r>
          <w:rPr>
            <w:noProof/>
            <w:webHidden/>
          </w:rPr>
          <w:fldChar w:fldCharType="begin"/>
        </w:r>
        <w:r>
          <w:rPr>
            <w:noProof/>
            <w:webHidden/>
          </w:rPr>
          <w:instrText xml:space="preserve"> PAGEREF _Toc152456502 \h </w:instrText>
        </w:r>
        <w:r>
          <w:rPr>
            <w:noProof/>
            <w:webHidden/>
          </w:rPr>
        </w:r>
        <w:r>
          <w:rPr>
            <w:noProof/>
            <w:webHidden/>
          </w:rPr>
          <w:fldChar w:fldCharType="separate"/>
        </w:r>
        <w:r>
          <w:rPr>
            <w:noProof/>
            <w:webHidden/>
          </w:rPr>
          <w:t>31</w:t>
        </w:r>
        <w:r>
          <w:rPr>
            <w:noProof/>
            <w:webHidden/>
          </w:rPr>
          <w:fldChar w:fldCharType="end"/>
        </w:r>
      </w:hyperlink>
    </w:p>
    <w:p w14:paraId="7D25BF72" w14:textId="1F735F62"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03" w:history="1">
        <w:r w:rsidRPr="00971823">
          <w:rPr>
            <w:rStyle w:val="Hiperhivatkozs"/>
            <w:noProof/>
          </w:rPr>
          <w:t>7 Android alkalmazás</w:t>
        </w:r>
        <w:r>
          <w:rPr>
            <w:noProof/>
            <w:webHidden/>
          </w:rPr>
          <w:tab/>
        </w:r>
        <w:r>
          <w:rPr>
            <w:noProof/>
            <w:webHidden/>
          </w:rPr>
          <w:fldChar w:fldCharType="begin"/>
        </w:r>
        <w:r>
          <w:rPr>
            <w:noProof/>
            <w:webHidden/>
          </w:rPr>
          <w:instrText xml:space="preserve"> PAGEREF _Toc152456503 \h </w:instrText>
        </w:r>
        <w:r>
          <w:rPr>
            <w:noProof/>
            <w:webHidden/>
          </w:rPr>
        </w:r>
        <w:r>
          <w:rPr>
            <w:noProof/>
            <w:webHidden/>
          </w:rPr>
          <w:fldChar w:fldCharType="separate"/>
        </w:r>
        <w:r>
          <w:rPr>
            <w:noProof/>
            <w:webHidden/>
          </w:rPr>
          <w:t>32</w:t>
        </w:r>
        <w:r>
          <w:rPr>
            <w:noProof/>
            <w:webHidden/>
          </w:rPr>
          <w:fldChar w:fldCharType="end"/>
        </w:r>
      </w:hyperlink>
    </w:p>
    <w:p w14:paraId="2C2E82CF" w14:textId="35D5FA7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4" w:history="1">
        <w:r w:rsidRPr="00971823">
          <w:rPr>
            <w:rStyle w:val="Hiperhivatkozs"/>
            <w:noProof/>
          </w:rPr>
          <w:t>7.1 Architektúra és technológiai háttér</w:t>
        </w:r>
        <w:r>
          <w:rPr>
            <w:noProof/>
            <w:webHidden/>
          </w:rPr>
          <w:tab/>
        </w:r>
        <w:r>
          <w:rPr>
            <w:noProof/>
            <w:webHidden/>
          </w:rPr>
          <w:fldChar w:fldCharType="begin"/>
        </w:r>
        <w:r>
          <w:rPr>
            <w:noProof/>
            <w:webHidden/>
          </w:rPr>
          <w:instrText xml:space="preserve"> PAGEREF _Toc152456504 \h </w:instrText>
        </w:r>
        <w:r>
          <w:rPr>
            <w:noProof/>
            <w:webHidden/>
          </w:rPr>
        </w:r>
        <w:r>
          <w:rPr>
            <w:noProof/>
            <w:webHidden/>
          </w:rPr>
          <w:fldChar w:fldCharType="separate"/>
        </w:r>
        <w:r>
          <w:rPr>
            <w:noProof/>
            <w:webHidden/>
          </w:rPr>
          <w:t>32</w:t>
        </w:r>
        <w:r>
          <w:rPr>
            <w:noProof/>
            <w:webHidden/>
          </w:rPr>
          <w:fldChar w:fldCharType="end"/>
        </w:r>
      </w:hyperlink>
    </w:p>
    <w:p w14:paraId="0F5D058F" w14:textId="2343DFA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5" w:history="1">
        <w:r w:rsidRPr="00971823">
          <w:rPr>
            <w:rStyle w:val="Hiperhivatkozs"/>
            <w:noProof/>
          </w:rPr>
          <w:t>7.1.1 Android Room</w:t>
        </w:r>
        <w:r>
          <w:rPr>
            <w:noProof/>
            <w:webHidden/>
          </w:rPr>
          <w:tab/>
        </w:r>
        <w:r>
          <w:rPr>
            <w:noProof/>
            <w:webHidden/>
          </w:rPr>
          <w:fldChar w:fldCharType="begin"/>
        </w:r>
        <w:r>
          <w:rPr>
            <w:noProof/>
            <w:webHidden/>
          </w:rPr>
          <w:instrText xml:space="preserve"> PAGEREF _Toc152456505 \h </w:instrText>
        </w:r>
        <w:r>
          <w:rPr>
            <w:noProof/>
            <w:webHidden/>
          </w:rPr>
        </w:r>
        <w:r>
          <w:rPr>
            <w:noProof/>
            <w:webHidden/>
          </w:rPr>
          <w:fldChar w:fldCharType="separate"/>
        </w:r>
        <w:r>
          <w:rPr>
            <w:noProof/>
            <w:webHidden/>
          </w:rPr>
          <w:t>32</w:t>
        </w:r>
        <w:r>
          <w:rPr>
            <w:noProof/>
            <w:webHidden/>
          </w:rPr>
          <w:fldChar w:fldCharType="end"/>
        </w:r>
      </w:hyperlink>
    </w:p>
    <w:p w14:paraId="7EAB07ED" w14:textId="6D4CBA4F"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6" w:history="1">
        <w:r w:rsidRPr="00971823">
          <w:rPr>
            <w:rStyle w:val="Hiperhivatkozs"/>
            <w:noProof/>
          </w:rPr>
          <w:t>7.1.2 MVVM architektúra</w:t>
        </w:r>
        <w:r>
          <w:rPr>
            <w:noProof/>
            <w:webHidden/>
          </w:rPr>
          <w:tab/>
        </w:r>
        <w:r>
          <w:rPr>
            <w:noProof/>
            <w:webHidden/>
          </w:rPr>
          <w:fldChar w:fldCharType="begin"/>
        </w:r>
        <w:r>
          <w:rPr>
            <w:noProof/>
            <w:webHidden/>
          </w:rPr>
          <w:instrText xml:space="preserve"> PAGEREF _Toc152456506 \h </w:instrText>
        </w:r>
        <w:r>
          <w:rPr>
            <w:noProof/>
            <w:webHidden/>
          </w:rPr>
        </w:r>
        <w:r>
          <w:rPr>
            <w:noProof/>
            <w:webHidden/>
          </w:rPr>
          <w:fldChar w:fldCharType="separate"/>
        </w:r>
        <w:r>
          <w:rPr>
            <w:noProof/>
            <w:webHidden/>
          </w:rPr>
          <w:t>33</w:t>
        </w:r>
        <w:r>
          <w:rPr>
            <w:noProof/>
            <w:webHidden/>
          </w:rPr>
          <w:fldChar w:fldCharType="end"/>
        </w:r>
      </w:hyperlink>
    </w:p>
    <w:p w14:paraId="025C0C28" w14:textId="679D7420"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7" w:history="1">
        <w:r w:rsidRPr="00971823">
          <w:rPr>
            <w:rStyle w:val="Hiperhivatkozs"/>
            <w:noProof/>
          </w:rPr>
          <w:t>7.1.3 Paho MQTT kliens</w:t>
        </w:r>
        <w:r>
          <w:rPr>
            <w:noProof/>
            <w:webHidden/>
          </w:rPr>
          <w:tab/>
        </w:r>
        <w:r>
          <w:rPr>
            <w:noProof/>
            <w:webHidden/>
          </w:rPr>
          <w:fldChar w:fldCharType="begin"/>
        </w:r>
        <w:r>
          <w:rPr>
            <w:noProof/>
            <w:webHidden/>
          </w:rPr>
          <w:instrText xml:space="preserve"> PAGEREF _Toc152456507 \h </w:instrText>
        </w:r>
        <w:r>
          <w:rPr>
            <w:noProof/>
            <w:webHidden/>
          </w:rPr>
        </w:r>
        <w:r>
          <w:rPr>
            <w:noProof/>
            <w:webHidden/>
          </w:rPr>
          <w:fldChar w:fldCharType="separate"/>
        </w:r>
        <w:r>
          <w:rPr>
            <w:noProof/>
            <w:webHidden/>
          </w:rPr>
          <w:t>33</w:t>
        </w:r>
        <w:r>
          <w:rPr>
            <w:noProof/>
            <w:webHidden/>
          </w:rPr>
          <w:fldChar w:fldCharType="end"/>
        </w:r>
      </w:hyperlink>
    </w:p>
    <w:p w14:paraId="204B1427" w14:textId="0A80CBBC"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8" w:history="1">
        <w:r w:rsidRPr="00971823">
          <w:rPr>
            <w:rStyle w:val="Hiperhivatkozs"/>
            <w:noProof/>
          </w:rPr>
          <w:t>7.1.4 Navigáció</w:t>
        </w:r>
        <w:r>
          <w:rPr>
            <w:noProof/>
            <w:webHidden/>
          </w:rPr>
          <w:tab/>
        </w:r>
        <w:r>
          <w:rPr>
            <w:noProof/>
            <w:webHidden/>
          </w:rPr>
          <w:fldChar w:fldCharType="begin"/>
        </w:r>
        <w:r>
          <w:rPr>
            <w:noProof/>
            <w:webHidden/>
          </w:rPr>
          <w:instrText xml:space="preserve"> PAGEREF _Toc152456508 \h </w:instrText>
        </w:r>
        <w:r>
          <w:rPr>
            <w:noProof/>
            <w:webHidden/>
          </w:rPr>
        </w:r>
        <w:r>
          <w:rPr>
            <w:noProof/>
            <w:webHidden/>
          </w:rPr>
          <w:fldChar w:fldCharType="separate"/>
        </w:r>
        <w:r>
          <w:rPr>
            <w:noProof/>
            <w:webHidden/>
          </w:rPr>
          <w:t>34</w:t>
        </w:r>
        <w:r>
          <w:rPr>
            <w:noProof/>
            <w:webHidden/>
          </w:rPr>
          <w:fldChar w:fldCharType="end"/>
        </w:r>
      </w:hyperlink>
    </w:p>
    <w:p w14:paraId="7B50E9CB" w14:textId="5AE33251" w:rsidR="00F1047E" w:rsidRDefault="00F1047E">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09" w:history="1">
        <w:r w:rsidRPr="00971823">
          <w:rPr>
            <w:rStyle w:val="Hiperhivatkozs"/>
            <w:noProof/>
          </w:rPr>
          <w:t>7.1.5 Jetpack compose</w:t>
        </w:r>
        <w:r>
          <w:rPr>
            <w:noProof/>
            <w:webHidden/>
          </w:rPr>
          <w:tab/>
        </w:r>
        <w:r>
          <w:rPr>
            <w:noProof/>
            <w:webHidden/>
          </w:rPr>
          <w:fldChar w:fldCharType="begin"/>
        </w:r>
        <w:r>
          <w:rPr>
            <w:noProof/>
            <w:webHidden/>
          </w:rPr>
          <w:instrText xml:space="preserve"> PAGEREF _Toc152456509 \h </w:instrText>
        </w:r>
        <w:r>
          <w:rPr>
            <w:noProof/>
            <w:webHidden/>
          </w:rPr>
        </w:r>
        <w:r>
          <w:rPr>
            <w:noProof/>
            <w:webHidden/>
          </w:rPr>
          <w:fldChar w:fldCharType="separate"/>
        </w:r>
        <w:r>
          <w:rPr>
            <w:noProof/>
            <w:webHidden/>
          </w:rPr>
          <w:t>34</w:t>
        </w:r>
        <w:r>
          <w:rPr>
            <w:noProof/>
            <w:webHidden/>
          </w:rPr>
          <w:fldChar w:fldCharType="end"/>
        </w:r>
      </w:hyperlink>
    </w:p>
    <w:p w14:paraId="6A26087B" w14:textId="62774623" w:rsidR="00F1047E" w:rsidRDefault="00F1047E">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456510" w:history="1">
        <w:r w:rsidRPr="00971823">
          <w:rPr>
            <w:rStyle w:val="Hiperhivatkozs"/>
            <w:noProof/>
          </w:rPr>
          <w:t>7.2 Felhasználói felület</w:t>
        </w:r>
        <w:r>
          <w:rPr>
            <w:noProof/>
            <w:webHidden/>
          </w:rPr>
          <w:tab/>
        </w:r>
        <w:r>
          <w:rPr>
            <w:noProof/>
            <w:webHidden/>
          </w:rPr>
          <w:fldChar w:fldCharType="begin"/>
        </w:r>
        <w:r>
          <w:rPr>
            <w:noProof/>
            <w:webHidden/>
          </w:rPr>
          <w:instrText xml:space="preserve"> PAGEREF _Toc152456510 \h </w:instrText>
        </w:r>
        <w:r>
          <w:rPr>
            <w:noProof/>
            <w:webHidden/>
          </w:rPr>
        </w:r>
        <w:r>
          <w:rPr>
            <w:noProof/>
            <w:webHidden/>
          </w:rPr>
          <w:fldChar w:fldCharType="separate"/>
        </w:r>
        <w:r>
          <w:rPr>
            <w:noProof/>
            <w:webHidden/>
          </w:rPr>
          <w:t>35</w:t>
        </w:r>
        <w:r>
          <w:rPr>
            <w:noProof/>
            <w:webHidden/>
          </w:rPr>
          <w:fldChar w:fldCharType="end"/>
        </w:r>
      </w:hyperlink>
    </w:p>
    <w:p w14:paraId="50203AB6" w14:textId="655227B4"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1" w:history="1">
        <w:r w:rsidRPr="00971823">
          <w:rPr>
            <w:rStyle w:val="Hiperhivatkozs"/>
            <w:noProof/>
          </w:rPr>
          <w:t>8 Utolsó simítások</w:t>
        </w:r>
        <w:r>
          <w:rPr>
            <w:noProof/>
            <w:webHidden/>
          </w:rPr>
          <w:tab/>
        </w:r>
        <w:r>
          <w:rPr>
            <w:noProof/>
            <w:webHidden/>
          </w:rPr>
          <w:fldChar w:fldCharType="begin"/>
        </w:r>
        <w:r>
          <w:rPr>
            <w:noProof/>
            <w:webHidden/>
          </w:rPr>
          <w:instrText xml:space="preserve"> PAGEREF _Toc152456511 \h </w:instrText>
        </w:r>
        <w:r>
          <w:rPr>
            <w:noProof/>
            <w:webHidden/>
          </w:rPr>
        </w:r>
        <w:r>
          <w:rPr>
            <w:noProof/>
            <w:webHidden/>
          </w:rPr>
          <w:fldChar w:fldCharType="separate"/>
        </w:r>
        <w:r>
          <w:rPr>
            <w:noProof/>
            <w:webHidden/>
          </w:rPr>
          <w:t>37</w:t>
        </w:r>
        <w:r>
          <w:rPr>
            <w:noProof/>
            <w:webHidden/>
          </w:rPr>
          <w:fldChar w:fldCharType="end"/>
        </w:r>
      </w:hyperlink>
    </w:p>
    <w:p w14:paraId="7F7944C2" w14:textId="00CFA7D0"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2" w:history="1">
        <w:r w:rsidRPr="00971823">
          <w:rPr>
            <w:rStyle w:val="Hiperhivatkozs"/>
            <w:noProof/>
          </w:rPr>
          <w:t>Irodalomjegyzék</w:t>
        </w:r>
        <w:r>
          <w:rPr>
            <w:noProof/>
            <w:webHidden/>
          </w:rPr>
          <w:tab/>
        </w:r>
        <w:r>
          <w:rPr>
            <w:noProof/>
            <w:webHidden/>
          </w:rPr>
          <w:fldChar w:fldCharType="begin"/>
        </w:r>
        <w:r>
          <w:rPr>
            <w:noProof/>
            <w:webHidden/>
          </w:rPr>
          <w:instrText xml:space="preserve"> PAGEREF _Toc152456512 \h </w:instrText>
        </w:r>
        <w:r>
          <w:rPr>
            <w:noProof/>
            <w:webHidden/>
          </w:rPr>
        </w:r>
        <w:r>
          <w:rPr>
            <w:noProof/>
            <w:webHidden/>
          </w:rPr>
          <w:fldChar w:fldCharType="separate"/>
        </w:r>
        <w:r>
          <w:rPr>
            <w:noProof/>
            <w:webHidden/>
          </w:rPr>
          <w:t>38</w:t>
        </w:r>
        <w:r>
          <w:rPr>
            <w:noProof/>
            <w:webHidden/>
          </w:rPr>
          <w:fldChar w:fldCharType="end"/>
        </w:r>
      </w:hyperlink>
    </w:p>
    <w:p w14:paraId="6A4FD536" w14:textId="0757CD1C" w:rsidR="00F1047E" w:rsidRDefault="00F1047E">
      <w:pPr>
        <w:pStyle w:val="TJ1"/>
        <w:rPr>
          <w:rFonts w:asciiTheme="minorHAnsi" w:eastAsiaTheme="minorEastAsia" w:hAnsiTheme="minorHAnsi" w:cstheme="minorBidi"/>
          <w:b w:val="0"/>
          <w:noProof/>
          <w:kern w:val="2"/>
          <w:sz w:val="22"/>
          <w:szCs w:val="22"/>
          <w:lang w:eastAsia="hu-HU"/>
          <w14:ligatures w14:val="standardContextual"/>
        </w:rPr>
      </w:pPr>
      <w:hyperlink w:anchor="_Toc152456513" w:history="1">
        <w:r w:rsidRPr="00971823">
          <w:rPr>
            <w:rStyle w:val="Hiperhivatkozs"/>
            <w:noProof/>
          </w:rPr>
          <w:t>Függelék</w:t>
        </w:r>
        <w:r>
          <w:rPr>
            <w:noProof/>
            <w:webHidden/>
          </w:rPr>
          <w:tab/>
        </w:r>
        <w:r>
          <w:rPr>
            <w:noProof/>
            <w:webHidden/>
          </w:rPr>
          <w:fldChar w:fldCharType="begin"/>
        </w:r>
        <w:r>
          <w:rPr>
            <w:noProof/>
            <w:webHidden/>
          </w:rPr>
          <w:instrText xml:space="preserve"> PAGEREF _Toc152456513 \h </w:instrText>
        </w:r>
        <w:r>
          <w:rPr>
            <w:noProof/>
            <w:webHidden/>
          </w:rPr>
        </w:r>
        <w:r>
          <w:rPr>
            <w:noProof/>
            <w:webHidden/>
          </w:rPr>
          <w:fldChar w:fldCharType="separate"/>
        </w:r>
        <w:r>
          <w:rPr>
            <w:noProof/>
            <w:webHidden/>
          </w:rPr>
          <w:t>41</w:t>
        </w:r>
        <w:r>
          <w:rPr>
            <w:noProof/>
            <w:webHidden/>
          </w:rPr>
          <w:fldChar w:fldCharType="end"/>
        </w:r>
      </w:hyperlink>
    </w:p>
    <w:p w14:paraId="01B0DC16" w14:textId="13B379D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03CD0B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951CD">
        <w:rPr>
          <w:noProof/>
        </w:rPr>
        <w:t>2023. 12. 02.</w:t>
      </w:r>
      <w:r w:rsidRPr="00B50CAA">
        <w:fldChar w:fldCharType="end"/>
      </w:r>
    </w:p>
    <w:p w14:paraId="5128D61A" w14:textId="77777777" w:rsidR="00681E99" w:rsidRDefault="005E01E0" w:rsidP="00854BDC">
      <w:pPr>
        <w:pStyle w:val="Nyilatkozatalrs"/>
      </w:pPr>
      <w:r>
        <w:tab/>
      </w:r>
      <w:r w:rsidR="00854BDC">
        <w:t>...</w:t>
      </w:r>
      <w:r>
        <w:t>…………………………………………….</w:t>
      </w:r>
    </w:p>
    <w:p w14:paraId="26AA76B1" w14:textId="556EBE9F" w:rsidR="005E01E0" w:rsidRDefault="005E01E0" w:rsidP="00854BDC">
      <w:pPr>
        <w:pStyle w:val="Nyilatkozatalrs"/>
      </w:pPr>
      <w:r>
        <w:tab/>
      </w:r>
      <w:fldSimple w:instr=" AUTHOR   \* MERGEFORMAT ">
        <w:r w:rsidR="000603B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45645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456455"/>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456456"/>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332797403"/>
      <w:bookmarkStart w:id="5" w:name="_Toc152456457"/>
      <w:r>
        <w:lastRenderedPageBreak/>
        <w:t>Piac</w:t>
      </w:r>
      <w:r w:rsidR="00786C3D">
        <w:t>kutatás</w:t>
      </w:r>
      <w:bookmarkEnd w:id="5"/>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456458"/>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1948A2A"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0603B7">
        <w:t>[1]</w:t>
      </w:r>
      <w:r w:rsidR="002011CE">
        <w:fldChar w:fldCharType="end"/>
      </w:r>
    </w:p>
    <w:p w14:paraId="65B56A23" w14:textId="1FF80177"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0603B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6FF9160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0603B7">
        <w:t>[3]</w:t>
      </w:r>
      <w:r w:rsidR="00956CC0">
        <w:fldChar w:fldCharType="end"/>
      </w:r>
    </w:p>
    <w:p w14:paraId="48AD7383" w14:textId="204033AE"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0603B7">
        <w:t>[4]</w:t>
      </w:r>
      <w:r w:rsidR="007C304A">
        <w:fldChar w:fldCharType="end"/>
      </w:r>
    </w:p>
    <w:p w14:paraId="3E48DDD4" w14:textId="7EB30A7A"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0603B7">
        <w:t>[5]</w:t>
      </w:r>
      <w:r w:rsidR="00706BA9">
        <w:fldChar w:fldCharType="end"/>
      </w:r>
    </w:p>
    <w:p w14:paraId="07D3EB40" w14:textId="39947C04" w:rsidR="00E23891" w:rsidRDefault="00E23891" w:rsidP="00E23891">
      <w:pPr>
        <w:pStyle w:val="Cmsor2"/>
      </w:pPr>
      <w:bookmarkStart w:id="7" w:name="_Toc152456459"/>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38739064"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0603B7">
        <w:t>[6]</w:t>
      </w:r>
      <w:r w:rsidR="006A1FF2">
        <w:fldChar w:fldCharType="end"/>
      </w:r>
      <w:r w:rsidR="006A1FF2">
        <w:t xml:space="preserve"> Az, hogy ez jó-e vagy sem, inkább erkölcsi kérdés, informatikai szempontból inkább egy kihívásnak mondanám.</w:t>
      </w:r>
    </w:p>
    <w:p w14:paraId="766D4C8F" w14:textId="297337A2"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0603B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456460"/>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456461"/>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1A283882"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0603B7">
        <w:t>[7]</w:t>
      </w:r>
      <w:r w:rsidR="00C6572D">
        <w:fldChar w:fldCharType="end"/>
      </w:r>
    </w:p>
    <w:p w14:paraId="5FC700A6" w14:textId="40591066"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0603B7">
        <w:t>[8]</w:t>
      </w:r>
      <w:r w:rsidR="000E636D">
        <w:fldChar w:fldCharType="end"/>
      </w:r>
    </w:p>
    <w:p w14:paraId="49F1159A" w14:textId="33E216F3" w:rsidR="003B0CCE" w:rsidRDefault="003B0CCE" w:rsidP="003B0CCE">
      <w:pPr>
        <w:pStyle w:val="Cmsor3"/>
      </w:pPr>
      <w:bookmarkStart w:id="11" w:name="_Toc152456462"/>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A víz részt vesz a sejtfalak turgor-nyomásának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6FD7A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0603B7">
        <w:t>[9]</w:t>
      </w:r>
      <w:r w:rsidR="00B351EB">
        <w:fldChar w:fldCharType="end"/>
      </w:r>
    </w:p>
    <w:p w14:paraId="46DB470A" w14:textId="21B91440" w:rsidR="00B351EB" w:rsidRDefault="00B351EB" w:rsidP="00B351EB">
      <w:pPr>
        <w:pStyle w:val="Cmsor3"/>
      </w:pPr>
      <w:bookmarkStart w:id="12" w:name="_Toc152456463"/>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4FC5C60"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0603B7">
        <w:t>[10]</w:t>
      </w:r>
      <w:r w:rsidR="00056B9E">
        <w:fldChar w:fldCharType="end"/>
      </w:r>
    </w:p>
    <w:p w14:paraId="4AA2B568" w14:textId="5D27AF8A" w:rsidR="00056B9E" w:rsidRDefault="00185644" w:rsidP="00185644">
      <w:pPr>
        <w:pStyle w:val="Cmsor3"/>
      </w:pPr>
      <w:bookmarkStart w:id="13" w:name="_Toc152456464"/>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2FA30805"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0603B7">
        <w:t>[11]</w:t>
      </w:r>
      <w:r w:rsidR="002E08A5">
        <w:fldChar w:fldCharType="end"/>
      </w:r>
    </w:p>
    <w:p w14:paraId="310D94F3" w14:textId="33B60A05" w:rsidR="004016B1" w:rsidRDefault="004016B1" w:rsidP="004016B1">
      <w:pPr>
        <w:pStyle w:val="Cmsor2"/>
      </w:pPr>
      <w:bookmarkStart w:id="14" w:name="_Toc152456465"/>
      <w:r>
        <w:t>Meglévő okosüvegház</w:t>
      </w:r>
      <w:r w:rsidR="00D512A5">
        <w:t>-</w:t>
      </w:r>
      <w:r>
        <w:t>megvalósítások</w:t>
      </w:r>
      <w:bookmarkEnd w:id="14"/>
    </w:p>
    <w:p w14:paraId="51AC836A" w14:textId="77777777" w:rsidR="004D2A87" w:rsidRPr="00185644" w:rsidRDefault="004D2A87" w:rsidP="00185644"/>
    <w:p w14:paraId="6BDE6598" w14:textId="5DA41AA0" w:rsidR="00A93545" w:rsidRDefault="00A93545" w:rsidP="00DB3D5A">
      <w:pPr>
        <w:pStyle w:val="Cmsor1"/>
      </w:pPr>
      <w:bookmarkStart w:id="15" w:name="_Toc152456466"/>
      <w:r>
        <w:lastRenderedPageBreak/>
        <w:t>Használt eszközök</w:t>
      </w:r>
      <w:bookmarkEnd w:id="15"/>
    </w:p>
    <w:p w14:paraId="5A532372" w14:textId="19FC494B" w:rsidR="00A5773E" w:rsidRDefault="00A5773E" w:rsidP="00A5773E">
      <w:pPr>
        <w:pStyle w:val="Cmsor2"/>
      </w:pPr>
      <w:bookmarkStart w:id="16" w:name="_Toc152456467"/>
      <w:r>
        <w:t>Érzékelők</w:t>
      </w:r>
      <w:bookmarkEnd w:id="16"/>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7" w:name="_Toc152456468"/>
      <w:r>
        <w:t>Hőmérséklet és páratartalom</w:t>
      </w:r>
      <w:bookmarkEnd w:id="1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F7C5E4A"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0603B7">
        <w:t>[12]</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6F8725B9" w:rsidR="00DE2565" w:rsidRDefault="001B3A5D" w:rsidP="00DE2565">
      <w:pPr>
        <w:pStyle w:val="Kpalrs"/>
      </w:pPr>
      <w:r>
        <w:t>3</w:t>
      </w:r>
      <w:r w:rsidR="0009612B">
        <w:t>.</w:t>
      </w:r>
      <w:fldSimple w:instr=" SEQ ábra \* ARABIC \s 1 ">
        <w:r w:rsidR="000603B7">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0603B7">
        <w:t>[12]</w:t>
      </w:r>
      <w:r w:rsidR="00986C2F">
        <w:fldChar w:fldCharType="end"/>
      </w:r>
    </w:p>
    <w:p w14:paraId="667D40A1" w14:textId="77777777" w:rsidR="00DE2565" w:rsidRDefault="00DE2565" w:rsidP="00DE2565">
      <w:pPr>
        <w:pStyle w:val="Cmsor3"/>
      </w:pPr>
      <w:bookmarkStart w:id="18" w:name="_Toc152456469"/>
      <w:r>
        <w:lastRenderedPageBreak/>
        <w:t>Fényerősség</w:t>
      </w:r>
      <w:bookmarkEnd w:id="18"/>
    </w:p>
    <w:p w14:paraId="6E255034" w14:textId="74806A45"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0603B7">
        <w:t>[13]</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6E5A01CC" w:rsidR="001109E7" w:rsidRDefault="00131351" w:rsidP="001109E7">
      <w:pPr>
        <w:pStyle w:val="Kpalrs"/>
      </w:pPr>
      <w:r>
        <w:t>3</w:t>
      </w:r>
      <w:r w:rsidR="0009612B">
        <w:t>.</w:t>
      </w:r>
      <w:fldSimple w:instr=" SEQ ábra \* ARABIC \s 1 ">
        <w:r w:rsidR="000603B7">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0603B7">
        <w:t>[13]</w:t>
      </w:r>
      <w:r w:rsidR="00986C2F">
        <w:fldChar w:fldCharType="end"/>
      </w:r>
    </w:p>
    <w:p w14:paraId="1F3A7BBB" w14:textId="0ED1DEB6" w:rsidR="004E2649" w:rsidRDefault="00AA54F5" w:rsidP="00AA54F5">
      <w:pPr>
        <w:pStyle w:val="Cmsor3"/>
      </w:pPr>
      <w:bookmarkStart w:id="19" w:name="_Toc152456470"/>
      <w:r>
        <w:t>Talajnedvesség</w:t>
      </w:r>
      <w:bookmarkEnd w:id="19"/>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33CD33F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0603B7">
        <w:t>[14]</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74154E9A" w:rsidR="00DB10C3" w:rsidRDefault="00131351" w:rsidP="00DB10C3">
      <w:pPr>
        <w:pStyle w:val="Kpalrs"/>
      </w:pPr>
      <w:r>
        <w:t>3</w:t>
      </w:r>
      <w:r w:rsidR="0009612B">
        <w:t>.</w:t>
      </w:r>
      <w:fldSimple w:instr=" SEQ ábra \* ARABIC \s 1 ">
        <w:r w:rsidR="000603B7">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0603B7">
        <w:t>[14]</w:t>
      </w:r>
      <w:r w:rsidR="00986C2F">
        <w:fldChar w:fldCharType="end"/>
      </w:r>
    </w:p>
    <w:p w14:paraId="08683B8F" w14:textId="7AB133A2" w:rsidR="00DB10C3" w:rsidRDefault="00DB10C3" w:rsidP="00DB10C3">
      <w:pPr>
        <w:pStyle w:val="Cmsor3"/>
      </w:pPr>
      <w:bookmarkStart w:id="20" w:name="_Toc152456471"/>
      <w:r>
        <w:lastRenderedPageBreak/>
        <w:t>Sz</w:t>
      </w:r>
      <w:r w:rsidR="007578E0">
        <w:t>élerősség</w:t>
      </w:r>
      <w:bookmarkEnd w:id="20"/>
    </w:p>
    <w:p w14:paraId="349E2440" w14:textId="6214756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0603B7">
        <w:t>[15]</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1E7833C8" w:rsidR="00853725" w:rsidRDefault="00131351" w:rsidP="00853725">
      <w:pPr>
        <w:pStyle w:val="Kpalrs"/>
      </w:pPr>
      <w:r>
        <w:t>3</w:t>
      </w:r>
      <w:r w:rsidR="0009612B">
        <w:t>.</w:t>
      </w:r>
      <w:fldSimple w:instr=" SEQ ábra \* ARABIC \s 1 ">
        <w:r w:rsidR="000603B7">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0603B7">
        <w:t>[15]</w:t>
      </w:r>
      <w:r w:rsidR="00C41343">
        <w:fldChar w:fldCharType="end"/>
      </w:r>
    </w:p>
    <w:p w14:paraId="36471D32" w14:textId="6606F7FB" w:rsidR="002E2B30" w:rsidRDefault="002E2B30" w:rsidP="002E2B30">
      <w:pPr>
        <w:pStyle w:val="Cmsor3"/>
      </w:pPr>
      <w:bookmarkStart w:id="21" w:name="_Toc152456472"/>
      <w:r>
        <w:t>Vízszint</w:t>
      </w:r>
      <w:bookmarkEnd w:id="21"/>
    </w:p>
    <w:p w14:paraId="04DCAAF7" w14:textId="07B0FF0D"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0603B7">
        <w:t>[16]</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3B4A173" w:rsidR="00570A6C" w:rsidRPr="002E2B30" w:rsidRDefault="00821CFF" w:rsidP="00570A6C">
      <w:pPr>
        <w:pStyle w:val="Kpalrs"/>
      </w:pPr>
      <w:r>
        <w:t>3</w:t>
      </w:r>
      <w:r w:rsidR="0009612B">
        <w:t>.</w:t>
      </w:r>
      <w:fldSimple w:instr=" SEQ ábra \* ARABIC \s 1 ">
        <w:r w:rsidR="000603B7">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0603B7">
        <w:t>[16]</w:t>
      </w:r>
      <w:r w:rsidR="00C41343">
        <w:fldChar w:fldCharType="end"/>
      </w:r>
    </w:p>
    <w:p w14:paraId="29C93FCA" w14:textId="0B1CEB16" w:rsidR="00A5773E" w:rsidRDefault="00A5773E" w:rsidP="00A5773E">
      <w:pPr>
        <w:pStyle w:val="Cmsor2"/>
      </w:pPr>
      <w:bookmarkStart w:id="22" w:name="_Toc152456473"/>
      <w:r>
        <w:lastRenderedPageBreak/>
        <w:t>Beavatkozók</w:t>
      </w:r>
      <w:bookmarkEnd w:id="2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3" w:name="_Toc152456474"/>
      <w:r>
        <w:t>Vízpumpa</w:t>
      </w:r>
      <w:bookmarkEnd w:id="23"/>
    </w:p>
    <w:p w14:paraId="66B117E3" w14:textId="22C21C53"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0603B7">
        <w:t>[17]</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71B4ADC2" w:rsidR="000009E9" w:rsidRDefault="00821CFF" w:rsidP="00D218A0">
      <w:pPr>
        <w:pStyle w:val="Kpalrs"/>
      </w:pPr>
      <w:r>
        <w:t>3</w:t>
      </w:r>
      <w:r w:rsidR="0009612B">
        <w:t>.</w:t>
      </w:r>
      <w:fldSimple w:instr=" SEQ ábra \* ARABIC \s 1 ">
        <w:r w:rsidR="000603B7">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0603B7">
        <w:t>[17]</w:t>
      </w:r>
      <w:r w:rsidR="00C41343">
        <w:fldChar w:fldCharType="end"/>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24" w:name="_Toc152456475"/>
      <w:r>
        <w:lastRenderedPageBreak/>
        <w:t>Ablaknyitó motor</w:t>
      </w:r>
      <w:bookmarkEnd w:id="24"/>
    </w:p>
    <w:p w14:paraId="7783FF55" w14:textId="73EA1863"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0603B7">
        <w:t>[18]</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09748B31" w:rsidR="00291BFC" w:rsidRDefault="00821CFF" w:rsidP="00291BFC">
      <w:pPr>
        <w:pStyle w:val="Kpalrs"/>
      </w:pPr>
      <w:r>
        <w:t>3</w:t>
      </w:r>
      <w:r w:rsidR="0009612B">
        <w:t>.</w:t>
      </w:r>
      <w:fldSimple w:instr=" SEQ ábra \* ARABIC \s 1 ">
        <w:r w:rsidR="000603B7">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0603B7">
        <w:t>[18]</w:t>
      </w:r>
      <w:r w:rsidR="00C41343">
        <w:fldChar w:fldCharType="end"/>
      </w:r>
    </w:p>
    <w:p w14:paraId="23519A7C" w14:textId="27C53DFC" w:rsidR="00291BFC" w:rsidRDefault="00291BFC" w:rsidP="00291BFC">
      <w:pPr>
        <w:pStyle w:val="Cmsor3"/>
      </w:pPr>
      <w:bookmarkStart w:id="25" w:name="_Toc152456476"/>
      <w:r>
        <w:t>Ventilátor</w:t>
      </w:r>
      <w:bookmarkEnd w:id="25"/>
    </w:p>
    <w:p w14:paraId="56124AEB" w14:textId="1527AE3B"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0603B7">
        <w:t>[19]</w:t>
      </w:r>
      <w:r w:rsidR="008575D1">
        <w:fldChar w:fldCharType="end"/>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445C8BC4" w:rsidR="00291BFC" w:rsidRPr="00291BFC" w:rsidRDefault="00821CFF" w:rsidP="00291BFC">
      <w:pPr>
        <w:pStyle w:val="Kpalrs"/>
      </w:pPr>
      <w:r>
        <w:t>3</w:t>
      </w:r>
      <w:r w:rsidR="0009612B">
        <w:t>.</w:t>
      </w:r>
      <w:fldSimple w:instr=" SEQ ábra \* ARABIC \s 1 ">
        <w:r w:rsidR="000603B7">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0603B7">
        <w:t>[19]</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6" w:name="_Toc152456477"/>
      <w:r>
        <w:lastRenderedPageBreak/>
        <w:t>LED szalag</w:t>
      </w:r>
      <w:bookmarkEnd w:id="26"/>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7C6432C8" w:rsidR="000009E9" w:rsidRPr="000009E9" w:rsidRDefault="00821CFF" w:rsidP="000009E9">
      <w:pPr>
        <w:pStyle w:val="Kpalrs"/>
      </w:pPr>
      <w:r>
        <w:t>3</w:t>
      </w:r>
      <w:r w:rsidR="0009612B">
        <w:t>.</w:t>
      </w:r>
      <w:fldSimple w:instr=" SEQ ábra \* ARABIC \s 1 ">
        <w:r w:rsidR="000603B7">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0603B7">
        <w:t>[20]</w:t>
      </w:r>
      <w:r w:rsidR="006B2165">
        <w:fldChar w:fldCharType="end"/>
      </w:r>
    </w:p>
    <w:p w14:paraId="24338A17" w14:textId="0CD13113" w:rsidR="000009E9" w:rsidRDefault="000009E9" w:rsidP="00A5773E">
      <w:pPr>
        <w:pStyle w:val="Cmsor2"/>
      </w:pPr>
      <w:bookmarkStart w:id="27" w:name="_Toc152456478"/>
      <w:r>
        <w:t>Egyéb eszközök</w:t>
      </w:r>
      <w:bookmarkEnd w:id="27"/>
    </w:p>
    <w:p w14:paraId="6EC1D95A" w14:textId="77777777" w:rsidR="000009E9" w:rsidRDefault="000009E9" w:rsidP="000009E9">
      <w:pPr>
        <w:pStyle w:val="Cmsor3"/>
      </w:pPr>
      <w:bookmarkStart w:id="28" w:name="_Toc152456479"/>
      <w:r>
        <w:t>Relé</w:t>
      </w:r>
      <w:bookmarkEnd w:id="28"/>
    </w:p>
    <w:p w14:paraId="1DBC4683" w14:textId="4B68CCAB"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0603B7">
        <w:t>[20]</w:t>
      </w:r>
      <w:r w:rsidR="00BB38C8">
        <w:fldChar w:fldCharType="end"/>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6365D211" w:rsidR="000009E9" w:rsidRPr="000009E9" w:rsidRDefault="00821CFF" w:rsidP="000009E9">
      <w:pPr>
        <w:pStyle w:val="Kpalrs"/>
      </w:pPr>
      <w:r>
        <w:t>3</w:t>
      </w:r>
      <w:r w:rsidR="0009612B">
        <w:t>.</w:t>
      </w:r>
      <w:fldSimple w:instr=" SEQ ábra \* ARABIC \s 1 ">
        <w:r w:rsidR="000603B7">
          <w:rPr>
            <w:noProof/>
          </w:rPr>
          <w:t>10</w:t>
        </w:r>
      </w:fldSimple>
      <w:r w:rsidR="000009E9">
        <w:t>. ábra: Robofun 5V relé modul</w:t>
      </w:r>
      <w:r w:rsidR="006B2165">
        <w:t xml:space="preserve"> </w:t>
      </w:r>
      <w:r w:rsidR="006B2165">
        <w:fldChar w:fldCharType="begin"/>
      </w:r>
      <w:r w:rsidR="006B2165">
        <w:instrText xml:space="preserve"> REF _Ref152115841 \r \h </w:instrText>
      </w:r>
      <w:r w:rsidR="006B2165">
        <w:fldChar w:fldCharType="separate"/>
      </w:r>
      <w:r w:rsidR="000603B7">
        <w:t>[20]</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9" w:name="_Toc152456480"/>
      <w:r>
        <w:lastRenderedPageBreak/>
        <w:t>Analóg-digitális átalakító</w:t>
      </w:r>
      <w:bookmarkEnd w:id="29"/>
    </w:p>
    <w:p w14:paraId="23171106" w14:textId="1F5AA8E4"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0603B7">
        <w:t>[22]</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41D6682B" w:rsidR="000009E9" w:rsidRPr="005F7E4C" w:rsidRDefault="004159C1" w:rsidP="000009E9">
      <w:pPr>
        <w:pStyle w:val="Kpalrs"/>
      </w:pPr>
      <w:r>
        <w:t>3</w:t>
      </w:r>
      <w:r w:rsidR="0009612B">
        <w:t>.</w:t>
      </w:r>
      <w:fldSimple w:instr=" SEQ ábra \* ARABIC \s 1 ">
        <w:r w:rsidR="000603B7">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0603B7">
        <w:t>[22]</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0" w:name="_Toc152456481"/>
      <w:r>
        <w:t>Vezérlés</w:t>
      </w:r>
      <w:bookmarkEnd w:id="3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1" w:name="_Toc152456482"/>
      <w:r>
        <w:t>Raspberry</w:t>
      </w:r>
      <w:r w:rsidR="00FB27D0">
        <w:t xml:space="preserve"> Pi</w:t>
      </w:r>
      <w:r>
        <w:t xml:space="preserve"> Zero</w:t>
      </w:r>
      <w:r w:rsidR="0038418E">
        <w:t xml:space="preserve"> W</w:t>
      </w:r>
      <w:bookmarkEnd w:id="31"/>
    </w:p>
    <w:p w14:paraId="469AC731" w14:textId="55DB445A" w:rsidR="006F4AD5" w:rsidRDefault="00FB27D0" w:rsidP="006F4AD5">
      <w:r>
        <w:t>A Raspberry Pi Zero</w:t>
      </w:r>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1D643B00" w:rsidR="006E4AF9" w:rsidRPr="006E4AF9" w:rsidRDefault="00821CFF" w:rsidP="006E4AF9">
      <w:pPr>
        <w:pStyle w:val="Kpalrs"/>
      </w:pPr>
      <w:r>
        <w:t>3</w:t>
      </w:r>
      <w:r w:rsidR="0009612B">
        <w:t>.</w:t>
      </w:r>
      <w:fldSimple w:instr=" SEQ ábra \* ARABIC \s 1 ">
        <w:r w:rsidR="000603B7">
          <w:rPr>
            <w:noProof/>
          </w:rPr>
          <w:t>12</w:t>
        </w:r>
      </w:fldSimple>
      <w:r w:rsidR="006E4AF9">
        <w:t>. ábra: Raspberry Pi Zero</w:t>
      </w:r>
      <w:r w:rsidR="007744A5">
        <w:t xml:space="preserve"> </w:t>
      </w:r>
      <w:r w:rsidR="007744A5">
        <w:fldChar w:fldCharType="begin"/>
      </w:r>
      <w:r w:rsidR="007744A5">
        <w:instrText xml:space="preserve"> REF _Ref152116075 \r \h </w:instrText>
      </w:r>
      <w:r w:rsidR="007744A5">
        <w:fldChar w:fldCharType="separate"/>
      </w:r>
      <w:r w:rsidR="000603B7">
        <w:t>[23]</w:t>
      </w:r>
      <w:r w:rsidR="007744A5">
        <w:fldChar w:fldCharType="end"/>
      </w:r>
    </w:p>
    <w:p w14:paraId="66AE3E45" w14:textId="6A614A8D"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0603B7">
        <w:t>[23]</w:t>
      </w:r>
      <w:r w:rsidR="00FA5923">
        <w:fldChar w:fldCharType="end"/>
      </w:r>
    </w:p>
    <w:p w14:paraId="1DEC4766" w14:textId="6C00F267" w:rsidR="006F4AD5" w:rsidRDefault="006F4AD5" w:rsidP="006F4AD5">
      <w:pPr>
        <w:pStyle w:val="Cmsor3"/>
      </w:pPr>
      <w:bookmarkStart w:id="32" w:name="_Toc152456483"/>
      <w:r>
        <w:t>Raspberry Pi 4</w:t>
      </w:r>
      <w:r w:rsidR="00290B66">
        <w:t xml:space="preserve"> Model B</w:t>
      </w:r>
      <w:bookmarkEnd w:id="32"/>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3CA6F6CD" w:rsidR="006E4AF9" w:rsidRDefault="00821CFF" w:rsidP="006E4AF9">
      <w:pPr>
        <w:pStyle w:val="Kpalrs"/>
      </w:pPr>
      <w:r>
        <w:t>3</w:t>
      </w:r>
      <w:r w:rsidR="0009612B">
        <w:t>.</w:t>
      </w:r>
      <w:fldSimple w:instr=" SEQ ábra \* ARABIC \s 1 ">
        <w:r w:rsidR="000603B7">
          <w:rPr>
            <w:noProof/>
          </w:rPr>
          <w:t>13</w:t>
        </w:r>
      </w:fldSimple>
      <w:r w:rsidR="006E4AF9">
        <w:t>. ábra: Raspberry Pi 4 Model B</w:t>
      </w:r>
      <w:r w:rsidR="00F90478">
        <w:t xml:space="preserve"> </w:t>
      </w:r>
      <w:r w:rsidR="00F90478">
        <w:fldChar w:fldCharType="begin"/>
      </w:r>
      <w:r w:rsidR="00F90478">
        <w:instrText xml:space="preserve"> REF _Ref152116082 \r \h </w:instrText>
      </w:r>
      <w:r w:rsidR="00F90478">
        <w:fldChar w:fldCharType="separate"/>
      </w:r>
      <w:r w:rsidR="000603B7">
        <w:t>[24]</w:t>
      </w:r>
      <w:r w:rsidR="00F90478">
        <w:fldChar w:fldCharType="end"/>
      </w:r>
    </w:p>
    <w:p w14:paraId="1C0EF5E2" w14:textId="13287430"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r w:rsidR="00FA5923">
        <w:t xml:space="preserve"> </w:t>
      </w:r>
      <w:r w:rsidR="00FA5923">
        <w:fldChar w:fldCharType="begin"/>
      </w:r>
      <w:r w:rsidR="00FA5923">
        <w:instrText xml:space="preserve"> REF _Ref152116082 \r \h </w:instrText>
      </w:r>
      <w:r w:rsidR="00FA5923">
        <w:fldChar w:fldCharType="separate"/>
      </w:r>
      <w:r w:rsidR="000603B7">
        <w:t>[24]</w:t>
      </w:r>
      <w:r w:rsidR="00FA5923">
        <w:fldChar w:fldCharType="end"/>
      </w:r>
    </w:p>
    <w:p w14:paraId="1FDDD210" w14:textId="5BBFC3C7" w:rsidR="00820ED2" w:rsidRDefault="00E94EFC" w:rsidP="00700E3A">
      <w:pPr>
        <w:pStyle w:val="Cmsor1"/>
      </w:pPr>
      <w:bookmarkStart w:id="33" w:name="_Toc152456484"/>
      <w:r>
        <w:lastRenderedPageBreak/>
        <w:t>A megvalósított rendszer</w:t>
      </w:r>
      <w:bookmarkEnd w:id="33"/>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Cmsor2"/>
      </w:pPr>
      <w:bookmarkStart w:id="34" w:name="_Toc152456485"/>
      <w:r>
        <w:t xml:space="preserve">Logikai </w:t>
      </w:r>
      <w:r w:rsidR="009C7742">
        <w:t>felépítés</w:t>
      </w:r>
      <w:bookmarkEnd w:id="34"/>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p w14:paraId="211E7303" w14:textId="5470D9A9" w:rsidR="00D42F84" w:rsidRDefault="00821CFF" w:rsidP="00145B06">
      <w:pPr>
        <w:pStyle w:val="Kpalrs"/>
      </w:pPr>
      <w:r>
        <w:t>4</w:t>
      </w:r>
      <w:r w:rsidR="0009612B">
        <w:t>.</w:t>
      </w:r>
      <w:fldSimple w:instr=" SEQ ábra \* ARABIC \s 1 ">
        <w:r w:rsidR="000603B7">
          <w:rPr>
            <w:noProof/>
          </w:rPr>
          <w:t>1</w:t>
        </w:r>
      </w:fldSimple>
      <w:r w:rsidR="00145B06">
        <w:t>. ábra: A rendszer logikai felépítése</w:t>
      </w:r>
    </w:p>
    <w:p w14:paraId="432C7BDA" w14:textId="77777777" w:rsidR="00784D54" w:rsidRDefault="00784D54" w:rsidP="00784D54">
      <w:r>
        <w:lastRenderedPageBreak/>
        <w:t>Az üvegházat három szektorra osztottuk, amiknek a vezérléséért egy-egy Raspberry Pi Zero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61378B5F" w:rsidR="00FF5993" w:rsidRDefault="00FF5993" w:rsidP="00FF5993">
      <w:pPr>
        <w:pStyle w:val="Cmsor2"/>
      </w:pPr>
      <w:bookmarkStart w:id="35" w:name="_Toc152456486"/>
      <w:r>
        <w:t>Fizikai megvalósítás</w:t>
      </w:r>
      <w:bookmarkEnd w:id="35"/>
    </w:p>
    <w:p w14:paraId="08FF7ADD" w14:textId="2277A065" w:rsidR="00FF5993" w:rsidRDefault="009C7742" w:rsidP="00FF5993">
      <w:r>
        <w:t xml:space="preserve">A fizikai megvalósítás első lépése az volt, hogy a szenzorokat összekössük a </w:t>
      </w:r>
      <w:r w:rsidR="00F23109">
        <w:t>nyákon keresztül a raspberry-vel. Ezután csatlakoztattam hozzá a beavatkozókat, majd végül az üvegházba való elhelyezés következett.</w:t>
      </w:r>
    </w:p>
    <w:p w14:paraId="662DE378" w14:textId="0E7D7612" w:rsidR="008010B3" w:rsidRDefault="008010B3" w:rsidP="008010B3">
      <w:pPr>
        <w:pStyle w:val="Cmsor3"/>
      </w:pPr>
      <w:bookmarkStart w:id="36" w:name="_Toc152456487"/>
      <w:r>
        <w:t>Szektornyák</w:t>
      </w:r>
      <w:bookmarkEnd w:id="36"/>
    </w:p>
    <w:p w14:paraId="43F60FCB" w14:textId="63906197" w:rsidR="008010B3" w:rsidRDefault="008010B3" w:rsidP="008010B3">
      <w:r>
        <w:t>A nyákok tervezése és elkészítése is megvalósult már, mielőtt hozzám került volna a projekt, a következőkben a szektorokhoz tartozó áramkört szeretném bemutatni.</w:t>
      </w:r>
    </w:p>
    <w:p w14:paraId="62C0440D" w14:textId="60FBD75F" w:rsidR="008010B3" w:rsidRDefault="008010B3" w:rsidP="008010B3">
      <w:r>
        <w:t xml:space="preserve">Bemenete </w:t>
      </w:r>
    </w:p>
    <w:p w14:paraId="46307ECE" w14:textId="1E576365" w:rsidR="00F1047E" w:rsidRPr="008010B3" w:rsidRDefault="00F1047E" w:rsidP="00F1047E">
      <w:pPr>
        <w:pStyle w:val="Cmsor3"/>
      </w:pPr>
      <w:bookmarkStart w:id="37" w:name="_Toc152456488"/>
      <w:bookmarkEnd w:id="37"/>
    </w:p>
    <w:p w14:paraId="74A67D86" w14:textId="24774E45" w:rsidR="002913CB" w:rsidRDefault="002913CB" w:rsidP="002913CB">
      <w:pPr>
        <w:pStyle w:val="Cmsor1"/>
      </w:pPr>
      <w:bookmarkStart w:id="38" w:name="_Toc152456489"/>
      <w:r>
        <w:lastRenderedPageBreak/>
        <w:t>Szoftverarchitektúra és implementáció</w:t>
      </w:r>
      <w:bookmarkEnd w:id="38"/>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9" w:name="_Toc152456490"/>
      <w:r>
        <w:t>Operációs rendszer</w:t>
      </w:r>
      <w:bookmarkEnd w:id="39"/>
    </w:p>
    <w:p w14:paraId="483E844F" w14:textId="0BA54EF7" w:rsidR="00EB2D4E" w:rsidRDefault="0056094A" w:rsidP="00E444A0">
      <w:r>
        <w:t>A használt Raspberry-ket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27CA79F4"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0603B7">
        <w:t>[25]</w:t>
      </w:r>
      <w:r w:rsidR="00896B46">
        <w:fldChar w:fldCharType="end"/>
      </w:r>
    </w:p>
    <w:p w14:paraId="7B35E31E" w14:textId="43FE094A" w:rsidR="00EB2D4E" w:rsidRDefault="00EB2D4E" w:rsidP="00E444A0">
      <w:r>
        <w:t>Egyetlen apró buktató volt, a raspberr</w:t>
      </w:r>
      <w:r w:rsidR="00286423">
        <w:t>y</w:t>
      </w:r>
      <w:r>
        <w:t xml:space="preserve"> pi imager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40" w:name="_Toc152456491"/>
      <w:r>
        <w:lastRenderedPageBreak/>
        <w:t>Implementáció</w:t>
      </w:r>
      <w:bookmarkEnd w:id="40"/>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41" w:name="_Toc152456492"/>
      <w:r>
        <w:t>A Python előnyei</w:t>
      </w:r>
      <w:bookmarkEnd w:id="41"/>
    </w:p>
    <w:p w14:paraId="70AC4790" w14:textId="4CECBF1B"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0603B7">
        <w:t>[26]</w:t>
      </w:r>
      <w:r w:rsidR="00C40275">
        <w:fldChar w:fldCharType="end"/>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42" w:name="_Toc152456493"/>
      <w:r>
        <w:t>Csatlakoztatott eszközök elérése</w:t>
      </w:r>
      <w:bookmarkEnd w:id="42"/>
    </w:p>
    <w:p w14:paraId="3C0A6F7A" w14:textId="1FF8735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0603B7">
        <w:t>[27]</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.ADS1015(</w:t>
      </w:r>
      <w:r w:rsidRPr="00A531E5">
        <w:rPr>
          <w:color w:val="001080"/>
          <w:lang w:eastAsia="hu-HU"/>
        </w:rPr>
        <w:t>address</w:t>
      </w:r>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r w:rsidRPr="00A531E5">
        <w:rPr>
          <w:color w:val="001080"/>
          <w:lang w:eastAsia="hu-HU"/>
        </w:rPr>
        <w:t>busnum</w:t>
      </w:r>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0870EF1B"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0603B7">
        <w:t>[28]</w:t>
      </w:r>
      <w:r w:rsidR="00685F63">
        <w:fldChar w:fldCharType="end"/>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3" w:name="_Toc152456494"/>
      <w:r>
        <w:t>MQTT kliens</w:t>
      </w:r>
      <w:bookmarkEnd w:id="43"/>
    </w:p>
    <w:p w14:paraId="2F93D3C6" w14:textId="3C7DE506" w:rsidR="00810167" w:rsidRDefault="00810167" w:rsidP="007575F0">
      <w:r>
        <w:t>A kódban a Paho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0603B7">
        <w:t>[29]</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True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False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44" w:name="_Toc152456495"/>
      <w:r>
        <w:t>Automatikus indítás</w:t>
      </w:r>
      <w:bookmarkEnd w:id="44"/>
    </w:p>
    <w:p w14:paraId="361E929A" w14:textId="4342B7D6"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0603B7">
        <w:t>[30]</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3F1270F5"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0603B7">
        <w:t>[31]</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5" w:name="_Toc152456496"/>
      <w:r>
        <w:lastRenderedPageBreak/>
        <w:t>Kommunikáció</w:t>
      </w:r>
      <w:bookmarkEnd w:id="45"/>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46" w:name="_Toc152456497"/>
      <w:r>
        <w:t>I2C</w:t>
      </w:r>
      <w:bookmarkEnd w:id="46"/>
    </w:p>
    <w:p w14:paraId="6FB741DC" w14:textId="38D598B8"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42886EF0" w:rsidR="00F3415C" w:rsidRDefault="00821CFF" w:rsidP="00F3415C">
      <w:pPr>
        <w:pStyle w:val="Kpalrs"/>
      </w:pPr>
      <w:r>
        <w:t>6</w:t>
      </w:r>
      <w:r w:rsidR="0009612B">
        <w:t>.</w:t>
      </w:r>
      <w:fldSimple w:instr=" SEQ ábra \* ARABIC \s 1 ">
        <w:r w:rsidR="000603B7">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0603B7">
        <w:t>[32]</w:t>
      </w:r>
      <w:r w:rsidR="00A536FF">
        <w:fldChar w:fldCharType="end"/>
      </w:r>
    </w:p>
    <w:p w14:paraId="64C38ABF" w14:textId="420A75E4"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0603B7">
        <w:t>[32]</w:t>
      </w:r>
      <w:r w:rsidR="007B3F65">
        <w:fldChar w:fldCharType="end"/>
      </w:r>
    </w:p>
    <w:p w14:paraId="263DC46F" w14:textId="360B6F3D" w:rsidR="00AE33A1" w:rsidRDefault="00AE33A1" w:rsidP="00FF7D09">
      <w:pPr>
        <w:pStyle w:val="Cmsor2"/>
      </w:pPr>
      <w:bookmarkStart w:id="47" w:name="_Toc152456498"/>
      <w:r>
        <w:lastRenderedPageBreak/>
        <w:t>MQTT</w:t>
      </w:r>
      <w:bookmarkEnd w:id="47"/>
    </w:p>
    <w:p w14:paraId="3FE6C83F" w14:textId="02AA5E10"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E8F7784" w:rsidR="0009612B" w:rsidRDefault="005823CA" w:rsidP="0009612B">
      <w:pPr>
        <w:pStyle w:val="Kpalrs"/>
      </w:pPr>
      <w:r>
        <w:t>6</w:t>
      </w:r>
      <w:r w:rsidR="0009612B">
        <w:t>.</w:t>
      </w:r>
      <w:fldSimple w:instr=" SEQ ábra \* ARABIC \s 1 ">
        <w:r w:rsidR="000603B7">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0603B7">
        <w:t>[33]</w:t>
      </w:r>
      <w:r w:rsidR="001F4C9D">
        <w:fldChar w:fldCharType="end"/>
      </w:r>
    </w:p>
    <w:p w14:paraId="495204C5" w14:textId="2C7BEC9E" w:rsidR="0013198D" w:rsidRDefault="0013198D" w:rsidP="00AE33A1">
      <w:pPr>
        <w:pStyle w:val="Cmsor3"/>
      </w:pPr>
      <w:bookmarkStart w:id="48" w:name="_Toc152456499"/>
      <w:r>
        <w:t>Topicok</w:t>
      </w:r>
      <w:bookmarkEnd w:id="48"/>
    </w:p>
    <w:p w14:paraId="10D3D891" w14:textId="77777777" w:rsidR="0027381C" w:rsidRDefault="0013198D" w:rsidP="0027381C">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w:t>
      </w:r>
      <w:bookmarkStart w:id="49" w:name="_Toc152456500"/>
    </w:p>
    <w:p w14:paraId="48C0814B" w14:textId="38257A5B" w:rsidR="0013198D" w:rsidRDefault="0013198D" w:rsidP="0027381C">
      <w:pPr>
        <w:pStyle w:val="Cmsor3"/>
      </w:pPr>
      <w:r>
        <w:t>Résztvevők feladatai</w:t>
      </w:r>
      <w:bookmarkEnd w:id="49"/>
    </w:p>
    <w:p w14:paraId="6EA6C554" w14:textId="20D86481"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16AE8642" w14:textId="05288284" w:rsidR="0013198D" w:rsidRDefault="0013198D" w:rsidP="00AE33A1">
      <w:pPr>
        <w:pStyle w:val="Cmsor3"/>
      </w:pPr>
      <w:bookmarkStart w:id="50" w:name="_Toc152456501"/>
      <w:r>
        <w:lastRenderedPageBreak/>
        <w:t>Szolgáltatási szintek</w:t>
      </w:r>
      <w:bookmarkEnd w:id="50"/>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DD0B45"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2F42FE4F" w14:textId="3822DE90" w:rsidR="00E011F3" w:rsidRDefault="00E011F3" w:rsidP="00AE33A1">
      <w:pPr>
        <w:pStyle w:val="Cmsor3"/>
      </w:pPr>
      <w:bookmarkStart w:id="51" w:name="_Toc152456502"/>
      <w:r>
        <w:t>Kliensek lehetőségei</w:t>
      </w:r>
      <w:bookmarkEnd w:id="51"/>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3D5F62"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3B391589" w14:textId="152F33A5" w:rsidR="00A6405E" w:rsidRDefault="002B42BA" w:rsidP="00A6405E">
      <w:pPr>
        <w:pStyle w:val="Cmsor3"/>
      </w:pPr>
      <w:r>
        <w:t>MQTT a jelenlegi rendszerben</w:t>
      </w:r>
    </w:p>
    <w:p w14:paraId="2584FFD9" w14:textId="6C358C12" w:rsidR="0027381C" w:rsidRPr="0027381C" w:rsidRDefault="0027381C" w:rsidP="0027381C">
      <w:r>
        <w:t>Az üvegház fő kommunikációja MQTT alapon megy, így lényeges tudnunk, milyen információt milyen topicon keresztül találunk meg, kik iratkoztak fel rá és ki küldi az üzeneteket. A 6.3. ábrán láthatjuk a rendszerben használt topicokat, és róluk minden információt.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r w:rsidRPr="00A56BDC">
        <w:rPr>
          <w:b/>
          <w:bCs/>
          <w:sz w:val="28"/>
          <w:szCs w:val="28"/>
        </w:rPr>
        <w:t>/</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r w:rsidR="004A11DA" w:rsidRPr="00A56BDC">
        <w:rPr>
          <w:b/>
          <w:bCs/>
          <w:sz w:val="26"/>
          <w:szCs w:val="26"/>
        </w:rPr>
        <w:t>general</w:t>
      </w:r>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waterlevel</w:t>
      </w:r>
      <w:r w:rsidR="004A11DA">
        <w:t xml:space="preserve">: </w:t>
      </w:r>
      <w:r w:rsidR="0009539C">
        <w:t xml:space="preserve">A vízszintmérő szenzor értéke, </w:t>
      </w:r>
      <w:r w:rsidR="0009539C">
        <w:t>a központi egység a publisher</w:t>
      </w:r>
      <w:r w:rsidR="0009539C">
        <w:t>, az összes szektor és az android app</w:t>
      </w:r>
      <w:r w:rsidR="0052254C">
        <w:t xml:space="preserve"> a</w:t>
      </w:r>
      <w:r w:rsidR="0009539C">
        <w:t xml:space="preserve"> subscriber, kritikus érték alá csökkenéskor „danger”, felé emelkedéskor „enough”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windlevel</w:t>
      </w:r>
      <w:r w:rsidR="0009539C">
        <w:t xml:space="preserve">: Az anemométer értéke, </w:t>
      </w:r>
      <w:r w:rsidR="0009539C">
        <w:t>a központi egység a publisher</w:t>
      </w:r>
      <w:r w:rsidR="0009539C">
        <w:t>, az android app a subscriber</w:t>
      </w:r>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ventilator</w:t>
      </w:r>
      <w:r w:rsidR="0009539C">
        <w:t>: Ide érkezik a jelzés, hogy induljon be a ventilátor, az android app a publisher, a központi egység a subscriber</w:t>
      </w:r>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window</w:t>
      </w:r>
      <w:r w:rsidR="0009539C">
        <w:t xml:space="preserve">: Ide érkezik a </w:t>
      </w:r>
      <w:r w:rsidR="0009539C">
        <w:t xml:space="preserve">jelzés, hogy </w:t>
      </w:r>
      <w:r w:rsidR="0009539C">
        <w:t>nyíljon ki vagy csukódjon be az ablak</w:t>
      </w:r>
      <w:r w:rsidR="0009539C">
        <w:t>, az android app a publisher, a központi egység a subscriber</w:t>
      </w:r>
      <w:r w:rsidR="0052254C">
        <w:t>. Értéke „open” vagy „close”</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52" w:name="_Hlk152459650"/>
      <w:r w:rsidR="004A11DA" w:rsidRPr="004A11DA">
        <w:rPr>
          <w:rFonts w:ascii="Arial" w:hAnsi="Arial" w:cs="Arial"/>
        </w:rPr>
        <w:t>└</w:t>
      </w:r>
      <w:bookmarkEnd w:id="52"/>
      <w:r w:rsidR="004A11DA" w:rsidRPr="004A11DA">
        <w:rPr>
          <w:rFonts w:ascii="Arial" w:hAnsi="Arial" w:cs="Arial"/>
        </w:rPr>
        <w:t>──</w:t>
      </w:r>
      <w:r w:rsidR="004A11DA" w:rsidRPr="004A11DA">
        <w:t xml:space="preserve"> </w:t>
      </w:r>
      <w:r w:rsidR="004A11DA" w:rsidRPr="00100E7C">
        <w:rPr>
          <w:b/>
          <w:bCs/>
        </w:rPr>
        <w:t>light</w:t>
      </w:r>
      <w:r w:rsidR="00F41CB0">
        <w:t xml:space="preserve">: </w:t>
      </w:r>
      <w:r w:rsidR="00F41CB0">
        <w:t xml:space="preserve">Ide érkezik a jelzés, hogy </w:t>
      </w:r>
      <w:r w:rsidR="0027381C">
        <w:t>kapcsolódjon le vagy fel az égősor</w:t>
      </w:r>
      <w:r w:rsidR="00F41CB0">
        <w:t>, az android app a publisher, a központi egység a subscriber</w:t>
      </w:r>
      <w:r w:rsidR="0027381C">
        <w:t>. Értéke lekapcsoláskor „off”, felkapcsoláskor pedig „on &lt;red&gt; &lt;green&gt; &lt;blue&gt;”, ahol a red, green, blue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r w:rsidR="004A11DA" w:rsidRPr="007739BB">
        <w:rPr>
          <w:b/>
          <w:bCs/>
          <w:sz w:val="26"/>
          <w:szCs w:val="26"/>
        </w:rPr>
        <w:t>/</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DB5E62">
        <w:t xml:space="preserve">: Hőmérsékletmérő szenzor értéke, </w:t>
      </w:r>
      <w:r w:rsidR="00DB5E62">
        <w:t>az egyes szektor a publisher, az android app a subscriber</w:t>
      </w:r>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humidity</w:t>
      </w:r>
      <w:r w:rsidR="00DB5E62">
        <w:t xml:space="preserve">: Páratartalom-mérő szenzor értéke, </w:t>
      </w:r>
      <w:r w:rsidR="00DB5E62">
        <w:t>az egyes szektor a publisher, az android app a subscriber</w:t>
      </w:r>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r w:rsidR="004A11DA" w:rsidRPr="00100E7C">
        <w:rPr>
          <w:b/>
          <w:bCs/>
        </w:rPr>
        <w:t>soilmoisture</w:t>
      </w:r>
      <w:r w:rsidR="00DB5E62">
        <w:t xml:space="preserve">: </w:t>
      </w:r>
      <w:r w:rsidR="00100E7C">
        <w:t>A t</w:t>
      </w:r>
      <w:r w:rsidR="00DB5E62">
        <w:t xml:space="preserve">alajnedvesség-mérő szenzor értéke, </w:t>
      </w:r>
      <w:r w:rsidR="00DB5E62">
        <w:t>az egyes szektor a publisher, az android app a subscriber</w:t>
      </w:r>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lightness</w:t>
      </w:r>
      <w:r w:rsidR="00DB5E62">
        <w:t xml:space="preserve">: Fényerősségmérő szenzor értéke, </w:t>
      </w:r>
      <w:r w:rsidR="00DB5E62">
        <w:t>az egyes szektor a publisher, az android app a subscriber</w:t>
      </w:r>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r w:rsidR="004A11DA" w:rsidRPr="00100E7C">
        <w:rPr>
          <w:b/>
          <w:bCs/>
        </w:rPr>
        <w:t>water</w:t>
      </w:r>
      <w:r w:rsidR="00DB5E62">
        <w:t>: Ide érkezik a jelzés, hogy beinduljon a vízpumpa az egyes szektorban, az android app a publisher, egyes szektor a subscriber</w:t>
      </w:r>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r w:rsidR="004A11DA" w:rsidRPr="007739BB">
        <w:rPr>
          <w:b/>
          <w:bCs/>
          <w:sz w:val="26"/>
          <w:szCs w:val="26"/>
        </w:rPr>
        <w:t>/</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xml:space="preserve">: </w:t>
      </w:r>
      <w:r w:rsidR="00765CDA">
        <w:t xml:space="preserve">Hőmérsékletmérő szenzor értéke, a </w:t>
      </w:r>
      <w:r w:rsidR="00765CDA">
        <w:t>kettes</w:t>
      </w:r>
      <w:r w:rsidR="00765CDA">
        <w:t xml:space="preserve"> szektor a publisher, az android app a subscriber</w:t>
      </w:r>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r w:rsidRPr="007739BB">
        <w:rPr>
          <w:b/>
          <w:bCs/>
          <w:sz w:val="26"/>
          <w:szCs w:val="26"/>
        </w:rPr>
        <w:t>/</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xml:space="preserve">: </w:t>
      </w:r>
      <w:r w:rsidR="00765CDA">
        <w:t>Hőmérsékletmérő szenzor értéke, a</w:t>
      </w:r>
      <w:r w:rsidR="00765CDA">
        <w:t xml:space="preserve"> hármas</w:t>
      </w:r>
      <w:r w:rsidR="00765CDA">
        <w:t xml:space="preserve"> szektor a publisher, az android app a subscriber</w:t>
      </w:r>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27381C">
      <w:pPr>
        <w:pStyle w:val="Kpalrs"/>
      </w:pPr>
      <w:r>
        <w:t>6.3. ábra: A használt mqtt topicok</w:t>
      </w:r>
      <w:r w:rsidR="0066760B">
        <w:t xml:space="preserve"> és annak tulajdonságai</w:t>
      </w:r>
    </w:p>
    <w:p w14:paraId="2CFFE3EC" w14:textId="627AFF1A" w:rsidR="008B2156" w:rsidRDefault="008B2156" w:rsidP="008B2156">
      <w:pPr>
        <w:pStyle w:val="Cmsor1"/>
      </w:pPr>
      <w:bookmarkStart w:id="53" w:name="_Toc152456503"/>
      <w:r>
        <w:lastRenderedPageBreak/>
        <w:t>Android alkalmazás</w:t>
      </w:r>
      <w:bookmarkEnd w:id="53"/>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D8405F1" w:rsidR="00196B66" w:rsidRDefault="00E230B7" w:rsidP="00196B66">
      <w:pPr>
        <w:pStyle w:val="Kpalrs"/>
      </w:pPr>
      <w:r>
        <w:t>7</w:t>
      </w:r>
      <w:r w:rsidR="0009612B">
        <w:t>.</w:t>
      </w:r>
      <w:fldSimple w:instr=" SEQ ábra \* ARABIC \s 1 ">
        <w:r w:rsidR="000603B7">
          <w:rPr>
            <w:noProof/>
          </w:rPr>
          <w:t>1</w:t>
        </w:r>
      </w:fldSimple>
      <w:r w:rsidR="00196B66">
        <w:t>. ábra: A GreenHouse alkalmazás ikonja</w:t>
      </w:r>
    </w:p>
    <w:p w14:paraId="06B681DF" w14:textId="4F821B64" w:rsidR="00B003C2" w:rsidRDefault="00B003C2" w:rsidP="00A12A25">
      <w:pPr>
        <w:pStyle w:val="Cmsor2"/>
      </w:pPr>
      <w:bookmarkStart w:id="54" w:name="_Toc152456504"/>
      <w:r>
        <w:t>Architektúra és technológiai háttér</w:t>
      </w:r>
      <w:bookmarkEnd w:id="54"/>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5" w:name="_Toc152456505"/>
      <w:r>
        <w:t>Android Room</w:t>
      </w:r>
      <w:bookmarkEnd w:id="55"/>
    </w:p>
    <w:p w14:paraId="05082BD8" w14:textId="1A0919A4"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0603B7">
        <w:t>[35]</w:t>
      </w:r>
      <w:r w:rsidR="001C355D">
        <w:fldChar w:fldCharType="end"/>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56" w:name="_Toc152456506"/>
      <w:r>
        <w:t>MVVM architektúra</w:t>
      </w:r>
      <w:bookmarkEnd w:id="56"/>
    </w:p>
    <w:p w14:paraId="3671AFA3" w14:textId="50BA4B60" w:rsidR="00A12A25" w:rsidRDefault="00385C94" w:rsidP="00A12A25">
      <w:r>
        <w:t>A</w:t>
      </w:r>
      <w:r w:rsidR="00615EF3">
        <w:t>z alkalmazást az MVVM, azaz Model–View–ViewModel architektúra alapján építettem fel</w:t>
      </w:r>
      <w:r w:rsidR="00E230B7">
        <w:t xml:space="preserve"> (7.2. ábra)</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r w:rsidR="003F2E39">
        <w:t xml:space="preserve"> </w:t>
      </w:r>
      <w:r w:rsidR="003F2E39">
        <w:fldChar w:fldCharType="begin"/>
      </w:r>
      <w:r w:rsidR="003F2E39">
        <w:instrText xml:space="preserve"> REF _Ref152152395 \r \h </w:instrText>
      </w:r>
      <w:r w:rsidR="003F2E39">
        <w:fldChar w:fldCharType="separate"/>
      </w:r>
      <w:r w:rsidR="000603B7">
        <w:t>[36]</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65207DC9" w:rsidR="005B4512" w:rsidRDefault="00493310" w:rsidP="005B4512">
      <w:pPr>
        <w:pStyle w:val="Kpalrs"/>
      </w:pPr>
      <w:r>
        <w:t>7</w:t>
      </w:r>
      <w:r w:rsidR="0009612B">
        <w:t>.</w:t>
      </w:r>
      <w:fldSimple w:instr=" SEQ ábra \* ARABIC \s 1 ">
        <w:r w:rsidR="000603B7">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0603B7">
        <w:t>[37]</w:t>
      </w:r>
      <w:r w:rsidR="000603B7">
        <w:fldChar w:fldCharType="end"/>
      </w:r>
    </w:p>
    <w:p w14:paraId="288BBE25" w14:textId="51743678" w:rsidR="00D43D1E" w:rsidRDefault="00D43D1E" w:rsidP="00D43D1E">
      <w:pPr>
        <w:pStyle w:val="Cmsor3"/>
      </w:pPr>
      <w:bookmarkStart w:id="57" w:name="_Toc152456507"/>
      <w:r>
        <w:t>Paho MQTT kliens</w:t>
      </w:r>
      <w:bookmarkEnd w:id="57"/>
    </w:p>
    <w:p w14:paraId="58F3E196" w14:textId="03A0E15A"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0603B7">
        <w:t>[38]</w:t>
      </w:r>
      <w:r w:rsidR="00CD371B">
        <w:fldChar w:fldCharType="end"/>
      </w:r>
    </w:p>
    <w:p w14:paraId="3AC0A758" w14:textId="5E23D09E" w:rsidR="00C50341" w:rsidRDefault="00C50341" w:rsidP="00525401">
      <w:pPr>
        <w:pStyle w:val="Cmsor3"/>
      </w:pPr>
      <w:bookmarkStart w:id="58" w:name="_Toc152456508"/>
      <w:r>
        <w:t>Navigáció</w:t>
      </w:r>
      <w:bookmarkEnd w:id="58"/>
    </w:p>
    <w:p w14:paraId="6ED3E82A" w14:textId="556F3F4B"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0603B7">
        <w:t>[39]</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9" w:name="_Toc152456509"/>
      <w:r>
        <w:t>Jetpack compose</w:t>
      </w:r>
      <w:bookmarkEnd w:id="59"/>
    </w:p>
    <w:p w14:paraId="155E403B" w14:textId="3E3562BB"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0603B7">
        <w:t>[40]</w:t>
      </w:r>
      <w:r w:rsidR="002103ED">
        <w:fldChar w:fldCharType="end"/>
      </w:r>
      <w:r w:rsidR="004F00C1">
        <w:t xml:space="preserve">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60" w:name="_Toc152456510"/>
      <w:r>
        <w:lastRenderedPageBreak/>
        <w:t>Felhasználói felület</w:t>
      </w:r>
      <w:bookmarkEnd w:id="60"/>
    </w:p>
    <w:p w14:paraId="3E27A136" w14:textId="0069AFB4" w:rsidR="00541E40" w:rsidRDefault="009A749B" w:rsidP="00541E40">
      <w:r>
        <w:t>Az alkalmazás három fő képernyővel rendelkezik. Megnyitáskor a Settings képernyőn</w:t>
      </w:r>
      <w:r w:rsidR="00493310">
        <w:t xml:space="preserve"> (7.3.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2890C618" w:rsidR="00541E40" w:rsidRDefault="00493310" w:rsidP="00541E40">
      <w:pPr>
        <w:pStyle w:val="Kpalrs"/>
      </w:pPr>
      <w:r>
        <w:t>7</w:t>
      </w:r>
      <w:r w:rsidR="0009612B">
        <w:t>.</w:t>
      </w:r>
      <w:fldSimple w:instr=" SEQ ábra \* ARABIC \s 1 ">
        <w:r w:rsidR="000603B7">
          <w:rPr>
            <w:noProof/>
          </w:rPr>
          <w:t>3</w:t>
        </w:r>
      </w:fldSimple>
      <w:r w:rsidR="00541E40">
        <w:t>. ábra: Settings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n látható ablak, ahol az adott szektorhoz tartozó szenzorok értékeit láthatjuk. A Water it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EF33853" w:rsidR="00742CF3" w:rsidRDefault="007C09F3" w:rsidP="00170F37">
      <w:pPr>
        <w:pStyle w:val="Kpalrs"/>
      </w:pPr>
      <w:r>
        <w:t>7</w:t>
      </w:r>
      <w:r w:rsidR="0009612B">
        <w:t>.</w:t>
      </w:r>
      <w:fldSimple w:instr=" SEQ ábra \* ARABIC \s 1 ">
        <w:r w:rsidR="000603B7">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61" w:name="_Toc152456511"/>
      <w:r>
        <w:lastRenderedPageBreak/>
        <w:t>Utolsó simítások</w:t>
      </w:r>
      <w:bookmarkEnd w:id="4"/>
      <w:bookmarkEnd w:id="6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62" w:name="_Toc59896139"/>
      <w:bookmarkStart w:id="63" w:name="_Toc152456512"/>
      <w:r w:rsidRPr="00B50CAA">
        <w:lastRenderedPageBreak/>
        <w:t>Irodalomjegyzék</w:t>
      </w:r>
      <w:bookmarkEnd w:id="62"/>
      <w:bookmarkEnd w:id="63"/>
    </w:p>
    <w:p w14:paraId="7B0F0DA0" w14:textId="47F7ED98" w:rsidR="000E3C15" w:rsidRDefault="000E3C15" w:rsidP="003C42EE">
      <w:pPr>
        <w:pStyle w:val="Irodalomjegyzksor"/>
      </w:pPr>
      <w:bookmarkStart w:id="64" w:name="_Ref152113475"/>
      <w:bookmarkStart w:id="65" w:name="_Ref332797594"/>
      <w:bookmarkStart w:id="66" w:name="_Ref152111590"/>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w:t>
      </w:r>
      <w:r w:rsidR="00185644">
        <w:t>8</w:t>
      </w:r>
      <w:r>
        <w:t>.)</w:t>
      </w:r>
      <w:bookmarkEnd w:id="64"/>
    </w:p>
    <w:p w14:paraId="466E367B" w14:textId="1E21534A" w:rsidR="006648EA" w:rsidRDefault="002011CE" w:rsidP="006648EA">
      <w:pPr>
        <w:pStyle w:val="Irodalomjegyzksor"/>
      </w:pPr>
      <w:bookmarkStart w:id="67" w:name="_Ref152113721"/>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w:t>
      </w:r>
      <w:r w:rsidR="00185644">
        <w:t>8</w:t>
      </w:r>
      <w:r w:rsidR="006C4BB0">
        <w:t>.)</w:t>
      </w:r>
      <w:bookmarkEnd w:id="67"/>
    </w:p>
    <w:p w14:paraId="2C1F96A8" w14:textId="2C906C8C" w:rsidR="006648EA" w:rsidRDefault="006648EA" w:rsidP="006648EA">
      <w:pPr>
        <w:pStyle w:val="Irodalomjegyzksor"/>
      </w:pPr>
      <w:bookmarkStart w:id="68" w:name="_Ref152113843"/>
      <w:r>
        <w:t xml:space="preserve">Agrárközösség: </w:t>
      </w:r>
      <w:r w:rsidRPr="006648EA">
        <w:t>Mi az a precíziós gazdálkodás és hogyan kezdjünk hozzá?</w:t>
      </w:r>
      <w:r>
        <w:t xml:space="preserve"> </w:t>
      </w:r>
      <w:hyperlink r:id="rId32" w:history="1">
        <w:r w:rsidRPr="00767211">
          <w:rPr>
            <w:rStyle w:val="Hiperhivatkozs"/>
          </w:rPr>
          <w:t>https://agrarkozosseg.hu/mi-az-a-precizios-gazdalkodas-es-hogyan-kezdjunk-hozza/</w:t>
        </w:r>
      </w:hyperlink>
      <w:r>
        <w:t xml:space="preserve"> (2023. 11. 2</w:t>
      </w:r>
      <w:r w:rsidR="00185644">
        <w:t>8</w:t>
      </w:r>
      <w:r>
        <w:t>.)</w:t>
      </w:r>
      <w:bookmarkEnd w:id="68"/>
    </w:p>
    <w:p w14:paraId="1B1C3740" w14:textId="2DAB6D75" w:rsidR="00956CC0" w:rsidRDefault="00956CC0" w:rsidP="003C42EE">
      <w:pPr>
        <w:pStyle w:val="Irodalomjegyzksor"/>
      </w:pPr>
      <w:bookmarkStart w:id="69" w:name="_Ref152113943"/>
      <w:r>
        <w:t xml:space="preserve">Geldoblog: </w:t>
      </w:r>
      <w:r w:rsidRPr="00956CC0">
        <w:t>Robotok és mezőgazdasági technológia: automatizált betakarítás és feldolgozás</w:t>
      </w:r>
      <w:r>
        <w:t xml:space="preserve">, </w:t>
      </w:r>
      <w:hyperlink r:id="rId33" w:history="1">
        <w:r w:rsidRPr="00767211">
          <w:rPr>
            <w:rStyle w:val="Hiperhivatkozs"/>
          </w:rPr>
          <w:t>https://geldoblog.com/robotok-es-mezogazdasagi-technologia-automatizalt-betakaritas-es-feldolgozas/</w:t>
        </w:r>
      </w:hyperlink>
      <w:r>
        <w:t xml:space="preserve"> (2023. 11. 2</w:t>
      </w:r>
      <w:r w:rsidR="00185644">
        <w:t>8</w:t>
      </w:r>
      <w:r>
        <w:t>.)</w:t>
      </w:r>
      <w:bookmarkEnd w:id="69"/>
    </w:p>
    <w:p w14:paraId="63985FCF" w14:textId="3598F274" w:rsidR="007C304A" w:rsidRDefault="007C304A" w:rsidP="003C42EE">
      <w:pPr>
        <w:pStyle w:val="Irodalomjegyzksor"/>
      </w:pPr>
      <w:bookmarkStart w:id="70" w:name="_Ref152114063"/>
      <w:r>
        <w:t>Geoperlit:</w:t>
      </w:r>
      <w:r w:rsidRPr="007C304A">
        <w:t xml:space="preserve"> A hidroponika előnyei és a hidroponikus rendszerek alapjai</w:t>
      </w:r>
      <w:r>
        <w:t xml:space="preserve">, </w:t>
      </w:r>
      <w:hyperlink r:id="rId34" w:history="1">
        <w:r w:rsidRPr="00767211">
          <w:rPr>
            <w:rStyle w:val="Hiperhivatkozs"/>
          </w:rPr>
          <w:t>https://geoperlit.hu/hidroponika-elonyei-es-a-hidroponikus-rendszerek-alapjai/</w:t>
        </w:r>
      </w:hyperlink>
      <w:r>
        <w:t xml:space="preserve"> (2023. 11. 2</w:t>
      </w:r>
      <w:r w:rsidR="00185644">
        <w:t>8</w:t>
      </w:r>
      <w:r>
        <w:t>.)</w:t>
      </w:r>
      <w:bookmarkEnd w:id="70"/>
    </w:p>
    <w:p w14:paraId="58287AD0" w14:textId="7CC4817A" w:rsidR="00E54080" w:rsidRDefault="00E54080" w:rsidP="003C42EE">
      <w:pPr>
        <w:pStyle w:val="Irodalomjegyzksor"/>
      </w:pPr>
      <w:bookmarkStart w:id="71" w:name="_Ref152114185"/>
      <w:r>
        <w:t>National g</w:t>
      </w:r>
      <w:r w:rsidRPr="006A1FF2">
        <w:t>eog</w:t>
      </w:r>
      <w:r>
        <w:t xml:space="preserve">raphic: </w:t>
      </w:r>
      <w:r w:rsidRPr="00E54080">
        <w:t>Mesterséges intelligencia a mezőgazdaságban</w:t>
      </w:r>
      <w:r>
        <w:t xml:space="preserve">, </w:t>
      </w:r>
      <w:hyperlink r:id="rId35" w:history="1">
        <w:r w:rsidRPr="00767211">
          <w:rPr>
            <w:rStyle w:val="Hiperhivatkozs"/>
          </w:rPr>
          <w:t>https://ng.24.hu/tudomany/2022/02/25/mesterseges-intelligencia-a-mezogazdasagban/</w:t>
        </w:r>
      </w:hyperlink>
      <w:r>
        <w:t xml:space="preserve"> (2023. 11. 2</w:t>
      </w:r>
      <w:r w:rsidR="00185644">
        <w:t>8</w:t>
      </w:r>
      <w:r>
        <w:t>.)</w:t>
      </w:r>
      <w:bookmarkEnd w:id="71"/>
    </w:p>
    <w:p w14:paraId="5A1EC823" w14:textId="28B8E4A6" w:rsidR="003C42EE" w:rsidRPr="00EE1A1F" w:rsidRDefault="003C42EE" w:rsidP="003C42EE">
      <w:pPr>
        <w:pStyle w:val="Irodalomjegyzksor"/>
      </w:pPr>
      <w:bookmarkStart w:id="72" w:name="_Ref152114355"/>
      <w:r>
        <w:t xml:space="preserve">Kertelünk: </w:t>
      </w:r>
      <w:r w:rsidRPr="003C42EE">
        <w:t>Szobanövények természetes és mesterséges fényigényei</w:t>
      </w:r>
      <w:bookmarkEnd w:id="65"/>
      <w:r>
        <w:t xml:space="preserve">, </w:t>
      </w:r>
      <w:hyperlink r:id="rId36" w:history="1">
        <w:r w:rsidRPr="00767211">
          <w:rPr>
            <w:rStyle w:val="Hiperhivatkozs"/>
          </w:rPr>
          <w:t>https://www.kertelunk.hu/szobanovenyek-fenyigenyei.html</w:t>
        </w:r>
      </w:hyperlink>
      <w:r>
        <w:t xml:space="preserve"> (2023. 11. 29.)</w:t>
      </w:r>
      <w:bookmarkEnd w:id="66"/>
      <w:bookmarkEnd w:id="72"/>
    </w:p>
    <w:p w14:paraId="16951C7B" w14:textId="1AAA79DC" w:rsidR="002011CE" w:rsidRDefault="000E636D" w:rsidP="002011CE">
      <w:pPr>
        <w:pStyle w:val="Irodalomjegyzksor"/>
      </w:pPr>
      <w:bookmarkStart w:id="73" w:name="_Ref152113237"/>
      <w:r>
        <w:t xml:space="preserve">ujszo.com: </w:t>
      </w:r>
      <w:r w:rsidRPr="00833703">
        <w:t>A szobanövények téli művi megvilágítása</w:t>
      </w:r>
      <w:r>
        <w:t xml:space="preserve">, </w:t>
      </w:r>
      <w:hyperlink r:id="rId37" w:history="1">
        <w:r w:rsidRPr="00767211">
          <w:rPr>
            <w:rStyle w:val="Hiperhivatkozs"/>
          </w:rPr>
          <w:t>https://ujszo.com/a-szobanovenyek-teli-muvi-megvilagitasa</w:t>
        </w:r>
      </w:hyperlink>
      <w:r>
        <w:t xml:space="preserve"> (2023. 11. 29.)</w:t>
      </w:r>
      <w:bookmarkEnd w:id="73"/>
    </w:p>
    <w:p w14:paraId="799A2F0D" w14:textId="29BB6EF5" w:rsidR="00B351EB" w:rsidRDefault="00B351EB" w:rsidP="00B351EB">
      <w:pPr>
        <w:pStyle w:val="Irodalomjegyzksor"/>
      </w:pPr>
      <w:bookmarkStart w:id="74" w:name="_Ref152165690"/>
      <w:r>
        <w:t xml:space="preserve">Plante: </w:t>
      </w:r>
      <w:r w:rsidRPr="00F37790">
        <w:t>Öntözés – Mikor? Miért? Hogyan?</w:t>
      </w:r>
      <w:r>
        <w:t xml:space="preserve">, </w:t>
      </w:r>
      <w:hyperlink r:id="rId38" w:history="1">
        <w:r w:rsidRPr="00767211">
          <w:rPr>
            <w:rStyle w:val="Hiperhivatkozs"/>
          </w:rPr>
          <w:t>https://plantebudapest.com/novenygondozas/ontozes-mikor-miert-hogyan/</w:t>
        </w:r>
      </w:hyperlink>
      <w:r>
        <w:t xml:space="preserve"> (2023. 11. 29.)</w:t>
      </w:r>
      <w:bookmarkEnd w:id="74"/>
    </w:p>
    <w:p w14:paraId="5B0864BE" w14:textId="7B84AF7A" w:rsidR="003D5799" w:rsidRDefault="003D5799" w:rsidP="00B351EB">
      <w:pPr>
        <w:pStyle w:val="Irodalomjegyzksor"/>
      </w:pPr>
      <w:bookmarkStart w:id="75" w:name="_Ref152167624"/>
      <w:r>
        <w:t xml:space="preserve">Tuja.hu: </w:t>
      </w:r>
      <w:r w:rsidRPr="003D5799">
        <w:t>Hőmérséklet a növénytermesztésben</w:t>
      </w:r>
      <w:r>
        <w:t xml:space="preserve">, </w:t>
      </w:r>
      <w:hyperlink r:id="rId39" w:history="1">
        <w:r w:rsidRPr="00767211">
          <w:rPr>
            <w:rStyle w:val="Hiperhivatkozs"/>
          </w:rPr>
          <w:t>https://www.tuja.hu/kerteszeti-lexikon/homerseklet.html</w:t>
        </w:r>
      </w:hyperlink>
      <w:r>
        <w:t xml:space="preserve"> (2023. 11. 29.)</w:t>
      </w:r>
      <w:bookmarkEnd w:id="75"/>
    </w:p>
    <w:p w14:paraId="1D28B051" w14:textId="29D126C7" w:rsidR="008A3640" w:rsidRDefault="008A3640" w:rsidP="00B351EB">
      <w:pPr>
        <w:pStyle w:val="Irodalomjegyzksor"/>
      </w:pPr>
      <w:bookmarkStart w:id="76" w:name="_Ref152173781"/>
      <w:r>
        <w:t xml:space="preserve">Agrofórum: </w:t>
      </w:r>
      <w:r w:rsidR="00924E35">
        <w:t xml:space="preserve">A páratartalom és szabályozása, </w:t>
      </w:r>
      <w:hyperlink r:id="rId40" w:history="1">
        <w:r w:rsidR="00924E35" w:rsidRPr="00767211">
          <w:rPr>
            <w:rStyle w:val="Hiperhivatkozs"/>
          </w:rPr>
          <w:t>https://agroforum.hu/szakcikkek/zoldseg/a-paratartalom-es-szabalyozasa/</w:t>
        </w:r>
      </w:hyperlink>
      <w:r w:rsidR="00924E35">
        <w:t xml:space="preserve"> (2023. 11. 29.)</w:t>
      </w:r>
      <w:bookmarkEnd w:id="76"/>
    </w:p>
    <w:p w14:paraId="46B16C78" w14:textId="6407A356" w:rsidR="00D90132" w:rsidRDefault="00574804" w:rsidP="002011CE">
      <w:pPr>
        <w:pStyle w:val="Irodalomjegyzksor"/>
      </w:pPr>
      <w:bookmarkStart w:id="77" w:name="_Ref152114818"/>
      <w:r>
        <w:t xml:space="preserve">Learn </w:t>
      </w:r>
      <w:r w:rsidR="00D90132">
        <w:t xml:space="preserve">Adafruit: </w:t>
      </w:r>
      <w:r w:rsidR="00D90132" w:rsidRPr="00D90132">
        <w:t>Adafruit Si7021 Temperature + Humidity Sensor</w:t>
      </w:r>
      <w:r w:rsidR="00D90132">
        <w:t xml:space="preserve">, </w:t>
      </w:r>
      <w:hyperlink r:id="rId41" w:history="1">
        <w:r w:rsidR="00D90132" w:rsidRPr="00767211">
          <w:rPr>
            <w:rStyle w:val="Hiperhivatkozs"/>
          </w:rPr>
          <w:t>https://learn.adafruit.com/adafruit-si7021-temperature-plus-humidity-sensor/overview</w:t>
        </w:r>
      </w:hyperlink>
      <w:r w:rsidR="00D90132">
        <w:t xml:space="preserve"> (2023. 11. 22.)</w:t>
      </w:r>
      <w:bookmarkEnd w:id="77"/>
    </w:p>
    <w:p w14:paraId="3AD93E85" w14:textId="211FCB7E" w:rsidR="00574804" w:rsidRDefault="00574804" w:rsidP="002011CE">
      <w:pPr>
        <w:pStyle w:val="Irodalomjegyzksor"/>
      </w:pPr>
      <w:bookmarkStart w:id="78" w:name="_Ref152114826"/>
      <w:r>
        <w:t xml:space="preserve">Adafruit: </w:t>
      </w:r>
      <w:r w:rsidRPr="00574804">
        <w:t>Adafruit TSL2591 High Dynamic Range Digital Light Sensor - STEMMA QT</w:t>
      </w:r>
      <w:r>
        <w:t xml:space="preserve">, </w:t>
      </w:r>
      <w:hyperlink r:id="rId42" w:history="1">
        <w:r w:rsidRPr="00767211">
          <w:rPr>
            <w:rStyle w:val="Hiperhivatkozs"/>
          </w:rPr>
          <w:t>https://www.adafruit.com/product/1980</w:t>
        </w:r>
      </w:hyperlink>
      <w:r>
        <w:t xml:space="preserve"> (2023. 11. 22.)</w:t>
      </w:r>
      <w:bookmarkEnd w:id="78"/>
    </w:p>
    <w:p w14:paraId="7B2508E6" w14:textId="6F60E274" w:rsidR="00D429EB" w:rsidRDefault="00D429EB" w:rsidP="002011CE">
      <w:pPr>
        <w:pStyle w:val="Irodalomjegyzksor"/>
      </w:pPr>
      <w:bookmarkStart w:id="79" w:name="_Ref152182315"/>
      <w:bookmarkStart w:id="80" w:name="_Ref152114842"/>
      <w:r>
        <w:lastRenderedPageBreak/>
        <w:t xml:space="preserve">TavIR: </w:t>
      </w:r>
      <w:r w:rsidRPr="00D429EB">
        <w:t>Talajnedvesség-szenzor (kapacitív elvű, v1.2)</w:t>
      </w:r>
      <w:r>
        <w:t xml:space="preserve">, </w:t>
      </w:r>
      <w:hyperlink r:id="rId43" w:history="1">
        <w:r w:rsidRPr="00767211">
          <w:rPr>
            <w:rStyle w:val="Hiperhivatkozs"/>
          </w:rPr>
          <w:t>https://shop.tavir.hu/termek/shop/modulok/paratartalom/talajnedvesseg-szenzor-kapacitiv-elvu/</w:t>
        </w:r>
      </w:hyperlink>
      <w:r>
        <w:t xml:space="preserve"> (2023. 11. 22.)</w:t>
      </w:r>
      <w:bookmarkEnd w:id="79"/>
    </w:p>
    <w:p w14:paraId="5B07DF71" w14:textId="72DC7C7D" w:rsidR="00FF25DF" w:rsidRDefault="00FF25DF" w:rsidP="002011CE">
      <w:pPr>
        <w:pStyle w:val="Irodalomjegyzksor"/>
      </w:pPr>
      <w:bookmarkStart w:id="81" w:name="_Ref152115053"/>
      <w:r>
        <w:t xml:space="preserve">RPi bolt: </w:t>
      </w:r>
      <w:r w:rsidRPr="00FF25DF">
        <w:t>Anemometer - Kanalas szélsebességmérő szenzor Analóg feszültség kimenettel</w:t>
      </w:r>
      <w:r>
        <w:t xml:space="preserve">, </w:t>
      </w:r>
      <w:hyperlink r:id="rId44" w:history="1">
        <w:r w:rsidRPr="00767211">
          <w:rPr>
            <w:rStyle w:val="Hiperhivatkozs"/>
          </w:rPr>
          <w:t>https://www.rpibolt.hu/Anemometer-Kanalas-Szelsebessegmero-szenzor-Analog</w:t>
        </w:r>
      </w:hyperlink>
      <w:r>
        <w:t xml:space="preserve"> (2023. 11. 22.)</w:t>
      </w:r>
      <w:bookmarkEnd w:id="81"/>
    </w:p>
    <w:p w14:paraId="66BCFFC9" w14:textId="0FA0CD76" w:rsidR="00755183" w:rsidRDefault="00755183" w:rsidP="002011CE">
      <w:pPr>
        <w:pStyle w:val="Irodalomjegyzksor"/>
      </w:pPr>
      <w:bookmarkStart w:id="82" w:name="_Ref152182358"/>
      <w:bookmarkStart w:id="83" w:name="_Ref152115100"/>
      <w:r>
        <w:t xml:space="preserve">Hestore: WLD-75 </w:t>
      </w:r>
      <w:r w:rsidRPr="00755183">
        <w:t>Water-level detection sensor</w:t>
      </w:r>
      <w:r>
        <w:t xml:space="preserve">, </w:t>
      </w:r>
      <w:hyperlink r:id="rId45"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82"/>
    </w:p>
    <w:p w14:paraId="4A12F183" w14:textId="26F6D9B2" w:rsidR="009322DE" w:rsidRDefault="009322DE" w:rsidP="002011CE">
      <w:pPr>
        <w:pStyle w:val="Irodalomjegyzksor"/>
      </w:pPr>
      <w:bookmarkStart w:id="84" w:name="_Ref152115220"/>
      <w:r>
        <w:t xml:space="preserve">Techfun: Kis vízpumpa, </w:t>
      </w:r>
      <w:hyperlink r:id="rId46"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4"/>
    </w:p>
    <w:p w14:paraId="29A6D5E8" w14:textId="670A537C" w:rsidR="009322DE" w:rsidRDefault="009322DE" w:rsidP="002011CE">
      <w:pPr>
        <w:pStyle w:val="Irodalomjegyzksor"/>
      </w:pPr>
      <w:bookmarkStart w:id="85" w:name="_Ref152115333"/>
      <w:r>
        <w:t xml:space="preserve">Techfun: </w:t>
      </w:r>
      <w:r w:rsidRPr="009322DE">
        <w:t>Léptetőmotor 28BYJ-48 ULN2003 modul</w:t>
      </w:r>
      <w:r>
        <w:t xml:space="preserve">, </w:t>
      </w:r>
      <w:hyperlink r:id="rId47"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85"/>
    </w:p>
    <w:p w14:paraId="754FD766" w14:textId="1231A360" w:rsidR="00016B70" w:rsidRDefault="00016B70" w:rsidP="002011CE">
      <w:pPr>
        <w:pStyle w:val="Irodalomjegyzksor"/>
      </w:pPr>
      <w:bookmarkStart w:id="86" w:name="_Ref152115645"/>
      <w:r>
        <w:t xml:space="preserve">Techfun: </w:t>
      </w:r>
      <w:r w:rsidRPr="00016B70">
        <w:t>12V 2 tűs ventilátor</w:t>
      </w:r>
      <w:r>
        <w:t xml:space="preserve">, </w:t>
      </w:r>
      <w:hyperlink r:id="rId48"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86"/>
    </w:p>
    <w:p w14:paraId="2D26CF27" w14:textId="41CBBBB7" w:rsidR="000C09D4" w:rsidRDefault="000C09D4" w:rsidP="002011CE">
      <w:pPr>
        <w:pStyle w:val="Irodalomjegyzksor"/>
      </w:pPr>
      <w:bookmarkStart w:id="87" w:name="_Ref152182608"/>
      <w:bookmarkStart w:id="88" w:name="_Ref152115841"/>
      <w:r>
        <w:t xml:space="preserve">PCPartPicker: LED szalag </w:t>
      </w:r>
      <w:hyperlink r:id="rId49" w:history="1">
        <w:r w:rsidRPr="00767211">
          <w:rPr>
            <w:rStyle w:val="Hiperhivatkozs"/>
          </w:rPr>
          <w:t>https://nz.pcpartpicker.com/product/ZBLdnQ/placeholder</w:t>
        </w:r>
      </w:hyperlink>
      <w:r>
        <w:t xml:space="preserve"> (2023. 11. 22.)</w:t>
      </w:r>
      <w:bookmarkEnd w:id="87"/>
    </w:p>
    <w:p w14:paraId="6F416BAB" w14:textId="3BE72297" w:rsidR="0016774A" w:rsidRDefault="0016774A" w:rsidP="002011CE">
      <w:pPr>
        <w:pStyle w:val="Irodalomjegyzksor"/>
      </w:pPr>
      <w:r>
        <w:t xml:space="preserve">Hestore: Univerzális relé modul, </w:t>
      </w:r>
      <w:hyperlink r:id="rId50" w:history="1">
        <w:r w:rsidRPr="00767211">
          <w:rPr>
            <w:rStyle w:val="Hiperhivatkozs"/>
          </w:rPr>
          <w:t>https://www.hestore.hu/prod_10035513.html?lang=hu</w:t>
        </w:r>
      </w:hyperlink>
      <w:r>
        <w:t xml:space="preserve"> (2023. 11. 22.)</w:t>
      </w:r>
      <w:bookmarkEnd w:id="88"/>
    </w:p>
    <w:p w14:paraId="523294F0" w14:textId="074B476D" w:rsidR="002E49E6" w:rsidRDefault="002E49E6" w:rsidP="002011CE">
      <w:pPr>
        <w:pStyle w:val="Irodalomjegyzksor"/>
      </w:pPr>
      <w:bookmarkStart w:id="89" w:name="_Ref152115938"/>
      <w:r>
        <w:t xml:space="preserve">Adafruit: </w:t>
      </w:r>
      <w:r w:rsidRPr="002E49E6">
        <w:t>ADS1115 16-Bit ADC - 4 Channel with Programmable Gain Amplifier - STEMMA QT</w:t>
      </w:r>
      <w:r>
        <w:t xml:space="preserve">, </w:t>
      </w:r>
      <w:hyperlink r:id="rId51" w:history="1">
        <w:r w:rsidRPr="00767211">
          <w:rPr>
            <w:rStyle w:val="Hiperhivatkozs"/>
          </w:rPr>
          <w:t>https://www.adafruit.com/product/1085</w:t>
        </w:r>
      </w:hyperlink>
      <w:r>
        <w:t xml:space="preserve"> (2023. 11. 22.)</w:t>
      </w:r>
      <w:bookmarkEnd w:id="89"/>
    </w:p>
    <w:p w14:paraId="649C753C" w14:textId="6DFFE587" w:rsidR="008A1141" w:rsidRDefault="008A1141" w:rsidP="002011CE">
      <w:pPr>
        <w:pStyle w:val="Irodalomjegyzksor"/>
      </w:pPr>
      <w:bookmarkStart w:id="90" w:name="_Ref152116075"/>
      <w:r>
        <w:t xml:space="preserve">RPi bolt: Raspberry Pi Zero W, </w:t>
      </w:r>
      <w:hyperlink r:id="rId52" w:history="1">
        <w:r w:rsidRPr="00767211">
          <w:rPr>
            <w:rStyle w:val="Hiperhivatkozs"/>
          </w:rPr>
          <w:t>https://www.rpibolt.hu/Raspberry-Pi-Zero-W</w:t>
        </w:r>
      </w:hyperlink>
      <w:r>
        <w:t xml:space="preserve"> (2023. 11. 24.)</w:t>
      </w:r>
      <w:bookmarkEnd w:id="90"/>
    </w:p>
    <w:p w14:paraId="111B1C20" w14:textId="0D157072" w:rsidR="008A1141" w:rsidRDefault="008A1141" w:rsidP="002011CE">
      <w:pPr>
        <w:pStyle w:val="Irodalomjegyzksor"/>
      </w:pPr>
      <w:bookmarkStart w:id="91" w:name="_Ref152116082"/>
      <w:r>
        <w:t xml:space="preserve">RPi bolt: </w:t>
      </w:r>
      <w:r w:rsidRPr="008A1141">
        <w:t>Raspberry Pi 4 Model B</w:t>
      </w:r>
      <w:r>
        <w:t xml:space="preserve">, </w:t>
      </w:r>
      <w:hyperlink r:id="rId53" w:history="1">
        <w:r w:rsidRPr="00767211">
          <w:rPr>
            <w:rStyle w:val="Hiperhivatkozs"/>
          </w:rPr>
          <w:t>https://www.rpibolt.hu/raspberry-pi-4-model-b-4gb</w:t>
        </w:r>
      </w:hyperlink>
      <w:r>
        <w:t xml:space="preserve"> (2023. 11. 24.)</w:t>
      </w:r>
      <w:bookmarkEnd w:id="91"/>
    </w:p>
    <w:p w14:paraId="1DAB9D08" w14:textId="0A877765" w:rsidR="00AE171B" w:rsidRDefault="00AE171B" w:rsidP="002011CE">
      <w:pPr>
        <w:pStyle w:val="Irodalomjegyzksor"/>
      </w:pPr>
      <w:bookmarkStart w:id="92" w:name="_Ref152116216"/>
      <w:r>
        <w:t xml:space="preserve">Linux Mint Magyar Közösség: </w:t>
      </w:r>
      <w:r w:rsidRPr="00AE171B">
        <w:t>Megjelent a Debian 12 „Bookworm”</w:t>
      </w:r>
      <w:r>
        <w:t xml:space="preserve">, </w:t>
      </w:r>
      <w:hyperlink r:id="rId54" w:history="1">
        <w:r w:rsidRPr="00767211">
          <w:rPr>
            <w:rStyle w:val="Hiperhivatkozs"/>
          </w:rPr>
          <w:t>https://linuxmint.hu/hir/2023/06/megjelent-a-debian-12-bookworm</w:t>
        </w:r>
      </w:hyperlink>
      <w:r>
        <w:t xml:space="preserve"> (2023. 11. 24.)</w:t>
      </w:r>
      <w:bookmarkEnd w:id="92"/>
    </w:p>
    <w:p w14:paraId="649C446E" w14:textId="09FC1717" w:rsidR="00A57E5B" w:rsidRDefault="00A57E5B" w:rsidP="002011CE">
      <w:pPr>
        <w:pStyle w:val="Irodalomjegyzksor"/>
      </w:pPr>
      <w:bookmarkStart w:id="93" w:name="_Ref152116369"/>
      <w:r>
        <w:t xml:space="preserve">LearnPython: </w:t>
      </w:r>
      <w:r w:rsidRPr="00A57E5B">
        <w:t>Why Python is a Good Programming Language</w:t>
      </w:r>
      <w:r>
        <w:t xml:space="preserve">, </w:t>
      </w:r>
      <w:hyperlink r:id="rId55" w:history="1">
        <w:r w:rsidR="00301030" w:rsidRPr="00767211">
          <w:rPr>
            <w:rStyle w:val="Hiperhivatkozs"/>
          </w:rPr>
          <w:t>https://learnpython.com/blog/python-is-good-programming-language/</w:t>
        </w:r>
      </w:hyperlink>
      <w:r w:rsidR="00301030">
        <w:t xml:space="preserve"> </w:t>
      </w:r>
      <w:r>
        <w:t>(2023. 11. 24.)</w:t>
      </w:r>
      <w:bookmarkEnd w:id="93"/>
    </w:p>
    <w:p w14:paraId="5C0CF9D1" w14:textId="270E8614" w:rsidR="0098674A" w:rsidRDefault="0098674A" w:rsidP="002011CE">
      <w:pPr>
        <w:pStyle w:val="Irodalomjegyzksor"/>
      </w:pPr>
      <w:bookmarkStart w:id="94" w:name="_Ref152116545"/>
      <w:r>
        <w:lastRenderedPageBreak/>
        <w:t xml:space="preserve">Learn Adafruit: </w:t>
      </w:r>
      <w:r w:rsidRPr="0098674A">
        <w:t>Python &amp; CircuitPython</w:t>
      </w:r>
      <w:r>
        <w:t xml:space="preserve">, </w:t>
      </w:r>
      <w:hyperlink r:id="rId56"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4"/>
    </w:p>
    <w:p w14:paraId="0E7B2171" w14:textId="733A73FF" w:rsidR="00805A96" w:rsidRDefault="00805A96" w:rsidP="002011CE">
      <w:pPr>
        <w:pStyle w:val="Irodalomjegyzksor"/>
      </w:pPr>
      <w:bookmarkStart w:id="95" w:name="_Ref152116713"/>
      <w:r>
        <w:t xml:space="preserve">Sourceforge: PWM, </w:t>
      </w:r>
      <w:hyperlink r:id="rId57" w:history="1">
        <w:r w:rsidRPr="00767211">
          <w:rPr>
            <w:rStyle w:val="Hiperhivatkozs"/>
          </w:rPr>
          <w:t>https://sourceforge.net/p/raspberry-gpio-python/wiki/PWM/</w:t>
        </w:r>
      </w:hyperlink>
      <w:r>
        <w:t xml:space="preserve"> (2023. 11. 2</w:t>
      </w:r>
      <w:r w:rsidR="0044483C">
        <w:t>5</w:t>
      </w:r>
      <w:r>
        <w:t>.)</w:t>
      </w:r>
      <w:bookmarkEnd w:id="95"/>
    </w:p>
    <w:p w14:paraId="5A9BFF59" w14:textId="2480E976" w:rsidR="004E5623" w:rsidRDefault="004E5623" w:rsidP="002011CE">
      <w:pPr>
        <w:pStyle w:val="Irodalomjegyzksor"/>
      </w:pPr>
      <w:bookmarkStart w:id="96" w:name="_Ref152116824"/>
      <w:r>
        <w:t xml:space="preserve">EMQX: </w:t>
      </w:r>
      <w:r w:rsidRPr="004E5623">
        <w:t>How to Use MQTT in Python with Paho Client</w:t>
      </w:r>
      <w:r>
        <w:t xml:space="preserve">, </w:t>
      </w:r>
      <w:hyperlink r:id="rId58" w:history="1">
        <w:r w:rsidRPr="00767211">
          <w:rPr>
            <w:rStyle w:val="Hiperhivatkozs"/>
          </w:rPr>
          <w:t>https://www.emqx.com/en/blog/how-to-use-mqtt-in-python</w:t>
        </w:r>
      </w:hyperlink>
      <w:r>
        <w:t xml:space="preserve"> (2023. 11. 2</w:t>
      </w:r>
      <w:r w:rsidR="0044483C">
        <w:t>5</w:t>
      </w:r>
      <w:r>
        <w:t>.)</w:t>
      </w:r>
      <w:bookmarkEnd w:id="96"/>
    </w:p>
    <w:p w14:paraId="42123CA4" w14:textId="1B62AE95" w:rsidR="009D3E17" w:rsidRDefault="00524BDC" w:rsidP="003D5799">
      <w:pPr>
        <w:pStyle w:val="Irodalomjegyzksor"/>
      </w:pPr>
      <w:bookmarkStart w:id="97" w:name="_Ref152116953"/>
      <w:r>
        <w:t xml:space="preserve">Magyar Linux Honlap: Systemd – minimális alapok, </w:t>
      </w:r>
      <w:hyperlink r:id="rId59" w:history="1">
        <w:r w:rsidRPr="00767211">
          <w:rPr>
            <w:rStyle w:val="Hiperhivatkozs"/>
          </w:rPr>
          <w:t>https://magyarlinux.hu/systemd-minimalis-alapok/</w:t>
        </w:r>
      </w:hyperlink>
      <w:r>
        <w:t xml:space="preserve"> (2023. 11. 2</w:t>
      </w:r>
      <w:r w:rsidR="0044483C">
        <w:t>5</w:t>
      </w:r>
      <w:r>
        <w:t>.)</w:t>
      </w:r>
      <w:bookmarkEnd w:id="97"/>
    </w:p>
    <w:p w14:paraId="2FA68B37" w14:textId="261EF34B" w:rsidR="0078682F" w:rsidRDefault="0078682F" w:rsidP="002011CE">
      <w:pPr>
        <w:pStyle w:val="Irodalomjegyzksor"/>
      </w:pPr>
      <w:bookmarkStart w:id="98" w:name="_Ref152117096"/>
      <w:r>
        <w:t xml:space="preserve">Red Hat: </w:t>
      </w:r>
      <w:r w:rsidRPr="0078682F">
        <w:t>Chapter 10. Managing Services with systemd</w:t>
      </w:r>
      <w:r>
        <w:t xml:space="preserve">, </w:t>
      </w:r>
      <w:hyperlink r:id="rId60"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98"/>
    </w:p>
    <w:p w14:paraId="5149BDB2" w14:textId="3F21BE90" w:rsidR="00BD5038" w:rsidRDefault="00BD5038" w:rsidP="002011CE">
      <w:pPr>
        <w:pStyle w:val="Irodalomjegyzksor"/>
      </w:pPr>
      <w:bookmarkStart w:id="99" w:name="_Ref152117209"/>
      <w:r>
        <w:t xml:space="preserve">Electro blog: I2C kommunikáció, </w:t>
      </w:r>
      <w:hyperlink r:id="rId61" w:history="1">
        <w:r w:rsidRPr="00767211">
          <w:rPr>
            <w:rStyle w:val="Hiperhivatkozs"/>
          </w:rPr>
          <w:t>https://electro.blog.hu/2020/04/26/i2c_kommunikacio</w:t>
        </w:r>
      </w:hyperlink>
      <w:r>
        <w:t xml:space="preserve"> (2023. 11. 2</w:t>
      </w:r>
      <w:r w:rsidR="000603B7">
        <w:t>6</w:t>
      </w:r>
      <w:r>
        <w:t>.)</w:t>
      </w:r>
      <w:bookmarkEnd w:id="99"/>
    </w:p>
    <w:p w14:paraId="1993A4E3" w14:textId="43A5ED68" w:rsidR="00E21157" w:rsidRDefault="00E21157" w:rsidP="002011CE">
      <w:pPr>
        <w:pStyle w:val="Irodalomjegyzksor"/>
      </w:pPr>
      <w:bookmarkStart w:id="100" w:name="_Ref152182746"/>
      <w:bookmarkStart w:id="101" w:name="_Ref152117333"/>
      <w:r>
        <w:t xml:space="preserve">Medium: MQTT, </w:t>
      </w:r>
      <w:hyperlink r:id="rId62" w:history="1">
        <w:r w:rsidRPr="00767211">
          <w:rPr>
            <w:rStyle w:val="Hiperhivatkozs"/>
          </w:rPr>
          <w:t>https://medium.com/@ghostlulzhacks/message-queuing-telemetry-transport-mqtt-hacking-cfa932a025f</w:t>
        </w:r>
      </w:hyperlink>
      <w:r>
        <w:t xml:space="preserve"> (2023. 11. 20.)</w:t>
      </w:r>
      <w:bookmarkEnd w:id="100"/>
    </w:p>
    <w:p w14:paraId="6A9701F6" w14:textId="648691C8" w:rsidR="00E52C22" w:rsidRDefault="00E52C22" w:rsidP="002011CE">
      <w:pPr>
        <w:pStyle w:val="Irodalomjegyzksor"/>
      </w:pPr>
      <w:r>
        <w:t xml:space="preserve">HiveMQ: MQTT, </w:t>
      </w:r>
      <w:hyperlink r:id="rId63" w:history="1">
        <w:r w:rsidR="00D279DD" w:rsidRPr="00767211">
          <w:rPr>
            <w:rStyle w:val="Hiperhivatkozs"/>
          </w:rPr>
          <w:t>https://www.hivemq.com/mqtt/</w:t>
        </w:r>
      </w:hyperlink>
      <w:r w:rsidR="00D279DD">
        <w:t xml:space="preserve"> </w:t>
      </w:r>
      <w:r>
        <w:t>(2023. 11. 20.)</w:t>
      </w:r>
      <w:bookmarkEnd w:id="101"/>
    </w:p>
    <w:p w14:paraId="618FE129" w14:textId="5E705DA2" w:rsidR="003D77C1" w:rsidRDefault="003D77C1" w:rsidP="002011CE">
      <w:pPr>
        <w:pStyle w:val="Irodalomjegyzksor"/>
      </w:pPr>
      <w:bookmarkStart w:id="102"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02"/>
    </w:p>
    <w:p w14:paraId="4E15C69E" w14:textId="1D9CAA66" w:rsidR="001C355D" w:rsidRDefault="001C355D" w:rsidP="002011CE">
      <w:pPr>
        <w:pStyle w:val="Irodalomjegyzksor"/>
      </w:pPr>
      <w:bookmarkStart w:id="103" w:name="_Ref152152395"/>
      <w:r>
        <w:t xml:space="preserve">Androidalapú szoftverfejlesztés tárgy, 2022/23 tavaszi félév, 5. előadás diasor, </w:t>
      </w:r>
      <w:r w:rsidRPr="001C355D">
        <w:t>MVVM Architektúra</w:t>
      </w:r>
      <w:bookmarkEnd w:id="103"/>
    </w:p>
    <w:p w14:paraId="769E680E" w14:textId="0E03F3D0" w:rsidR="001F4C9D" w:rsidRDefault="001F4C9D" w:rsidP="002011CE">
      <w:pPr>
        <w:pStyle w:val="Irodalomjegyzksor"/>
      </w:pPr>
      <w:bookmarkStart w:id="104" w:name="_Ref152182930"/>
      <w:r>
        <w:t xml:space="preserve">Medium: Android MVVM, </w:t>
      </w:r>
      <w:hyperlink r:id="rId64" w:history="1">
        <w:r w:rsidRPr="00767211">
          <w:rPr>
            <w:rStyle w:val="Hiperhivatkozs"/>
          </w:rPr>
          <w:t>https://medium.com/@sharma.dev2506/android-mvvm-must-haves-aa1ad9b7e223</w:t>
        </w:r>
      </w:hyperlink>
      <w:r>
        <w:t xml:space="preserve"> (2023. 11. 26.)</w:t>
      </w:r>
      <w:bookmarkEnd w:id="104"/>
    </w:p>
    <w:p w14:paraId="1174F8EF" w14:textId="1E05D604" w:rsidR="003F2E39" w:rsidRDefault="003F2E39" w:rsidP="002011CE">
      <w:pPr>
        <w:pStyle w:val="Irodalomjegyzksor"/>
      </w:pPr>
      <w:bookmarkStart w:id="105" w:name="_Ref152152830"/>
      <w:r>
        <w:t xml:space="preserve">Github: </w:t>
      </w:r>
      <w:r w:rsidRPr="003F2E39">
        <w:t>hannesa2</w:t>
      </w:r>
      <w:r>
        <w:t xml:space="preserve"> – paho mqtt, </w:t>
      </w:r>
      <w:hyperlink r:id="rId65" w:history="1">
        <w:r w:rsidRPr="00767211">
          <w:rPr>
            <w:rStyle w:val="Hiperhivatkozs"/>
          </w:rPr>
          <w:t>https://github.com/hannesa2/paho.mqtt.android</w:t>
        </w:r>
      </w:hyperlink>
      <w:r>
        <w:t xml:space="preserve"> </w:t>
      </w:r>
      <w:r w:rsidR="00CD371B">
        <w:t>(2023. 11. 02.)</w:t>
      </w:r>
      <w:bookmarkEnd w:id="105"/>
    </w:p>
    <w:p w14:paraId="4E362299" w14:textId="052393D9" w:rsidR="00CD371B" w:rsidRDefault="00CD371B" w:rsidP="002011CE">
      <w:pPr>
        <w:pStyle w:val="Irodalomjegyzksor"/>
      </w:pPr>
      <w:bookmarkStart w:id="106" w:name="_Ref152154436"/>
      <w:r>
        <w:t xml:space="preserve">Androidalapú szoftverfejlesztés tárgy, 2022/23 tavaszi félév, 4. előadás diasor, </w:t>
      </w:r>
      <w:r w:rsidRPr="00CD371B">
        <w:t>Navigáció Compose esetén</w:t>
      </w:r>
      <w:bookmarkEnd w:id="106"/>
    </w:p>
    <w:p w14:paraId="7F141DF2" w14:textId="0A62E4FB" w:rsidR="003D5799" w:rsidRDefault="00CD371B" w:rsidP="003D5799">
      <w:pPr>
        <w:pStyle w:val="Irodalomjegyzksor"/>
      </w:pPr>
      <w:bookmarkStart w:id="107" w:name="_Ref152154450"/>
      <w:r>
        <w:t xml:space="preserve">Androidalapú szoftverfejlesztés tárgy, 2022/23 tavaszi félév, 4. előadás diasor, </w:t>
      </w:r>
      <w:r w:rsidRPr="00CD371B">
        <w:t>Jetpack Compose</w:t>
      </w:r>
      <w:bookmarkEnd w:id="107"/>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08" w:name="_Toc152456513"/>
      <w:bookmarkEnd w:id="80"/>
      <w:bookmarkEnd w:id="83"/>
      <w:r>
        <w:lastRenderedPageBreak/>
        <w:t>Függelék</w:t>
      </w:r>
      <w:bookmarkEnd w:id="108"/>
    </w:p>
    <w:p w14:paraId="5747A86F" w14:textId="77777777" w:rsidR="00B50CAA" w:rsidRDefault="00B50CAA" w:rsidP="00B50CAA"/>
    <w:sectPr w:rsidR="00B50CAA" w:rsidSect="0056267F">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FC1F" w14:textId="77777777" w:rsidR="009A5EF7" w:rsidRDefault="009A5EF7">
      <w:r>
        <w:separator/>
      </w:r>
    </w:p>
  </w:endnote>
  <w:endnote w:type="continuationSeparator" w:id="0">
    <w:p w14:paraId="1FB837BA" w14:textId="77777777" w:rsidR="009A5EF7" w:rsidRDefault="009A5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1646" w14:textId="77777777" w:rsidR="009A5EF7" w:rsidRDefault="009A5EF7">
      <w:r>
        <w:separator/>
      </w:r>
    </w:p>
  </w:footnote>
  <w:footnote w:type="continuationSeparator" w:id="0">
    <w:p w14:paraId="240B2AE7" w14:textId="77777777" w:rsidR="009A5EF7" w:rsidRDefault="009A5E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B70"/>
    <w:rsid w:val="00026A2B"/>
    <w:rsid w:val="000275A8"/>
    <w:rsid w:val="00027B73"/>
    <w:rsid w:val="00032BBC"/>
    <w:rsid w:val="0004524B"/>
    <w:rsid w:val="00056B9E"/>
    <w:rsid w:val="0006018C"/>
    <w:rsid w:val="0006025A"/>
    <w:rsid w:val="000603B7"/>
    <w:rsid w:val="00070ED3"/>
    <w:rsid w:val="00076784"/>
    <w:rsid w:val="00085A28"/>
    <w:rsid w:val="000943F4"/>
    <w:rsid w:val="0009539C"/>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00E7C"/>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57BC"/>
    <w:rsid w:val="001B1B8C"/>
    <w:rsid w:val="001B28B8"/>
    <w:rsid w:val="001B2E35"/>
    <w:rsid w:val="001B3A5D"/>
    <w:rsid w:val="001B4010"/>
    <w:rsid w:val="001C355D"/>
    <w:rsid w:val="001E19A1"/>
    <w:rsid w:val="001F4C9D"/>
    <w:rsid w:val="001F573F"/>
    <w:rsid w:val="001F7591"/>
    <w:rsid w:val="00200CF8"/>
    <w:rsid w:val="002011CE"/>
    <w:rsid w:val="002102C3"/>
    <w:rsid w:val="002103ED"/>
    <w:rsid w:val="002243AD"/>
    <w:rsid w:val="00225F65"/>
    <w:rsid w:val="00227347"/>
    <w:rsid w:val="0024799B"/>
    <w:rsid w:val="002574BC"/>
    <w:rsid w:val="00267677"/>
    <w:rsid w:val="0027381C"/>
    <w:rsid w:val="00274EEF"/>
    <w:rsid w:val="002806BF"/>
    <w:rsid w:val="002841F9"/>
    <w:rsid w:val="00286423"/>
    <w:rsid w:val="00290B66"/>
    <w:rsid w:val="002913CB"/>
    <w:rsid w:val="00291BFC"/>
    <w:rsid w:val="002A2BC0"/>
    <w:rsid w:val="002A475A"/>
    <w:rsid w:val="002B20FF"/>
    <w:rsid w:val="002B42BA"/>
    <w:rsid w:val="002C15DA"/>
    <w:rsid w:val="002C489F"/>
    <w:rsid w:val="002D0621"/>
    <w:rsid w:val="002D093B"/>
    <w:rsid w:val="002D19EA"/>
    <w:rsid w:val="002D3A7E"/>
    <w:rsid w:val="002D7DA9"/>
    <w:rsid w:val="002E08A5"/>
    <w:rsid w:val="002E11EB"/>
    <w:rsid w:val="002E1D2A"/>
    <w:rsid w:val="002E2B30"/>
    <w:rsid w:val="002E49E6"/>
    <w:rsid w:val="002E76A5"/>
    <w:rsid w:val="002F07D9"/>
    <w:rsid w:val="00301030"/>
    <w:rsid w:val="00302BB3"/>
    <w:rsid w:val="00313013"/>
    <w:rsid w:val="00320014"/>
    <w:rsid w:val="00321F27"/>
    <w:rsid w:val="00340449"/>
    <w:rsid w:val="0034770D"/>
    <w:rsid w:val="00347EE8"/>
    <w:rsid w:val="00350AEC"/>
    <w:rsid w:val="0037381F"/>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F23F8"/>
    <w:rsid w:val="003F2E39"/>
    <w:rsid w:val="003F5425"/>
    <w:rsid w:val="004016B1"/>
    <w:rsid w:val="004056BB"/>
    <w:rsid w:val="00410924"/>
    <w:rsid w:val="00413A0B"/>
    <w:rsid w:val="004159C1"/>
    <w:rsid w:val="0044483C"/>
    <w:rsid w:val="0044733F"/>
    <w:rsid w:val="00452A64"/>
    <w:rsid w:val="00452B1F"/>
    <w:rsid w:val="00475284"/>
    <w:rsid w:val="0048078B"/>
    <w:rsid w:val="0048395A"/>
    <w:rsid w:val="004851C7"/>
    <w:rsid w:val="00486C1A"/>
    <w:rsid w:val="00493310"/>
    <w:rsid w:val="004A11DA"/>
    <w:rsid w:val="004A3B76"/>
    <w:rsid w:val="004A4B8D"/>
    <w:rsid w:val="004B4F40"/>
    <w:rsid w:val="004D00B5"/>
    <w:rsid w:val="004D2A87"/>
    <w:rsid w:val="004D66E2"/>
    <w:rsid w:val="004E2649"/>
    <w:rsid w:val="004E5103"/>
    <w:rsid w:val="004E5623"/>
    <w:rsid w:val="004E65F7"/>
    <w:rsid w:val="004F00C1"/>
    <w:rsid w:val="004F02DD"/>
    <w:rsid w:val="004F5EBB"/>
    <w:rsid w:val="004F69BF"/>
    <w:rsid w:val="00502A30"/>
    <w:rsid w:val="00517456"/>
    <w:rsid w:val="005202C0"/>
    <w:rsid w:val="00520809"/>
    <w:rsid w:val="0052254C"/>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6D33"/>
    <w:rsid w:val="005932BE"/>
    <w:rsid w:val="00596DA1"/>
    <w:rsid w:val="005B4512"/>
    <w:rsid w:val="005C06AC"/>
    <w:rsid w:val="005C6168"/>
    <w:rsid w:val="005D2144"/>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69AF"/>
    <w:rsid w:val="00637367"/>
    <w:rsid w:val="00641018"/>
    <w:rsid w:val="00650C7C"/>
    <w:rsid w:val="006560A5"/>
    <w:rsid w:val="0066174A"/>
    <w:rsid w:val="006648EA"/>
    <w:rsid w:val="0066760B"/>
    <w:rsid w:val="00675281"/>
    <w:rsid w:val="00675FB3"/>
    <w:rsid w:val="00676074"/>
    <w:rsid w:val="00681E99"/>
    <w:rsid w:val="00683BC6"/>
    <w:rsid w:val="00685F63"/>
    <w:rsid w:val="00690AAA"/>
    <w:rsid w:val="00691229"/>
    <w:rsid w:val="00692605"/>
    <w:rsid w:val="006A00E0"/>
    <w:rsid w:val="006A1B7F"/>
    <w:rsid w:val="006A1FF2"/>
    <w:rsid w:val="006A2902"/>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6BA9"/>
    <w:rsid w:val="00716D4F"/>
    <w:rsid w:val="00722E74"/>
    <w:rsid w:val="00730B3C"/>
    <w:rsid w:val="00742A0B"/>
    <w:rsid w:val="00742CF3"/>
    <w:rsid w:val="0075030C"/>
    <w:rsid w:val="00755183"/>
    <w:rsid w:val="00755FD3"/>
    <w:rsid w:val="007575F0"/>
    <w:rsid w:val="0075775F"/>
    <w:rsid w:val="007578E0"/>
    <w:rsid w:val="00760739"/>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37DB"/>
    <w:rsid w:val="007B3F65"/>
    <w:rsid w:val="007B697C"/>
    <w:rsid w:val="007C09F3"/>
    <w:rsid w:val="007C149D"/>
    <w:rsid w:val="007C304A"/>
    <w:rsid w:val="007C593C"/>
    <w:rsid w:val="007D6811"/>
    <w:rsid w:val="007D7539"/>
    <w:rsid w:val="007E0F4E"/>
    <w:rsid w:val="007E187E"/>
    <w:rsid w:val="007F2AC4"/>
    <w:rsid w:val="007F6668"/>
    <w:rsid w:val="007F6BFE"/>
    <w:rsid w:val="007F72A8"/>
    <w:rsid w:val="008010B3"/>
    <w:rsid w:val="00805A96"/>
    <w:rsid w:val="00810167"/>
    <w:rsid w:val="00812B41"/>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849B2"/>
    <w:rsid w:val="00885BD2"/>
    <w:rsid w:val="00896B46"/>
    <w:rsid w:val="008A1141"/>
    <w:rsid w:val="008A2F47"/>
    <w:rsid w:val="008A3640"/>
    <w:rsid w:val="008B2156"/>
    <w:rsid w:val="008B4F83"/>
    <w:rsid w:val="008D17C5"/>
    <w:rsid w:val="008D36EE"/>
    <w:rsid w:val="008E1741"/>
    <w:rsid w:val="008E2E2A"/>
    <w:rsid w:val="008E7228"/>
    <w:rsid w:val="008F5DA8"/>
    <w:rsid w:val="009012A3"/>
    <w:rsid w:val="0090541F"/>
    <w:rsid w:val="00912D98"/>
    <w:rsid w:val="00922A43"/>
    <w:rsid w:val="00924E35"/>
    <w:rsid w:val="0093047F"/>
    <w:rsid w:val="009322DE"/>
    <w:rsid w:val="00937C7A"/>
    <w:rsid w:val="00940CB1"/>
    <w:rsid w:val="009505D0"/>
    <w:rsid w:val="00956CC0"/>
    <w:rsid w:val="009635A3"/>
    <w:rsid w:val="0098532E"/>
    <w:rsid w:val="0098674A"/>
    <w:rsid w:val="00986C2F"/>
    <w:rsid w:val="00993A17"/>
    <w:rsid w:val="009A0514"/>
    <w:rsid w:val="009A1B70"/>
    <w:rsid w:val="009A32B9"/>
    <w:rsid w:val="009A58A8"/>
    <w:rsid w:val="009A5EF7"/>
    <w:rsid w:val="009A749B"/>
    <w:rsid w:val="009B1AB8"/>
    <w:rsid w:val="009B5BAA"/>
    <w:rsid w:val="009C1C93"/>
    <w:rsid w:val="009C7742"/>
    <w:rsid w:val="009D3E17"/>
    <w:rsid w:val="009D50A2"/>
    <w:rsid w:val="009E0120"/>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6BDC"/>
    <w:rsid w:val="00A5773E"/>
    <w:rsid w:val="00A57E5B"/>
    <w:rsid w:val="00A62E59"/>
    <w:rsid w:val="00A6405E"/>
    <w:rsid w:val="00A7046F"/>
    <w:rsid w:val="00A71EAC"/>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53C9"/>
    <w:rsid w:val="00B003C2"/>
    <w:rsid w:val="00B077B3"/>
    <w:rsid w:val="00B13FD0"/>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86214"/>
    <w:rsid w:val="00C93349"/>
    <w:rsid w:val="00C94815"/>
    <w:rsid w:val="00C96EA1"/>
    <w:rsid w:val="00CD243A"/>
    <w:rsid w:val="00CD371B"/>
    <w:rsid w:val="00CD7329"/>
    <w:rsid w:val="00CE6E3E"/>
    <w:rsid w:val="00CF79D4"/>
    <w:rsid w:val="00D04655"/>
    <w:rsid w:val="00D07335"/>
    <w:rsid w:val="00D156A2"/>
    <w:rsid w:val="00D1632F"/>
    <w:rsid w:val="00D16AD2"/>
    <w:rsid w:val="00D218A0"/>
    <w:rsid w:val="00D23BFC"/>
    <w:rsid w:val="00D2706B"/>
    <w:rsid w:val="00D279DD"/>
    <w:rsid w:val="00D429EB"/>
    <w:rsid w:val="00D429F2"/>
    <w:rsid w:val="00D42F84"/>
    <w:rsid w:val="00D43D1E"/>
    <w:rsid w:val="00D512A5"/>
    <w:rsid w:val="00D53F5A"/>
    <w:rsid w:val="00D56373"/>
    <w:rsid w:val="00D566C2"/>
    <w:rsid w:val="00D73EB5"/>
    <w:rsid w:val="00D81927"/>
    <w:rsid w:val="00D90132"/>
    <w:rsid w:val="00D91915"/>
    <w:rsid w:val="00D95E2C"/>
    <w:rsid w:val="00DB10C3"/>
    <w:rsid w:val="00DB3D5A"/>
    <w:rsid w:val="00DB5E62"/>
    <w:rsid w:val="00DC6733"/>
    <w:rsid w:val="00DD43FE"/>
    <w:rsid w:val="00DD6A58"/>
    <w:rsid w:val="00DE2565"/>
    <w:rsid w:val="00DE2676"/>
    <w:rsid w:val="00E011F3"/>
    <w:rsid w:val="00E03F2F"/>
    <w:rsid w:val="00E07EE4"/>
    <w:rsid w:val="00E21157"/>
    <w:rsid w:val="00E230B7"/>
    <w:rsid w:val="00E23891"/>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B2D4E"/>
    <w:rsid w:val="00EB36F4"/>
    <w:rsid w:val="00EC299C"/>
    <w:rsid w:val="00EC4756"/>
    <w:rsid w:val="00ED24FC"/>
    <w:rsid w:val="00EE1A1F"/>
    <w:rsid w:val="00EE2264"/>
    <w:rsid w:val="00EF72A8"/>
    <w:rsid w:val="00F050F9"/>
    <w:rsid w:val="00F1047E"/>
    <w:rsid w:val="00F23109"/>
    <w:rsid w:val="00F23E3A"/>
    <w:rsid w:val="00F3415C"/>
    <w:rsid w:val="00F37790"/>
    <w:rsid w:val="00F41CB0"/>
    <w:rsid w:val="00F436E2"/>
    <w:rsid w:val="00F44325"/>
    <w:rsid w:val="00F44F6B"/>
    <w:rsid w:val="00F471EC"/>
    <w:rsid w:val="00F7533F"/>
    <w:rsid w:val="00F90478"/>
    <w:rsid w:val="00FA1CAE"/>
    <w:rsid w:val="00FA42F5"/>
    <w:rsid w:val="00FA5923"/>
    <w:rsid w:val="00FA6B42"/>
    <w:rsid w:val="00FB27D0"/>
    <w:rsid w:val="00FB650E"/>
    <w:rsid w:val="00FC4A8A"/>
    <w:rsid w:val="00FD5AB4"/>
    <w:rsid w:val="00FE5811"/>
    <w:rsid w:val="00FF25DF"/>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 w:type="paragraph" w:customStyle="1" w:styleId="Stlus1">
    <w:name w:val="Stílus1"/>
    <w:basedOn w:val="Norm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adafruit.com/product/1980" TargetMode="External"/><Relationship Id="rId47"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3" Type="http://schemas.openxmlformats.org/officeDocument/2006/relationships/hyperlink" Target="https://www.hivemq.com/mqt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grarkozosseg.hu/mi-az-a-precizios-gazdalkodas-es-hogyan-kezdjunk-hozza/" TargetMode="External"/><Relationship Id="rId37" Type="http://schemas.openxmlformats.org/officeDocument/2006/relationships/hyperlink" Target="https://ujszo.com/a-szobanovenyek-teli-muvi-megvilagitasa" TargetMode="External"/><Relationship Id="rId40" Type="http://schemas.openxmlformats.org/officeDocument/2006/relationships/hyperlink" Target="https://agroforum.hu/szakcikkek/zoldseg/a-paratartalom-es-szabalyozasa/" TargetMode="External"/><Relationship Id="rId45"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3" Type="http://schemas.openxmlformats.org/officeDocument/2006/relationships/hyperlink" Target="https://www.rpibolt.hu/raspberry-pi-4-model-b-4gb" TargetMode="External"/><Relationship Id="rId58" Type="http://schemas.openxmlformats.org/officeDocument/2006/relationships/hyperlink" Target="https://www.emqx.com/en/blog/how-to-use-mqtt-in-python"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ctro.blog.hu/2020/04/26/i2c_kommunikacio"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hyperlink" Target="https://ng.24.hu/tudomany/2022/02/25/mesterseges-intelligencia-a-mezogazdasagban/" TargetMode="External"/><Relationship Id="rId43" Type="http://schemas.openxmlformats.org/officeDocument/2006/relationships/hyperlink" Target="https://shop.tavir.hu/termek/shop/modulok/paratartalom/talajnedvesseg-szenzor-kapacitiv-elvu/" TargetMode="External"/><Relationship Id="rId48"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6" Type="http://schemas.openxmlformats.org/officeDocument/2006/relationships/hyperlink" Target="https://learn.adafruit.com/adafruit-4-channel-adc-breakouts/python-circuitpython" TargetMode="External"/><Relationship Id="rId64" Type="http://schemas.openxmlformats.org/officeDocument/2006/relationships/hyperlink" Target="https://medium.com/@sharma.dev2506/android-mvvm-must-haves-aa1ad9b7e223"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dafruit.com/product/108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ldoblog.com/robotok-es-mezogazdasagi-technologia-automatizalt-betakaritas-es-feldolgozas/" TargetMode="External"/><Relationship Id="rId38" Type="http://schemas.openxmlformats.org/officeDocument/2006/relationships/hyperlink" Target="https://plantebudapest.com/novenygondozas/ontozes-mikor-miert-hogyan/" TargetMode="External"/><Relationship Id="rId46"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9" Type="http://schemas.openxmlformats.org/officeDocument/2006/relationships/hyperlink" Target="https://magyarlinux.hu/systemd-minimalis-alapok/" TargetMode="External"/><Relationship Id="rId67"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hyperlink" Target="https://learn.adafruit.com/adafruit-si7021-temperature-plus-humidity-sensor/overview" TargetMode="External"/><Relationship Id="rId54" Type="http://schemas.openxmlformats.org/officeDocument/2006/relationships/hyperlink" Target="https://linuxmint.hu/hir/2023/06/megjelent-a-debian-12-bookworm" TargetMode="External"/><Relationship Id="rId62" Type="http://schemas.openxmlformats.org/officeDocument/2006/relationships/hyperlink" Target="https://medium.com/@ghostlulzhacks/message-queuing-telemetry-transport-mqtt-hacking-cfa932a025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ertelunk.hu/szobanovenyek-fenyigenyei.html" TargetMode="External"/><Relationship Id="rId49" Type="http://schemas.openxmlformats.org/officeDocument/2006/relationships/hyperlink" Target="https://nz.pcpartpicker.com/product/ZBLdnQ/placeholder" TargetMode="External"/><Relationship Id="rId57" Type="http://schemas.openxmlformats.org/officeDocument/2006/relationships/hyperlink" Target="https://sourceforge.net/p/raspberry-gpio-python/wiki/PWM/" TargetMode="External"/><Relationship Id="rId10" Type="http://schemas.openxmlformats.org/officeDocument/2006/relationships/image" Target="media/image2.jpeg"/><Relationship Id="rId31" Type="http://schemas.openxmlformats.org/officeDocument/2006/relationships/hyperlink" Target="http://www.ontozesmuzeum.hu/az-ontozes-tortenete/" TargetMode="External"/><Relationship Id="rId44" Type="http://schemas.openxmlformats.org/officeDocument/2006/relationships/hyperlink" Target="https://www.rpibolt.hu/Anemometer-Kanalas-Szelsebessegmero-szenzor-Analog" TargetMode="External"/><Relationship Id="rId52" Type="http://schemas.openxmlformats.org/officeDocument/2006/relationships/hyperlink" Target="https://www.rpibolt.hu/Raspberry-Pi-Zero-W" TargetMode="External"/><Relationship Id="rId60" Type="http://schemas.openxmlformats.org/officeDocument/2006/relationships/hyperlink" Target="https://access.redhat.com/documentation/en-us/red_hat_enterprise_linux/7/html/system_administrators_guide/chap-managing_services_with_systemd" TargetMode="External"/><Relationship Id="rId65" Type="http://schemas.openxmlformats.org/officeDocument/2006/relationships/hyperlink" Target="https://github.com/hannesa2/paho.mqtt.andro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tuja.hu/kerteszeti-lexikon/homerseklet.html" TargetMode="External"/><Relationship Id="rId34" Type="http://schemas.openxmlformats.org/officeDocument/2006/relationships/hyperlink" Target="https://geoperlit.hu/hidroponika-elonyei-es-a-hidroponikus-rendszerek-alapjai/" TargetMode="External"/><Relationship Id="rId50" Type="http://schemas.openxmlformats.org/officeDocument/2006/relationships/hyperlink" Target="https://www.hestore.hu/prod_10035513.html?lang=hu" TargetMode="External"/><Relationship Id="rId55" Type="http://schemas.openxmlformats.org/officeDocument/2006/relationships/hyperlink" Target="https://learnpython.com/blog/python-is-good-programming-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12456</TotalTime>
  <Pages>42</Pages>
  <Words>8039</Words>
  <Characters>54348</Characters>
  <Application>Microsoft Office Word</Application>
  <DocSecurity>0</DocSecurity>
  <Lines>1109</Lines>
  <Paragraphs>499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61888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363</cp:revision>
  <cp:lastPrinted>2002-07-08T12:51:00Z</cp:lastPrinted>
  <dcterms:created xsi:type="dcterms:W3CDTF">2023-02-27T06:58:00Z</dcterms:created>
  <dcterms:modified xsi:type="dcterms:W3CDTF">2023-12-03T20:14:00Z</dcterms:modified>
</cp:coreProperties>
</file>