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322B72" w14:textId="1ADBC760" w:rsidR="00171EF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856636" w:history="1">
        <w:r w:rsidR="00171EF5" w:rsidRPr="00C655BF">
          <w:rPr>
            <w:rStyle w:val="Hiperhivatkozs"/>
            <w:noProof/>
          </w:rPr>
          <w:t>Összefoglaló</w:t>
        </w:r>
        <w:r w:rsidR="00171EF5">
          <w:rPr>
            <w:noProof/>
            <w:webHidden/>
          </w:rPr>
          <w:tab/>
        </w:r>
        <w:r w:rsidR="00171EF5">
          <w:rPr>
            <w:noProof/>
            <w:webHidden/>
          </w:rPr>
          <w:fldChar w:fldCharType="begin"/>
        </w:r>
        <w:r w:rsidR="00171EF5">
          <w:rPr>
            <w:noProof/>
            <w:webHidden/>
          </w:rPr>
          <w:instrText xml:space="preserve"> PAGEREF _Toc151856636 \h </w:instrText>
        </w:r>
        <w:r w:rsidR="00171EF5">
          <w:rPr>
            <w:noProof/>
            <w:webHidden/>
          </w:rPr>
        </w:r>
        <w:r w:rsidR="00171EF5">
          <w:rPr>
            <w:noProof/>
            <w:webHidden/>
          </w:rPr>
          <w:fldChar w:fldCharType="separate"/>
        </w:r>
        <w:r w:rsidR="00171EF5">
          <w:rPr>
            <w:noProof/>
            <w:webHidden/>
          </w:rPr>
          <w:t>6</w:t>
        </w:r>
        <w:r w:rsidR="00171EF5">
          <w:rPr>
            <w:noProof/>
            <w:webHidden/>
          </w:rPr>
          <w:fldChar w:fldCharType="end"/>
        </w:r>
      </w:hyperlink>
    </w:p>
    <w:p w14:paraId="53B99AD7" w14:textId="4B826EB0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37" w:history="1">
        <w:r w:rsidRPr="00C655BF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60F90" w14:textId="7FC4CDBA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38" w:history="1">
        <w:r w:rsidRPr="00C655BF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3FB88A" w14:textId="5EDE4E34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39" w:history="1">
        <w:r w:rsidRPr="00C655BF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976CEF" w14:textId="4D8563AE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0" w:history="1">
        <w:r w:rsidRPr="00C655BF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3AEEC1" w14:textId="5C4455DF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1" w:history="1">
        <w:r w:rsidRPr="00C655BF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E64B76" w14:textId="337A52FA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2" w:history="1">
        <w:r w:rsidRPr="00C655BF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5E9D6B2" w14:textId="2A48AF45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3" w:history="1">
        <w:r w:rsidRPr="00C655BF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DE228F" w14:textId="03178203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4" w:history="1">
        <w:r w:rsidRPr="00C655BF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E0B51E" w14:textId="616D4198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5" w:history="1">
        <w:r w:rsidRPr="00C655BF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9132B1" w14:textId="07857A38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6" w:history="1">
        <w:r w:rsidRPr="00C655BF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526E45" w14:textId="37763288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7" w:history="1">
        <w:r w:rsidRPr="00C655BF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5D08DD" w14:textId="532C7E1C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8" w:history="1">
        <w:r w:rsidRPr="00C655BF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29B7D0" w14:textId="2C6EFC23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49" w:history="1">
        <w:r w:rsidRPr="00C655BF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7D82E0" w14:textId="4D0E7BB5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0" w:history="1">
        <w:r w:rsidRPr="00C655BF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129CD2" w14:textId="704869F9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1" w:history="1">
        <w:r w:rsidRPr="00C655BF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170F23" w14:textId="2B326345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2" w:history="1">
        <w:r w:rsidRPr="00C655BF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AC8C4D" w14:textId="03D07B80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3" w:history="1">
        <w:r w:rsidRPr="00C655BF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8F56F6" w14:textId="12D1358B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4" w:history="1">
        <w:r w:rsidRPr="00C655BF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081847" w14:textId="66160BB7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5" w:history="1">
        <w:r w:rsidRPr="00C655BF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98077A" w14:textId="15B5FE74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6" w:history="1">
        <w:r w:rsidRPr="00C655BF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63A930" w14:textId="6C454F44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7" w:history="1">
        <w:r w:rsidRPr="00C655BF">
          <w:rPr>
            <w:rStyle w:val="Hiperhivatkozs"/>
            <w:noProof/>
          </w:rPr>
          <w:t>3 Logikai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5E766B" w14:textId="04903008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8" w:history="1">
        <w:r w:rsidRPr="00C655BF">
          <w:rPr>
            <w:rStyle w:val="Hiperhivatkozs"/>
            <w:noProof/>
          </w:rPr>
          <w:t>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F1DADD" w14:textId="42936AA4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59" w:history="1">
        <w:r w:rsidRPr="00C655BF">
          <w:rPr>
            <w:rStyle w:val="Hiperhivatkozs"/>
            <w:noProof/>
          </w:rPr>
          <w:t>4.1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660AA7" w14:textId="14CA4DE6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0" w:history="1">
        <w:r w:rsidRPr="00C655BF">
          <w:rPr>
            <w:rStyle w:val="Hiperhivatkozs"/>
            <w:noProof/>
          </w:rPr>
          <w:t>4.2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B3959E" w14:textId="36131533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1" w:history="1">
        <w:r w:rsidRPr="00C655BF">
          <w:rPr>
            <w:rStyle w:val="Hiperhivatkozs"/>
            <w:noProof/>
          </w:rPr>
          <w:t>4.2.1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7F9163" w14:textId="57D5CCC6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2" w:history="1">
        <w:r w:rsidRPr="00C655BF">
          <w:rPr>
            <w:rStyle w:val="Hiperhivatkozs"/>
            <w:noProof/>
          </w:rPr>
          <w:t>4.2.2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F94547" w14:textId="27B92210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3" w:history="1">
        <w:r w:rsidRPr="00C655BF">
          <w:rPr>
            <w:rStyle w:val="Hiperhivatkozs"/>
            <w:noProof/>
          </w:rPr>
          <w:t>4.2.3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E3851E" w14:textId="6788A970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4" w:history="1">
        <w:r w:rsidRPr="00C655BF">
          <w:rPr>
            <w:rStyle w:val="Hiperhivatkozs"/>
            <w:noProof/>
          </w:rPr>
          <w:t>4.2.4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769EF3" w14:textId="1EB812E1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5" w:history="1">
        <w:r w:rsidRPr="00C655BF">
          <w:rPr>
            <w:rStyle w:val="Hiperhivatkozs"/>
            <w:noProof/>
          </w:rPr>
          <w:t>5 Android alkal</w:t>
        </w:r>
        <w:r w:rsidRPr="00C655BF">
          <w:rPr>
            <w:rStyle w:val="Hiperhivatkozs"/>
            <w:noProof/>
          </w:rPr>
          <w:t>m</w:t>
        </w:r>
        <w:r w:rsidRPr="00C655BF">
          <w:rPr>
            <w:rStyle w:val="Hiperhivatkozs"/>
            <w:noProof/>
          </w:rPr>
          <w:t>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BC9BF4" w14:textId="3EEB033A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6" w:history="1">
        <w:r w:rsidRPr="00C655BF">
          <w:rPr>
            <w:rStyle w:val="Hiperhivatkozs"/>
            <w:noProof/>
          </w:rPr>
          <w:t>5.1 Architektúra és technológiai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B7CB04" w14:textId="6C7237A4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7" w:history="1">
        <w:r w:rsidRPr="00C655BF">
          <w:rPr>
            <w:rStyle w:val="Hiperhivatkozs"/>
            <w:noProof/>
          </w:rPr>
          <w:t>5.1.1 Android 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F41717" w14:textId="1619AFEF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8" w:history="1">
        <w:r w:rsidRPr="00C655BF">
          <w:rPr>
            <w:rStyle w:val="Hiperhivatkozs"/>
            <w:noProof/>
          </w:rPr>
          <w:t>5.1.2 MVVM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26C7DE" w14:textId="7E8EECAE" w:rsidR="00171EF5" w:rsidRDefault="00171EF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69" w:history="1">
        <w:r w:rsidRPr="00C655BF">
          <w:rPr>
            <w:rStyle w:val="Hiperhivatkozs"/>
            <w:noProof/>
          </w:rPr>
          <w:t>5.1.3 Paho MQTT 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CE4287" w14:textId="110893F2" w:rsidR="00171EF5" w:rsidRDefault="00171EF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70" w:history="1">
        <w:r w:rsidRPr="00C655BF">
          <w:rPr>
            <w:rStyle w:val="Hiperhivatkozs"/>
            <w:noProof/>
          </w:rPr>
          <w:t>5.2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ADAF555" w14:textId="5EB50FEE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71" w:history="1">
        <w:r w:rsidRPr="00C655BF">
          <w:rPr>
            <w:rStyle w:val="Hiperhivatkozs"/>
            <w:noProof/>
          </w:rPr>
          <w:t>6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0291DF" w14:textId="13D8C0F5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72" w:history="1">
        <w:r w:rsidRPr="00C655BF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6A3099A" w14:textId="0ED92F9B" w:rsidR="00171EF5" w:rsidRDefault="00171EF5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56673" w:history="1">
        <w:r w:rsidRPr="00C655BF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_Toc151856673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B0DC16" w14:textId="17B440E0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856636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856637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856638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856639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856640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856641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28717F74" w:rsidR="00DE2565" w:rsidRDefault="00196B66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856642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1698350B" w:rsidR="001109E7" w:rsidRDefault="00196B66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856643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26530A23" w:rsidR="00DB10C3" w:rsidRDefault="00196B66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856644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0BB6643D" w:rsidR="00853725" w:rsidRDefault="00196B66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856645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35B10AC2" w:rsidR="00570A6C" w:rsidRPr="002E2B30" w:rsidRDefault="00196B66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856646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856647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0CC54993" w:rsidR="000009E9" w:rsidRDefault="00196B66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>, vagy bármi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856648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0E4D54EE" w:rsidR="00291BFC" w:rsidRDefault="00196B6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856649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50306713" w:rsidR="00291BFC" w:rsidRPr="00291BFC" w:rsidRDefault="00196B66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856650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697D3F49" w:rsidR="000009E9" w:rsidRPr="000009E9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856651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856652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13F51F9F" w:rsidR="000009E9" w:rsidRPr="000009E9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856653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0892967F" w:rsidR="000009E9" w:rsidRPr="005F7E4C" w:rsidRDefault="00196B66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856654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856655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4DE41EC6" w:rsidR="006E4AF9" w:rsidRPr="006E4AF9" w:rsidRDefault="00196B6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856656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1B94BBDF" w:rsidR="006E4AF9" w:rsidRDefault="00196B66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856657"/>
      <w:r>
        <w:lastRenderedPageBreak/>
        <w:t>L</w:t>
      </w:r>
      <w:r w:rsidR="00820ED2">
        <w:t>ogikai felépítés</w:t>
      </w:r>
      <w:bookmarkEnd w:id="23"/>
    </w:p>
    <w:p w14:paraId="57010214" w14:textId="623501C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48AA8CBA" w:rsidR="00D42F84" w:rsidRPr="00D42F84" w:rsidRDefault="00196B66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145B06">
        <w:t>. ábra: A rendszer logikai felépítése</w:t>
      </w:r>
    </w:p>
    <w:p w14:paraId="257FEC12" w14:textId="17F8F460" w:rsidR="0013198D" w:rsidRDefault="00AE33A1" w:rsidP="00700E3A">
      <w:pPr>
        <w:pStyle w:val="Cmsor1"/>
      </w:pPr>
      <w:bookmarkStart w:id="24" w:name="_Toc151856658"/>
      <w:r>
        <w:lastRenderedPageBreak/>
        <w:t>Kommunikáció</w:t>
      </w:r>
      <w:bookmarkEnd w:id="24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5" w:name="_Toc151856659"/>
      <w:r>
        <w:t>I2C</w:t>
      </w:r>
      <w:bookmarkEnd w:id="25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bookmarkStart w:id="26" w:name="_Toc151856660"/>
      <w:r>
        <w:t>MQTT</w:t>
      </w:r>
      <w:bookmarkEnd w:id="26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7" w:name="_Toc151856661"/>
      <w:proofErr w:type="spellStart"/>
      <w:r>
        <w:t>Topicok</w:t>
      </w:r>
      <w:bookmarkEnd w:id="27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</w:t>
      </w:r>
      <w:r>
        <w:lastRenderedPageBreak/>
        <w:t xml:space="preserve">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8" w:name="_Toc151856662"/>
      <w:r>
        <w:t>Résztvevők feladatai</w:t>
      </w:r>
      <w:bookmarkEnd w:id="28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9" w:name="_Toc151856663"/>
      <w:r>
        <w:t>Szolgáltatási szintek</w:t>
      </w:r>
      <w:bookmarkEnd w:id="29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30" w:name="_Toc151856664"/>
      <w:r>
        <w:t>Kliensek lehetőségei</w:t>
      </w:r>
      <w:bookmarkEnd w:id="30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7586F265" w14:textId="335DF34B" w:rsidR="0009575A" w:rsidRDefault="00E011F3" w:rsidP="0009575A">
      <w:r>
        <w:lastRenderedPageBreak/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45D8D828" w:rsidR="008B2156" w:rsidRDefault="008B2156" w:rsidP="008B2156">
      <w:pPr>
        <w:pStyle w:val="Cmsor1"/>
      </w:pPr>
      <w:bookmarkStart w:id="31" w:name="_Toc151856665"/>
      <w:r>
        <w:lastRenderedPageBreak/>
        <w:t>Android alkalmazás</w:t>
      </w:r>
      <w:bookmarkEnd w:id="31"/>
    </w:p>
    <w:p w14:paraId="5618C306" w14:textId="6A6A5CA9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385C94">
        <w:t xml:space="preserve"> </w:t>
      </w:r>
      <w:r w:rsidR="00AA60DB">
        <w:t xml:space="preserve">Erre a célra </w:t>
      </w:r>
      <w:r w:rsidR="00385C94">
        <w:t xml:space="preserve">két lehetőség fordult meg a fejemben, egy telefonos alkalmazás vagy egy weboldal. Mindkettőnek megvannak az előnyei és a hátrányai, viszont az </w:t>
      </w:r>
      <w:proofErr w:type="spellStart"/>
      <w:r w:rsidR="00385C94">
        <w:t>androidalapú</w:t>
      </w:r>
      <w:proofErr w:type="spellEnd"/>
      <w:r w:rsidR="00385C94">
        <w:t xml:space="preserve"> szoftverfejlesztés tárgy keretein belül jobban meg tudtam ismerni az </w:t>
      </w:r>
      <w:proofErr w:type="spellStart"/>
      <w:r w:rsidR="00385C94">
        <w:t>androidra</w:t>
      </w:r>
      <w:proofErr w:type="spellEnd"/>
      <w:r w:rsidR="00385C94">
        <w:t xml:space="preserve"> való fejlesztést, így végül azt választottam.</w:t>
      </w:r>
    </w:p>
    <w:p w14:paraId="405E2C29" w14:textId="04D86C9E" w:rsidR="00196B66" w:rsidRDefault="00196B66" w:rsidP="00196B66">
      <w:pPr>
        <w:pStyle w:val="Kp"/>
      </w:pPr>
      <w:r>
        <w:rPr>
          <w:noProof/>
        </w:rPr>
        <w:drawing>
          <wp:inline distT="0" distB="0" distL="0" distR="0" wp14:anchorId="49A46264" wp14:editId="094D3B91">
            <wp:extent cx="1974775" cy="2035533"/>
            <wp:effectExtent l="0" t="0" r="0" b="0"/>
            <wp:docPr id="64830358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481" cy="207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2CFD" w14:textId="27EC8F9A" w:rsidR="00196B66" w:rsidRDefault="00196B66" w:rsidP="00196B66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>
        <w:t xml:space="preserve">. ábra: A </w:t>
      </w:r>
      <w:proofErr w:type="spellStart"/>
      <w:r>
        <w:t>GreenHouse</w:t>
      </w:r>
      <w:proofErr w:type="spellEnd"/>
      <w:r>
        <w:t xml:space="preserve"> alkalmazás ikonja</w:t>
      </w:r>
    </w:p>
    <w:p w14:paraId="06B681DF" w14:textId="4F821B64" w:rsidR="00B003C2" w:rsidRDefault="00B003C2" w:rsidP="00A12A25">
      <w:pPr>
        <w:pStyle w:val="Cmsor2"/>
      </w:pPr>
      <w:bookmarkStart w:id="32" w:name="_Toc151856666"/>
      <w:r>
        <w:t>Architektúra és technológiai háttér</w:t>
      </w:r>
      <w:bookmarkEnd w:id="32"/>
    </w:p>
    <w:p w14:paraId="0DB00A7E" w14:textId="2ED273B2" w:rsidR="00937C7A" w:rsidRDefault="00937C7A" w:rsidP="00A12A25">
      <w:r>
        <w:t>A fejlesztés</w:t>
      </w:r>
      <w:r w:rsidR="005B4512">
        <w:t xml:space="preserve"> az android hivatalos nyelvén,</w:t>
      </w:r>
      <w:r>
        <w:t xml:space="preserve"> </w:t>
      </w:r>
      <w:proofErr w:type="spellStart"/>
      <w:r>
        <w:t>kotlin</w:t>
      </w:r>
      <w:r w:rsidR="005B4512">
        <w:t>ban</w:t>
      </w:r>
      <w:proofErr w:type="spellEnd"/>
      <w:r>
        <w:t xml:space="preserve"> történt, </w:t>
      </w:r>
      <w:r w:rsidR="005B4512">
        <w:t>ami egy modern, statikusan típusos programozási nyelv. Teljes mértékben kompatibilis a Java-</w:t>
      </w:r>
      <w:proofErr w:type="spellStart"/>
      <w:r w:rsidR="005B4512">
        <w:t>val</w:t>
      </w:r>
      <w:proofErr w:type="spellEnd"/>
      <w:r w:rsidR="005B4512">
        <w:t>, illetve elég hasonlóak is, így nem nehéz megtanulni a szintaktikáját a Java után. Támogatja a funkcionális és az objektumorientált programozást is, sok funkcionális programozási elemet tartalmaz.</w:t>
      </w:r>
    </w:p>
    <w:p w14:paraId="03F80895" w14:textId="505ED601" w:rsidR="0009575A" w:rsidRDefault="0009575A" w:rsidP="0009575A">
      <w:pPr>
        <w:pStyle w:val="Cmsor3"/>
      </w:pPr>
      <w:bookmarkStart w:id="33" w:name="_Toc151856667"/>
      <w:r>
        <w:t xml:space="preserve">Android </w:t>
      </w:r>
      <w:proofErr w:type="spellStart"/>
      <w:r>
        <w:t>Room</w:t>
      </w:r>
      <w:bookmarkEnd w:id="33"/>
      <w:proofErr w:type="spellEnd"/>
    </w:p>
    <w:p w14:paraId="05082BD8" w14:textId="7635D317" w:rsidR="0009575A" w:rsidRDefault="000117C9" w:rsidP="0009575A">
      <w:r>
        <w:t xml:space="preserve">Az adatbázis kezelésére az Android </w:t>
      </w:r>
      <w:proofErr w:type="spellStart"/>
      <w:r>
        <w:t>Roomot</w:t>
      </w:r>
      <w:proofErr w:type="spellEnd"/>
      <w:r>
        <w:t xml:space="preserve"> használtam, ami a háttérben </w:t>
      </w:r>
      <w:proofErr w:type="spellStart"/>
      <w:r>
        <w:t>SQLite</w:t>
      </w:r>
      <w:proofErr w:type="spellEnd"/>
      <w:r>
        <w:t xml:space="preserve"> adatbázist használ, és ahhoz biztosít absztrakt réteget</w:t>
      </w:r>
      <w:r w:rsidR="00D73EB5">
        <w:t>, í</w:t>
      </w:r>
      <w:r>
        <w:t>gy az alkalmazásban könnyen és hatékonyan kezelhetjük a lokális adatokat.</w:t>
      </w:r>
      <w:r w:rsidR="00777AFB">
        <w:t xml:space="preserve"> Együttműködik az ORM, </w:t>
      </w:r>
      <w:proofErr w:type="spellStart"/>
      <w:r w:rsidR="00777AFB">
        <w:t>Object-Relational</w:t>
      </w:r>
      <w:proofErr w:type="spellEnd"/>
      <w:r w:rsidR="00557568">
        <w:t xml:space="preserve"> </w:t>
      </w:r>
      <w:proofErr w:type="spellStart"/>
      <w:r w:rsidR="00557568">
        <w:t>Mapping</w:t>
      </w:r>
      <w:proofErr w:type="spellEnd"/>
      <w:r w:rsidR="00557568">
        <w:t xml:space="preserve"> koncepcióval</w:t>
      </w:r>
      <w:r w:rsidR="00742A0B">
        <w:t>, ami alapján minden osztály egy tábla, minden objektum egy sor a táblában és minden attribútum egy oszlop</w:t>
      </w:r>
      <w:r w:rsidR="003A5623">
        <w:t>.</w:t>
      </w:r>
    </w:p>
    <w:p w14:paraId="17266E9D" w14:textId="4089C24F" w:rsidR="00B75F58" w:rsidRDefault="001773F4" w:rsidP="00196B66">
      <w:pPr>
        <w:rPr>
          <w:rFonts w:cs="Arial"/>
          <w:b/>
          <w:bCs/>
          <w:sz w:val="28"/>
          <w:szCs w:val="26"/>
        </w:rPr>
      </w:pPr>
      <w:r>
        <w:lastRenderedPageBreak/>
        <w:t xml:space="preserve">Bár a legtöbb adatot az MQTT brókertől kapja az alkalmazás, a használt </w:t>
      </w:r>
      <w:proofErr w:type="spellStart"/>
      <w:r>
        <w:t>topicokat</w:t>
      </w:r>
      <w:proofErr w:type="spellEnd"/>
      <w:r>
        <w:t xml:space="preserve"> érdemes elmenteni, hogy ne kelljen minden alkalommal újra beírni a felhasználónak. A me</w:t>
      </w:r>
      <w:r w:rsidR="00196B66">
        <w:t>n</w:t>
      </w:r>
      <w:r>
        <w:t xml:space="preserve">tett adatok tehát minden szektorhoz egy név, egy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topic</w:t>
      </w:r>
      <w:proofErr w:type="spellEnd"/>
      <w:r>
        <w:t>, illetve a benne termesztett növények, amiket megadhat a felhasználó. Ezeket természetesen szerkeszteni és törölni is lehet.</w:t>
      </w:r>
    </w:p>
    <w:p w14:paraId="333BBD9C" w14:textId="189B4157" w:rsidR="005B4512" w:rsidRDefault="005B4512" w:rsidP="005B4512">
      <w:pPr>
        <w:pStyle w:val="Cmsor3"/>
      </w:pPr>
      <w:bookmarkStart w:id="34" w:name="_Toc151856668"/>
      <w:r>
        <w:t>MVVM architektúra</w:t>
      </w:r>
      <w:bookmarkEnd w:id="34"/>
    </w:p>
    <w:p w14:paraId="3671AFA3" w14:textId="75114973" w:rsidR="00A12A25" w:rsidRDefault="00385C94" w:rsidP="00A12A25">
      <w:r>
        <w:t>A</w:t>
      </w:r>
      <w:r w:rsidR="00615EF3">
        <w:t xml:space="preserve">z alkalmazást az MVVM, azaz </w:t>
      </w:r>
      <w:proofErr w:type="spellStart"/>
      <w:r w:rsidR="00615EF3">
        <w:t>Model</w:t>
      </w:r>
      <w:proofErr w:type="spellEnd"/>
      <w:r w:rsidR="00615EF3">
        <w:t>–</w:t>
      </w:r>
      <w:proofErr w:type="spellStart"/>
      <w:r w:rsidR="00615EF3">
        <w:t>View</w:t>
      </w:r>
      <w:proofErr w:type="spellEnd"/>
      <w:r w:rsidR="00615EF3">
        <w:t>–</w:t>
      </w:r>
      <w:proofErr w:type="spellStart"/>
      <w:r w:rsidR="00615EF3">
        <w:t>ViewModel</w:t>
      </w:r>
      <w:proofErr w:type="spellEnd"/>
      <w:r w:rsidR="00615EF3">
        <w:t xml:space="preserve"> architektúra alapján építettem fel.</w:t>
      </w:r>
      <w:r w:rsidR="00937C7A">
        <w:t xml:space="preserve"> A </w:t>
      </w:r>
      <w:proofErr w:type="spellStart"/>
      <w:r w:rsidR="00937C7A">
        <w:t>Model</w:t>
      </w:r>
      <w:proofErr w:type="spellEnd"/>
      <w:r w:rsidR="00937C7A">
        <w:t xml:space="preserve"> a legalsó réteg, ami az alkalmazás üzleti logikáját és adatmodelljét tartalmazza, független a felhasználói interfésztől. </w:t>
      </w:r>
      <w:r w:rsidR="00AF53C9">
        <w:t xml:space="preserve">A </w:t>
      </w:r>
      <w:proofErr w:type="spellStart"/>
      <w:r w:rsidR="00AF53C9">
        <w:t>View</w:t>
      </w:r>
      <w:proofErr w:type="spellEnd"/>
      <w:r w:rsidR="00AF53C9">
        <w:t xml:space="preserve"> a legfelső réteg, ami a felhasználói interfészt reprezentálja, passzív, és csak a </w:t>
      </w:r>
      <w:proofErr w:type="spellStart"/>
      <w:r w:rsidR="00AF53C9">
        <w:t>ViewModel-től</w:t>
      </w:r>
      <w:proofErr w:type="spellEnd"/>
      <w:r w:rsidR="00AF53C9">
        <w:t xml:space="preserve"> kapott adatokat jeleníti meg. Köztük áll a </w:t>
      </w:r>
      <w:proofErr w:type="spellStart"/>
      <w:r w:rsidR="00AF53C9">
        <w:t>ViewModel</w:t>
      </w:r>
      <w:proofErr w:type="spellEnd"/>
      <w:r w:rsidR="00AF53C9">
        <w:t xml:space="preserve">, ami a </w:t>
      </w:r>
      <w:proofErr w:type="spellStart"/>
      <w:r w:rsidR="00AF53C9">
        <w:t>Model</w:t>
      </w:r>
      <w:proofErr w:type="spellEnd"/>
      <w:r w:rsidR="00AF53C9">
        <w:t xml:space="preserve"> által szolgáltatott adatokat fordítja olyan formába, ami könnyen megjeleníthető a </w:t>
      </w:r>
      <w:proofErr w:type="spellStart"/>
      <w:r w:rsidR="00AF53C9">
        <w:t>View</w:t>
      </w:r>
      <w:proofErr w:type="spellEnd"/>
      <w:r w:rsidR="00AF53C9">
        <w:t xml:space="preserve"> számára. Ő felelős a felhasználói interakciók kezeléséért és a megfelelő műveletek elindításáért.</w:t>
      </w:r>
      <w:r w:rsidR="008B4F83">
        <w:t xml:space="preserve"> A kommunikáció tehát a szomszédos rétegek között </w:t>
      </w:r>
      <w:proofErr w:type="spellStart"/>
      <w:r w:rsidR="008B4F83">
        <w:t>kétirányú</w:t>
      </w:r>
      <w:proofErr w:type="spellEnd"/>
      <w:r w:rsidR="008B4F83">
        <w:t>.</w:t>
      </w:r>
    </w:p>
    <w:p w14:paraId="6DFB85C6" w14:textId="77777777" w:rsidR="005B4512" w:rsidRDefault="005B4512" w:rsidP="005B4512">
      <w:pPr>
        <w:pStyle w:val="Kp"/>
      </w:pPr>
      <w:r>
        <w:rPr>
          <w:noProof/>
        </w:rPr>
        <w:drawing>
          <wp:inline distT="0" distB="0" distL="0" distR="0" wp14:anchorId="65BAB04D" wp14:editId="508E9C80">
            <wp:extent cx="2875102" cy="1975449"/>
            <wp:effectExtent l="0" t="0" r="1905" b="6350"/>
            <wp:docPr id="1794698070" name="Kép 1" descr="Android MVVM — how to use MVVM in android example ? | by Dheeraj Singh  Bhadori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— how to use MVVM in android example ? | by Dheeraj Singh  Bhadoria | Medi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11" cy="19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DA7D" w14:textId="2E1A035D" w:rsidR="005B4512" w:rsidRDefault="00196B66" w:rsidP="005B4512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5B4512">
        <w:t>. ábra: MVVM architektúra</w:t>
      </w:r>
    </w:p>
    <w:p w14:paraId="288BBE25" w14:textId="51743678" w:rsidR="00D43D1E" w:rsidRDefault="00D43D1E" w:rsidP="00D43D1E">
      <w:pPr>
        <w:pStyle w:val="Cmsor3"/>
      </w:pPr>
      <w:bookmarkStart w:id="35" w:name="_Toc151856669"/>
      <w:proofErr w:type="spellStart"/>
      <w:r>
        <w:t>Paho</w:t>
      </w:r>
      <w:proofErr w:type="spellEnd"/>
      <w:r>
        <w:t xml:space="preserve"> MQTT kliens</w:t>
      </w:r>
      <w:bookmarkEnd w:id="35"/>
    </w:p>
    <w:p w14:paraId="58F3E196" w14:textId="77777777" w:rsidR="00525401" w:rsidRDefault="009635A3" w:rsidP="009635A3">
      <w:r>
        <w:t>Több olyan csomag is elérhető</w:t>
      </w:r>
      <w:r w:rsidR="003970BD">
        <w:t xml:space="preserve"> az interneten</w:t>
      </w:r>
      <w:r>
        <w:t xml:space="preserve">, aminek segítségével </w:t>
      </w:r>
      <w:proofErr w:type="spellStart"/>
      <w:r>
        <w:t>androidos</w:t>
      </w:r>
      <w:proofErr w:type="spellEnd"/>
      <w:r>
        <w:t xml:space="preserve"> alkalmazásban tudunk </w:t>
      </w:r>
      <w:proofErr w:type="spellStart"/>
      <w:r>
        <w:t>mqtt</w:t>
      </w:r>
      <w:proofErr w:type="spellEnd"/>
      <w:r>
        <w:t xml:space="preserve"> üzeneteket kezelni, ezek közül a </w:t>
      </w:r>
      <w:proofErr w:type="spellStart"/>
      <w:r>
        <w:t>paho</w:t>
      </w:r>
      <w:proofErr w:type="spellEnd"/>
      <w:r>
        <w:t xml:space="preserve"> </w:t>
      </w:r>
      <w:proofErr w:type="spellStart"/>
      <w:r>
        <w:t>mqtt</w:t>
      </w:r>
      <w:proofErr w:type="spellEnd"/>
      <w:r>
        <w:t xml:space="preserve"> klienst választottam, mivel ehhez találtam a legtöbb dokumentációt, példakódot, segédletet. A példakódok miatt</w:t>
      </w:r>
      <w:r w:rsidR="003970BD">
        <w:t xml:space="preserve"> </w:t>
      </w:r>
      <w:r>
        <w:t xml:space="preserve">a rendszerbe való integrálása eleinte nagyon könnyen ment, viszont hamar abba a problémába ütköztem, hogy az egyik fájlban egy olyan </w:t>
      </w:r>
      <w:proofErr w:type="spellStart"/>
      <w:r>
        <w:t>flaget</w:t>
      </w:r>
      <w:proofErr w:type="spellEnd"/>
      <w:r>
        <w:t xml:space="preserve"> használnak, ami android 12-től már nem támogatott. Mivel ezt a kódot nem én írtam, hanem az importált csomag használja, így nem tudtam csak egyszerűen átírni. Szerencsére azonban nyílt forráskódú, </w:t>
      </w:r>
      <w:proofErr w:type="spellStart"/>
      <w:r>
        <w:t>githubon</w:t>
      </w:r>
      <w:proofErr w:type="spellEnd"/>
      <w:r>
        <w:t xml:space="preserve"> megtalálható, és már több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is érkezett ennek a </w:t>
      </w:r>
      <w:r>
        <w:lastRenderedPageBreak/>
        <w:t>problémának a kijavítására</w:t>
      </w:r>
      <w:r w:rsidR="003970BD">
        <w:t>, í</w:t>
      </w:r>
      <w:r>
        <w:t xml:space="preserve">gy tudtam találni egy olyan változatot, amit már egy felhasználó kijavított, és a </w:t>
      </w:r>
      <w:proofErr w:type="spellStart"/>
      <w:r>
        <w:t>jitpack</w:t>
      </w:r>
      <w:proofErr w:type="spellEnd"/>
      <w:r>
        <w:t xml:space="preserve"> segítségével az ő kódját tudtam használni.</w:t>
      </w:r>
    </w:p>
    <w:p w14:paraId="3AC0A758" w14:textId="5E23D09E" w:rsidR="00C50341" w:rsidRDefault="00C50341" w:rsidP="00525401">
      <w:pPr>
        <w:pStyle w:val="Cmsor3"/>
      </w:pPr>
      <w:r>
        <w:t>Navigáció</w:t>
      </w:r>
    </w:p>
    <w:p w14:paraId="6ED3E82A" w14:textId="77777777" w:rsidR="00C50341" w:rsidRPr="00C50341" w:rsidRDefault="00C50341" w:rsidP="00C50341"/>
    <w:p w14:paraId="1F222B2F" w14:textId="739874AB" w:rsidR="00525401" w:rsidRDefault="00525401" w:rsidP="00525401">
      <w:pPr>
        <w:pStyle w:val="Cmsor3"/>
      </w:pP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</w:p>
    <w:p w14:paraId="155E403B" w14:textId="0D864883" w:rsidR="00D43D1E" w:rsidRDefault="00525401" w:rsidP="009635A3">
      <w:pPr>
        <w:rPr>
          <w:rFonts w:cs="Arial"/>
          <w:b/>
          <w:bCs/>
          <w:iCs/>
          <w:sz w:val="32"/>
          <w:szCs w:val="28"/>
        </w:rPr>
      </w:pPr>
      <w:r>
        <w:t xml:space="preserve">A </w:t>
      </w:r>
      <w:proofErr w:type="spellStart"/>
      <w:r>
        <w:t>Jetpack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egy modern </w:t>
      </w:r>
      <w:proofErr w:type="spellStart"/>
      <w:r>
        <w:t>toolkit</w:t>
      </w:r>
      <w:proofErr w:type="spellEnd"/>
      <w:r>
        <w:t xml:space="preserve"> UI készítéséhez</w:t>
      </w:r>
      <w:r>
        <w:t xml:space="preserve">, ami által a </w:t>
      </w:r>
      <w:proofErr w:type="spellStart"/>
      <w:r>
        <w:t>kotlin</w:t>
      </w:r>
      <w:proofErr w:type="spellEnd"/>
      <w:r>
        <w:t xml:space="preserve"> kódban írhatjuk le a UI paramétereit</w:t>
      </w:r>
      <w:r w:rsidR="00E51A76">
        <w:t>, ami alapján a</w:t>
      </w:r>
      <w:r>
        <w:t xml:space="preserve"> </w:t>
      </w:r>
      <w:proofErr w:type="spellStart"/>
      <w:r>
        <w:t>compose</w:t>
      </w:r>
      <w:proofErr w:type="spellEnd"/>
      <w:r>
        <w:t xml:space="preserve"> motor generálja a</w:t>
      </w:r>
      <w:r w:rsidR="00E51A76">
        <w:t xml:space="preserve"> felületet</w:t>
      </w:r>
      <w:r>
        <w:t>.</w:t>
      </w:r>
      <w:r w:rsidR="004F00C1">
        <w:t xml:space="preserve"> Előnyei, hogy kevesebb kóddal tudjuk ugyanazt a nézetet elérni, nincs szükség hozzá a korábban megszokott XML </w:t>
      </w:r>
      <w:proofErr w:type="spellStart"/>
      <w:r w:rsidR="004F00C1">
        <w:t>layoutra</w:t>
      </w:r>
      <w:proofErr w:type="spellEnd"/>
      <w:r w:rsidR="004F00C1">
        <w:t xml:space="preserve">. Könnyebben </w:t>
      </w:r>
      <w:proofErr w:type="spellStart"/>
      <w:r w:rsidR="004F00C1">
        <w:t>újrafelhasználható</w:t>
      </w:r>
      <w:proofErr w:type="spellEnd"/>
      <w:r w:rsidR="004F00C1">
        <w:t xml:space="preserve">, hatékonyabb, illetve sokkal egyszerűbb így eljuttatni a megjelenítendő adatokat a felülethez. Készíthetünk hozzá </w:t>
      </w:r>
      <w:proofErr w:type="spellStart"/>
      <w:r w:rsidR="004F00C1">
        <w:t>p</w:t>
      </w:r>
      <w:r w:rsidR="007D7539">
        <w:t>re</w:t>
      </w:r>
      <w:r w:rsidR="004F00C1">
        <w:t>view-kat</w:t>
      </w:r>
      <w:proofErr w:type="spellEnd"/>
      <w:r w:rsidR="004F00C1">
        <w:t xml:space="preserve">, aminek köszönhetően nem kell lefuttatni a programot ahhoz, hogy egy adott nézet elrendezését megtekinthessük, ami különösen a fejlesztés korai szakaszában nagyon hasznos. A fentebb említett </w:t>
      </w:r>
      <w:proofErr w:type="spellStart"/>
      <w:r w:rsidR="004F00C1">
        <w:t>androidalapú</w:t>
      </w:r>
      <w:proofErr w:type="spellEnd"/>
      <w:r w:rsidR="004F00C1">
        <w:t xml:space="preserve"> szoftverfejlesztés tárgy keretein belül jobban megismerhettem ezt a technológiát</w:t>
      </w:r>
      <w:r w:rsidR="007F2AC4">
        <w:t>, így emiatt és sok előnyös tulajdonsága miatt természetes volt, hogy most is ezt fogom választani.</w:t>
      </w:r>
    </w:p>
    <w:p w14:paraId="24A74860" w14:textId="725A82F1" w:rsidR="009A749B" w:rsidRDefault="009A749B" w:rsidP="009A749B">
      <w:pPr>
        <w:pStyle w:val="Cmsor2"/>
      </w:pPr>
      <w:bookmarkStart w:id="36" w:name="_Toc151856670"/>
      <w:r>
        <w:t>Felhasználói felület</w:t>
      </w:r>
      <w:bookmarkEnd w:id="36"/>
    </w:p>
    <w:p w14:paraId="3E27A136" w14:textId="77777777" w:rsidR="00541E40" w:rsidRDefault="009A749B" w:rsidP="00541E40">
      <w:r>
        <w:t xml:space="preserve">Az alkalmazás három fő képernyővel rendelkezik. Megnyitáskor a </w:t>
      </w:r>
      <w:proofErr w:type="spellStart"/>
      <w:r>
        <w:t>Settings</w:t>
      </w:r>
      <w:proofErr w:type="spellEnd"/>
      <w:r>
        <w:t xml:space="preserve"> képernyőn találjuk magunkat, ahol beállíthatjuk, melyik </w:t>
      </w:r>
      <w:proofErr w:type="spellStart"/>
      <w:r>
        <w:t>mqtt</w:t>
      </w:r>
      <w:proofErr w:type="spellEnd"/>
      <w:r>
        <w:t xml:space="preserve"> brókerhez akarunk csatlakozni, illetve </w:t>
      </w:r>
      <w:r w:rsidR="008849B2">
        <w:t xml:space="preserve">megadhatjuk az üvegház fő egységének az MQTT </w:t>
      </w:r>
      <w:proofErr w:type="spellStart"/>
      <w:r w:rsidR="008849B2">
        <w:t>topicját</w:t>
      </w:r>
      <w:proofErr w:type="spellEnd"/>
      <w:r w:rsidR="008849B2">
        <w:t>.</w:t>
      </w:r>
      <w:r w:rsidR="00B75F58">
        <w:t xml:space="preserve"> Amennyiben sikeres volt a kapcsolódás, egy </w:t>
      </w:r>
      <w:proofErr w:type="spellStart"/>
      <w:r w:rsidR="00B75F58">
        <w:t>Toast</w:t>
      </w:r>
      <w:proofErr w:type="spellEnd"/>
      <w:r w:rsidR="00B75F58">
        <w:t xml:space="preserve"> üzenetet láthatunk, ami ezt megerősíti.</w:t>
      </w:r>
    </w:p>
    <w:p w14:paraId="338050BC" w14:textId="6E8C41A1" w:rsidR="00865C5C" w:rsidRDefault="00865C5C" w:rsidP="00541E40">
      <w:r>
        <w:t xml:space="preserve">Átlépve a General fülre találhatjuk meg a központi egységhez csatolt érzékelőket és beavatkozókat. Amennyiben 500 alatt van a </w:t>
      </w:r>
      <w:proofErr w:type="spellStart"/>
      <w:r>
        <w:t>water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érték, az alkalmazás egy figyelmeztető üzenettel jelzi, hogy kevés víz van a tartályban, töltsük fel azt. Hogyha elegendő a víz, az üzenet eltűnik. A Red, </w:t>
      </w:r>
      <w:proofErr w:type="spellStart"/>
      <w:r>
        <w:t>Green</w:t>
      </w:r>
      <w:proofErr w:type="spellEnd"/>
      <w:r>
        <w:t xml:space="preserve">, </w:t>
      </w:r>
      <w:proofErr w:type="spellStart"/>
      <w:r>
        <w:t>Blue</w:t>
      </w:r>
      <w:proofErr w:type="spellEnd"/>
      <w:r>
        <w:t xml:space="preserve"> mezőkben</w:t>
      </w:r>
      <w:r w:rsidR="00596DA1">
        <w:t xml:space="preserve"> 0-255-ig adhatjuk meg, milyen </w:t>
      </w:r>
      <w:proofErr w:type="spellStart"/>
      <w:r w:rsidR="00596DA1">
        <w:t>rgb</w:t>
      </w:r>
      <w:proofErr w:type="spellEnd"/>
      <w:r w:rsidR="00596DA1">
        <w:t xml:space="preserve"> értéket vegyen fel a LED világítás, ami akkor kerül beállításra, ha a </w:t>
      </w:r>
      <w:proofErr w:type="spellStart"/>
      <w:r w:rsidR="00596DA1">
        <w:t>Change</w:t>
      </w:r>
      <w:proofErr w:type="spellEnd"/>
      <w:r w:rsidR="00596DA1">
        <w:t xml:space="preserve"> </w:t>
      </w:r>
      <w:proofErr w:type="spellStart"/>
      <w:r w:rsidR="00596DA1">
        <w:t>light</w:t>
      </w:r>
      <w:proofErr w:type="spellEnd"/>
      <w:r w:rsidR="00596DA1">
        <w:t xml:space="preserve"> gombra rányomunk, </w:t>
      </w:r>
      <w:r w:rsidR="001F573F">
        <w:t>aminek feladata elküldeni</w:t>
      </w:r>
      <w:r w:rsidR="00596DA1">
        <w:t xml:space="preserve"> az </w:t>
      </w:r>
      <w:proofErr w:type="spellStart"/>
      <w:r w:rsidR="00596DA1">
        <w:t>mqtt</w:t>
      </w:r>
      <w:proofErr w:type="spellEnd"/>
      <w:r w:rsidR="00596DA1">
        <w:t xml:space="preserve"> üzenetet a megfelelő </w:t>
      </w:r>
      <w:proofErr w:type="spellStart"/>
      <w:r w:rsidR="00596DA1">
        <w:t>topicra</w:t>
      </w:r>
      <w:proofErr w:type="spellEnd"/>
      <w:r w:rsidR="00596DA1">
        <w:t>.</w:t>
      </w:r>
      <w:r w:rsidR="00D43D1E">
        <w:t xml:space="preserve"> A Start </w:t>
      </w:r>
      <w:proofErr w:type="spellStart"/>
      <w:r w:rsidR="00D43D1E">
        <w:t>ventilator</w:t>
      </w:r>
      <w:proofErr w:type="spellEnd"/>
      <w:r w:rsidR="00D43D1E">
        <w:t xml:space="preserve"> gombbal a ventilátort indíthatjuk el, az Open </w:t>
      </w:r>
      <w:proofErr w:type="spellStart"/>
      <w:r w:rsidR="00D43D1E">
        <w:t>window</w:t>
      </w:r>
      <w:proofErr w:type="spellEnd"/>
      <w:r w:rsidR="00D43D1E">
        <w:t xml:space="preserve"> gombbal az ablakot </w:t>
      </w:r>
      <w:proofErr w:type="spellStart"/>
      <w:r w:rsidR="00D43D1E">
        <w:t>kinyittathatjuk</w:t>
      </w:r>
      <w:proofErr w:type="spellEnd"/>
      <w:r w:rsidR="00D43D1E">
        <w:t xml:space="preserve">, a </w:t>
      </w:r>
      <w:proofErr w:type="spellStart"/>
      <w:r w:rsidR="00D43D1E">
        <w:t>Close</w:t>
      </w:r>
      <w:proofErr w:type="spellEnd"/>
      <w:r w:rsidR="00D43D1E">
        <w:t xml:space="preserve"> </w:t>
      </w:r>
      <w:proofErr w:type="spellStart"/>
      <w:r w:rsidR="00D43D1E">
        <w:t>window</w:t>
      </w:r>
      <w:proofErr w:type="spellEnd"/>
      <w:r w:rsidR="00D43D1E">
        <w:t xml:space="preserve"> gombbal pedig bezárhatjuk.</w:t>
      </w:r>
    </w:p>
    <w:p w14:paraId="2AB5A7F0" w14:textId="77777777" w:rsidR="00541E40" w:rsidRDefault="00541E40" w:rsidP="00541E40">
      <w:pPr>
        <w:pStyle w:val="Kp"/>
      </w:pPr>
      <w:r>
        <w:rPr>
          <w:noProof/>
        </w:rPr>
        <w:lastRenderedPageBreak/>
        <w:drawing>
          <wp:inline distT="0" distB="0" distL="0" distR="0" wp14:anchorId="28B90D87" wp14:editId="39C037C5">
            <wp:extent cx="4080294" cy="4321159"/>
            <wp:effectExtent l="0" t="0" r="0" b="3810"/>
            <wp:docPr id="50677499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499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09" cy="4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6E05" w14:textId="0C3ACB9D" w:rsidR="00541E40" w:rsidRDefault="00196B66" w:rsidP="00541E40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541E40">
        <w:t xml:space="preserve">. ábra: </w:t>
      </w:r>
      <w:proofErr w:type="spellStart"/>
      <w:r w:rsidR="00541E40">
        <w:t>Settings</w:t>
      </w:r>
      <w:proofErr w:type="spellEnd"/>
      <w:r w:rsidR="00541E40">
        <w:t xml:space="preserve"> és General képernyők</w:t>
      </w:r>
    </w:p>
    <w:p w14:paraId="4EE23F41" w14:textId="7B69FC1C" w:rsidR="00D43D1E" w:rsidRDefault="00D43D1E" w:rsidP="00D43D1E">
      <w:r>
        <w:t>A Sectors fülre kattintva láthatjuk a szektorokat felsorolva a listában. Hogyha szeretnénk újat hozzáadni, azt a jobb alsó sarokban található plusz gombbal tehetjük meg, ekkor egy hasonló képernyő jelenik meg, mint ami a középső képernyőképen látható.</w:t>
      </w:r>
      <w:r w:rsidR="004E5103">
        <w:t xml:space="preserve"> Mentés után a szektorok listájához kerülünk, ahol egy adott szektorra kattintva megjelenik a jobb oldali képernyőképen látható ablak, ahol az adott szektorhoz tartozó szenzorok értékeit láthatjuk. A </w:t>
      </w:r>
      <w:proofErr w:type="spellStart"/>
      <w:r w:rsidR="004E5103">
        <w:t>Water</w:t>
      </w:r>
      <w:proofErr w:type="spellEnd"/>
      <w:r w:rsidR="004E5103">
        <w:t xml:space="preserve"> </w:t>
      </w:r>
      <w:proofErr w:type="spellStart"/>
      <w:r w:rsidR="004E5103">
        <w:t>it</w:t>
      </w:r>
      <w:proofErr w:type="spellEnd"/>
      <w:r w:rsidR="004E5103">
        <w:t xml:space="preserve"> gombra kattintva elindíthatjuk a locsolót, ami adott mennyiségű vizet pumpál a szektorba. A szektort a jobb felső sarokban lévő ceruza ikonra kattintva tudjuk szerkeszteni, a kuka ikonnal pedig törölni. Az összes szektor együttes törlésére is lehetőség van a szektorok listájának a képernyőjén, a bal alsó sarokban elhelyezkedő kuka lebegő gombbal.</w:t>
      </w:r>
    </w:p>
    <w:p w14:paraId="73180901" w14:textId="77777777" w:rsidR="00170F37" w:rsidRDefault="00170F37" w:rsidP="00170F37">
      <w:pPr>
        <w:pStyle w:val="Kp"/>
      </w:pPr>
      <w:r>
        <w:rPr>
          <w:noProof/>
        </w:rPr>
        <w:lastRenderedPageBreak/>
        <w:drawing>
          <wp:inline distT="0" distB="0" distL="0" distR="0" wp14:anchorId="6A76AB95" wp14:editId="36A02BE1">
            <wp:extent cx="5400040" cy="3812540"/>
            <wp:effectExtent l="0" t="0" r="0" b="0"/>
            <wp:docPr id="230450205" name="Kép 7" descr="A képen szöveg, képernyőkép, szá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50205" name="Kép 7" descr="A képen szöveg, képernyőkép, szá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3685" w14:textId="3D855E91" w:rsidR="00742CF3" w:rsidRDefault="00196B66" w:rsidP="00170F37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170F37">
        <w:t>. ábra: Sectors képernyő változatai</w:t>
      </w:r>
    </w:p>
    <w:p w14:paraId="2C45FC90" w14:textId="77777777" w:rsidR="00196B66" w:rsidRPr="00196B66" w:rsidRDefault="00196B66" w:rsidP="00196B66">
      <w:pPr>
        <w:ind w:firstLine="0"/>
      </w:pPr>
    </w:p>
    <w:p w14:paraId="7373746F" w14:textId="3EAA6A1D" w:rsidR="00541E40" w:rsidRDefault="00541E40" w:rsidP="00541E40">
      <w:pPr>
        <w:pStyle w:val="Kp"/>
      </w:pPr>
      <w:r w:rsidRPr="00541E40">
        <w:t xml:space="preserve"> </w:t>
      </w:r>
    </w:p>
    <w:p w14:paraId="46BF91C4" w14:textId="171F43FD" w:rsidR="00B4104A" w:rsidRDefault="00B4104A" w:rsidP="00700E3A">
      <w:pPr>
        <w:pStyle w:val="Cmsor1"/>
      </w:pPr>
      <w:bookmarkStart w:id="37" w:name="_Toc151856671"/>
      <w:r>
        <w:lastRenderedPageBreak/>
        <w:t>Utolsó simítások</w:t>
      </w:r>
      <w:bookmarkEnd w:id="4"/>
      <w:bookmarkEnd w:id="37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8" w:name="_Toc151856672"/>
      <w:r w:rsidRPr="00B50CAA">
        <w:lastRenderedPageBreak/>
        <w:t>Irodalomjegyzék</w:t>
      </w:r>
      <w:bookmarkEnd w:id="38"/>
    </w:p>
    <w:p w14:paraId="1056D64D" w14:textId="77777777" w:rsidR="00B50CAA" w:rsidRPr="00EE1A1F" w:rsidRDefault="00EE1A1F" w:rsidP="006F512E">
      <w:pPr>
        <w:pStyle w:val="Irodalomjegyzksor"/>
      </w:pPr>
      <w:bookmarkStart w:id="39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9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8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9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40" w:name="_Toc151856673"/>
      <w:r>
        <w:lastRenderedPageBreak/>
        <w:t>Függelék</w:t>
      </w:r>
      <w:bookmarkEnd w:id="40"/>
    </w:p>
    <w:p w14:paraId="5747A86F" w14:textId="77777777" w:rsidR="00B50CAA" w:rsidRDefault="00B50CAA" w:rsidP="00B50CAA"/>
    <w:sectPr w:rsidR="00B50CAA" w:rsidSect="0056267F">
      <w:headerReference w:type="even" r:id="rId30"/>
      <w:footerReference w:type="default" r:id="rId31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9C83D" w14:textId="77777777" w:rsidR="00FB12B3" w:rsidRDefault="00FB12B3">
      <w:r>
        <w:separator/>
      </w:r>
    </w:p>
  </w:endnote>
  <w:endnote w:type="continuationSeparator" w:id="0">
    <w:p w14:paraId="23E3121D" w14:textId="77777777" w:rsidR="00FB12B3" w:rsidRDefault="00FB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38BF2" w14:textId="77777777" w:rsidR="00FB12B3" w:rsidRDefault="00FB12B3">
      <w:r>
        <w:separator/>
      </w:r>
    </w:p>
  </w:footnote>
  <w:footnote w:type="continuationSeparator" w:id="0">
    <w:p w14:paraId="0821EF6C" w14:textId="77777777" w:rsidR="00FB12B3" w:rsidRDefault="00FB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7C9"/>
    <w:rsid w:val="0001192F"/>
    <w:rsid w:val="00026A2B"/>
    <w:rsid w:val="00076784"/>
    <w:rsid w:val="000943F4"/>
    <w:rsid w:val="0009575A"/>
    <w:rsid w:val="000A1620"/>
    <w:rsid w:val="000A7483"/>
    <w:rsid w:val="000B0DDD"/>
    <w:rsid w:val="000B1BB6"/>
    <w:rsid w:val="000B53E0"/>
    <w:rsid w:val="000D3E92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0F37"/>
    <w:rsid w:val="00171054"/>
    <w:rsid w:val="00171EF5"/>
    <w:rsid w:val="001773F4"/>
    <w:rsid w:val="00196B66"/>
    <w:rsid w:val="001A57BC"/>
    <w:rsid w:val="001B28B8"/>
    <w:rsid w:val="001B2E35"/>
    <w:rsid w:val="001E19A1"/>
    <w:rsid w:val="001F573F"/>
    <w:rsid w:val="001F7591"/>
    <w:rsid w:val="002102C3"/>
    <w:rsid w:val="002243AD"/>
    <w:rsid w:val="00225F65"/>
    <w:rsid w:val="00227347"/>
    <w:rsid w:val="0024799B"/>
    <w:rsid w:val="00267677"/>
    <w:rsid w:val="002841F9"/>
    <w:rsid w:val="00290B66"/>
    <w:rsid w:val="00291BFC"/>
    <w:rsid w:val="002A2BC0"/>
    <w:rsid w:val="002A475A"/>
    <w:rsid w:val="002B20FF"/>
    <w:rsid w:val="002C15DA"/>
    <w:rsid w:val="002C489F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85C94"/>
    <w:rsid w:val="003970BD"/>
    <w:rsid w:val="003A4CDB"/>
    <w:rsid w:val="003A5623"/>
    <w:rsid w:val="003B0B80"/>
    <w:rsid w:val="003B2246"/>
    <w:rsid w:val="003C4A76"/>
    <w:rsid w:val="003E70B1"/>
    <w:rsid w:val="003F5425"/>
    <w:rsid w:val="004056BB"/>
    <w:rsid w:val="00410924"/>
    <w:rsid w:val="00413A0B"/>
    <w:rsid w:val="0048395A"/>
    <w:rsid w:val="004851C7"/>
    <w:rsid w:val="00486C1A"/>
    <w:rsid w:val="004A4B8D"/>
    <w:rsid w:val="004D66E2"/>
    <w:rsid w:val="004E2649"/>
    <w:rsid w:val="004E5103"/>
    <w:rsid w:val="004F00C1"/>
    <w:rsid w:val="004F69BF"/>
    <w:rsid w:val="00502A30"/>
    <w:rsid w:val="005202C0"/>
    <w:rsid w:val="00524804"/>
    <w:rsid w:val="00525401"/>
    <w:rsid w:val="00541E40"/>
    <w:rsid w:val="00550455"/>
    <w:rsid w:val="005524FC"/>
    <w:rsid w:val="00557568"/>
    <w:rsid w:val="0056267F"/>
    <w:rsid w:val="00570A6C"/>
    <w:rsid w:val="00576495"/>
    <w:rsid w:val="00596DA1"/>
    <w:rsid w:val="005B4512"/>
    <w:rsid w:val="005C06AC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5EF3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A2902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039C4"/>
    <w:rsid w:val="00722E74"/>
    <w:rsid w:val="00730B3C"/>
    <w:rsid w:val="00742A0B"/>
    <w:rsid w:val="00742CF3"/>
    <w:rsid w:val="007578E0"/>
    <w:rsid w:val="00760739"/>
    <w:rsid w:val="00774862"/>
    <w:rsid w:val="00777AFB"/>
    <w:rsid w:val="00797F1D"/>
    <w:rsid w:val="007A0B87"/>
    <w:rsid w:val="007A3E00"/>
    <w:rsid w:val="007C149D"/>
    <w:rsid w:val="007D6811"/>
    <w:rsid w:val="007D7539"/>
    <w:rsid w:val="007F2AC4"/>
    <w:rsid w:val="007F6668"/>
    <w:rsid w:val="00816BCB"/>
    <w:rsid w:val="00820ED2"/>
    <w:rsid w:val="0083419A"/>
    <w:rsid w:val="00853725"/>
    <w:rsid w:val="00854BDC"/>
    <w:rsid w:val="00856D64"/>
    <w:rsid w:val="00865C5C"/>
    <w:rsid w:val="008849B2"/>
    <w:rsid w:val="008B2156"/>
    <w:rsid w:val="008B4F83"/>
    <w:rsid w:val="008D17C5"/>
    <w:rsid w:val="008E7228"/>
    <w:rsid w:val="0090541F"/>
    <w:rsid w:val="00937C7A"/>
    <w:rsid w:val="00940CB1"/>
    <w:rsid w:val="009635A3"/>
    <w:rsid w:val="0098532E"/>
    <w:rsid w:val="009A32B9"/>
    <w:rsid w:val="009A58A8"/>
    <w:rsid w:val="009A749B"/>
    <w:rsid w:val="009B1AB8"/>
    <w:rsid w:val="009C1C93"/>
    <w:rsid w:val="009E26BA"/>
    <w:rsid w:val="009E3C11"/>
    <w:rsid w:val="009E67D2"/>
    <w:rsid w:val="00A07F0C"/>
    <w:rsid w:val="00A12A25"/>
    <w:rsid w:val="00A27F77"/>
    <w:rsid w:val="00A34DC4"/>
    <w:rsid w:val="00A5773E"/>
    <w:rsid w:val="00A7046F"/>
    <w:rsid w:val="00A82209"/>
    <w:rsid w:val="00A93545"/>
    <w:rsid w:val="00AA54F5"/>
    <w:rsid w:val="00AA60DB"/>
    <w:rsid w:val="00AB511F"/>
    <w:rsid w:val="00AC2CB1"/>
    <w:rsid w:val="00AC5F67"/>
    <w:rsid w:val="00AE05C4"/>
    <w:rsid w:val="00AE33A1"/>
    <w:rsid w:val="00AF53C9"/>
    <w:rsid w:val="00B003C2"/>
    <w:rsid w:val="00B13FD0"/>
    <w:rsid w:val="00B27194"/>
    <w:rsid w:val="00B4104A"/>
    <w:rsid w:val="00B50CAA"/>
    <w:rsid w:val="00B75F58"/>
    <w:rsid w:val="00B80867"/>
    <w:rsid w:val="00B96880"/>
    <w:rsid w:val="00BF4292"/>
    <w:rsid w:val="00C00B3C"/>
    <w:rsid w:val="00C06FA3"/>
    <w:rsid w:val="00C2686E"/>
    <w:rsid w:val="00C31260"/>
    <w:rsid w:val="00C41CF8"/>
    <w:rsid w:val="00C50341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43D1E"/>
    <w:rsid w:val="00D53F5A"/>
    <w:rsid w:val="00D73EB5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51A76"/>
    <w:rsid w:val="00E816BE"/>
    <w:rsid w:val="00E8385C"/>
    <w:rsid w:val="00E8542D"/>
    <w:rsid w:val="00E86A0C"/>
    <w:rsid w:val="00EC4756"/>
    <w:rsid w:val="00ED24FC"/>
    <w:rsid w:val="00EE1A1F"/>
    <w:rsid w:val="00EE2264"/>
    <w:rsid w:val="00EF72A8"/>
    <w:rsid w:val="00F050F9"/>
    <w:rsid w:val="00F44F6B"/>
    <w:rsid w:val="00F471EC"/>
    <w:rsid w:val="00F7533F"/>
    <w:rsid w:val="00FB12B3"/>
    <w:rsid w:val="00FB27D0"/>
    <w:rsid w:val="00FC4A8A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en.wikipedia.org/wiki/Evaluation_strateg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ni.com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8359</TotalTime>
  <Pages>28</Pages>
  <Words>3233</Words>
  <Characters>22313</Characters>
  <Application>Microsoft Office Word</Application>
  <DocSecurity>0</DocSecurity>
  <Lines>185</Lines>
  <Paragraphs>50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25496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111</cp:revision>
  <cp:lastPrinted>2002-07-08T12:51:00Z</cp:lastPrinted>
  <dcterms:created xsi:type="dcterms:W3CDTF">2023-02-27T06:58:00Z</dcterms:created>
  <dcterms:modified xsi:type="dcterms:W3CDTF">2023-11-26T15:39:00Z</dcterms:modified>
</cp:coreProperties>
</file>