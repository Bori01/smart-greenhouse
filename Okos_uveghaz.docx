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FAA32" w14:textId="77777777" w:rsidR="00816BCB" w:rsidRPr="00B50CAA" w:rsidRDefault="00816BCB" w:rsidP="00816BCB">
      <w:pPr>
        <w:pStyle w:val="Nyilatkozatcm"/>
      </w:pPr>
      <w:r w:rsidRPr="00B50CAA">
        <w:t>FELADATKIÍRÁS</w:t>
      </w:r>
    </w:p>
    <w:p w14:paraId="1A511E34" w14:textId="77777777" w:rsidR="00816BCB" w:rsidRPr="00B50CAA" w:rsidRDefault="00350AEC" w:rsidP="003A4CDB">
      <w:r w:rsidRPr="00350AEC">
        <w:t xml:space="preserve">A feladatkiírást a </w:t>
      </w:r>
      <w:r w:rsidRPr="002102C3">
        <w:rPr>
          <w:rStyle w:val="Kiemels2"/>
        </w:rPr>
        <w:t>tanszék saját előírása szerint</w:t>
      </w:r>
      <w:r w:rsidRPr="00350AEC">
        <w:t xml:space="preserve"> vagy </w:t>
      </w:r>
      <w:r w:rsidR="008E7228">
        <w:t xml:space="preserve">a </w:t>
      </w:r>
      <w:r w:rsidRPr="00350AEC">
        <w:t>tanszéki adminisztrációban lehet átvenni, és a tanszéki pecséttel ellátott, a tanszékvezető által aláírt lapot kell belefűzni a leadott munkába, vagy a tanszékvezető által elektronikusan jóváhagyott feladatkiírás</w:t>
      </w:r>
      <w:r>
        <w:t xml:space="preserve">t kell a Diplomaterv Portálról </w:t>
      </w:r>
      <w:r w:rsidRPr="00350AEC">
        <w:t>letölteni és a leadott munkába belefűzni (ezen oldal HELYETT, ez az oldal csak útmutatás). Az elektronikusan feltöltött dolgozatban már nem kell megismételni a feladatkiírást.</w:t>
      </w:r>
    </w:p>
    <w:p w14:paraId="350062CB" w14:textId="349BA291" w:rsidR="0063585C" w:rsidRPr="004851C7" w:rsidRDefault="00816BCB" w:rsidP="00D429F2">
      <w:pPr>
        <w:pStyle w:val="Cmlaplog"/>
      </w:pPr>
      <w:r>
        <w:br w:type="page"/>
      </w:r>
      <w:r w:rsidR="00760739" w:rsidRPr="004851C7">
        <w:rPr>
          <w:noProof/>
          <w:lang w:eastAsia="hu-HU"/>
        </w:rPr>
        <w:lastRenderedPageBreak/>
        <w:drawing>
          <wp:inline distT="0" distB="0" distL="0" distR="0" wp14:anchorId="5D62D356" wp14:editId="5A742426">
            <wp:extent cx="1933575" cy="54292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DE89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99810F9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09D00D2E" w14:textId="707BC2C8" w:rsidR="004851C7" w:rsidRDefault="00000000" w:rsidP="00D429F2">
      <w:pPr>
        <w:pStyle w:val="Cmlapkarstanszk"/>
      </w:pPr>
      <w:fldSimple w:instr=" DOCPROPERTY  Company  \* MERGEFORMAT ">
        <w:r w:rsidR="00550455" w:rsidRPr="00550455">
          <w:t>Hálózati Rendszerek és Szolgáltatások Tanszék (HIT)</w:t>
        </w:r>
      </w:fldSimple>
      <w:r w:rsidR="00550455">
        <w:t xml:space="preserve"> </w:t>
      </w:r>
    </w:p>
    <w:p w14:paraId="0D9666B2" w14:textId="77777777" w:rsidR="004851C7" w:rsidRDefault="004851C7"/>
    <w:p w14:paraId="5DEE6AFE" w14:textId="77777777" w:rsidR="004851C7" w:rsidRDefault="004851C7"/>
    <w:p w14:paraId="1E8B722F" w14:textId="77777777" w:rsidR="004851C7" w:rsidRDefault="004851C7"/>
    <w:p w14:paraId="66A83BBB" w14:textId="77777777" w:rsidR="004851C7" w:rsidRDefault="004851C7"/>
    <w:p w14:paraId="5E696097" w14:textId="77777777" w:rsidR="004851C7" w:rsidRDefault="004851C7" w:rsidP="00550455">
      <w:pPr>
        <w:ind w:firstLine="0"/>
      </w:pPr>
    </w:p>
    <w:p w14:paraId="0BAB6244" w14:textId="77777777" w:rsidR="004851C7" w:rsidRPr="00B50CAA" w:rsidRDefault="004851C7"/>
    <w:p w14:paraId="48E58346" w14:textId="47F5303D" w:rsidR="0063585C" w:rsidRPr="00B50CAA" w:rsidRDefault="00550455" w:rsidP="00171054">
      <w:pPr>
        <w:pStyle w:val="Cmlapszerz"/>
      </w:pPr>
      <w:r>
        <w:t>Nagy Borbála</w:t>
      </w:r>
    </w:p>
    <w:p w14:paraId="5532B58E" w14:textId="32BA98F7" w:rsidR="0063585C" w:rsidRPr="00550455" w:rsidRDefault="00550455" w:rsidP="00550455">
      <w:pPr>
        <w:pStyle w:val="Alcm"/>
        <w:rPr>
          <w:sz w:val="28"/>
          <w:szCs w:val="22"/>
        </w:rPr>
      </w:pPr>
      <w:r w:rsidRPr="00550455">
        <w:t>Fenntartható mezőgazdaságot támogató okos üvegház fejlesztése IoT technológiákkal</w:t>
      </w:r>
      <w:r w:rsidRPr="00550455">
        <w:rPr>
          <w:sz w:val="28"/>
          <w:szCs w:val="22"/>
        </w:rPr>
        <w:t xml:space="preserve"> </w:t>
      </w:r>
    </w:p>
    <w:p w14:paraId="156BF04A" w14:textId="0B72FD6C" w:rsidR="0063585C" w:rsidRPr="00D429F2" w:rsidRDefault="00760739" w:rsidP="00550455">
      <w:pPr>
        <w:pStyle w:val="Alcm"/>
      </w:pPr>
      <w:r w:rsidRPr="00D429F2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3158549" wp14:editId="723DD6CB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0" r="3810" b="4445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20409" w14:textId="77777777" w:rsidR="0063585C" w:rsidRDefault="0063585C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Konzulens</w:t>
                            </w:r>
                          </w:p>
                          <w:p w14:paraId="5B11A3E3" w14:textId="7CD8718D" w:rsidR="0063585C" w:rsidRDefault="00413A0B" w:rsidP="00171054">
                            <w:pPr>
                              <w:pStyle w:val="Cmlapszerz"/>
                            </w:pPr>
                            <w:r>
                              <w:t>Gódor Győző</w:t>
                            </w:r>
                          </w:p>
                          <w:p w14:paraId="4EC91467" w14:textId="3F2A01EC" w:rsidR="0063585C" w:rsidRDefault="0063585C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A93545">
                              <w:rPr>
                                <w:noProof/>
                              </w:rPr>
                              <w:t>2023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15854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" stroked="f">
                <v:textbox>
                  <w:txbxContent>
                    <w:p w14:paraId="32720409" w14:textId="77777777" w:rsidR="0063585C" w:rsidRDefault="0063585C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Konzulens</w:t>
                      </w:r>
                    </w:p>
                    <w:p w14:paraId="5B11A3E3" w14:textId="7CD8718D" w:rsidR="0063585C" w:rsidRDefault="00413A0B" w:rsidP="00171054">
                      <w:pPr>
                        <w:pStyle w:val="Cmlapszerz"/>
                      </w:pPr>
                      <w:r>
                        <w:t>Gódor Győző</w:t>
                      </w:r>
                    </w:p>
                    <w:p w14:paraId="4EC91467" w14:textId="3F2A01EC" w:rsidR="0063585C" w:rsidRDefault="0063585C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A93545">
                        <w:rPr>
                          <w:noProof/>
                        </w:rPr>
                        <w:t>2023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8EE0958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01EF68A9" w14:textId="3549743A" w:rsidR="00E816BE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1755370" w:history="1">
        <w:r w:rsidR="00E816BE" w:rsidRPr="004A1960">
          <w:rPr>
            <w:rStyle w:val="Hiperhivatkozs"/>
            <w:noProof/>
          </w:rPr>
          <w:t>Összefoglaló</w:t>
        </w:r>
        <w:r w:rsidR="00E816BE">
          <w:rPr>
            <w:noProof/>
            <w:webHidden/>
          </w:rPr>
          <w:tab/>
        </w:r>
        <w:r w:rsidR="00E816BE">
          <w:rPr>
            <w:noProof/>
            <w:webHidden/>
          </w:rPr>
          <w:fldChar w:fldCharType="begin"/>
        </w:r>
        <w:r w:rsidR="00E816BE">
          <w:rPr>
            <w:noProof/>
            <w:webHidden/>
          </w:rPr>
          <w:instrText xml:space="preserve"> PAGEREF _Toc151755370 \h </w:instrText>
        </w:r>
        <w:r w:rsidR="00E816BE">
          <w:rPr>
            <w:noProof/>
            <w:webHidden/>
          </w:rPr>
        </w:r>
        <w:r w:rsidR="00E816BE">
          <w:rPr>
            <w:noProof/>
            <w:webHidden/>
          </w:rPr>
          <w:fldChar w:fldCharType="separate"/>
        </w:r>
        <w:r w:rsidR="00E816BE">
          <w:rPr>
            <w:noProof/>
            <w:webHidden/>
          </w:rPr>
          <w:t>5</w:t>
        </w:r>
        <w:r w:rsidR="00E816BE">
          <w:rPr>
            <w:noProof/>
            <w:webHidden/>
          </w:rPr>
          <w:fldChar w:fldCharType="end"/>
        </w:r>
      </w:hyperlink>
    </w:p>
    <w:p w14:paraId="588ED6A9" w14:textId="5D5AC081" w:rsidR="00E816BE" w:rsidRDefault="00E816BE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5371" w:history="1">
        <w:r w:rsidRPr="004A1960">
          <w:rPr>
            <w:rStyle w:val="Hiperhivatkozs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_Toc151755371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ACE053C" w14:textId="531A1FAC" w:rsidR="00E816BE" w:rsidRDefault="00E816BE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5372" w:history="1">
        <w:r w:rsidRPr="004A1960">
          <w:rPr>
            <w:rStyle w:val="Hiperhivatkozs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_Toc151755372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CABB898" w14:textId="37D08459" w:rsidR="00E816BE" w:rsidRDefault="00E816BE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5373" w:history="1">
        <w:r w:rsidRPr="004A1960">
          <w:rPr>
            <w:rStyle w:val="Hiperhivatkozs"/>
            <w:noProof/>
          </w:rPr>
          <w:t>2 Használt eszközök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_Toc151755373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2D58B56" w14:textId="50E1C7DB" w:rsidR="00E816BE" w:rsidRDefault="00E816BE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5374" w:history="1">
        <w:r w:rsidRPr="004A1960">
          <w:rPr>
            <w:rStyle w:val="Hiperhivatkozs"/>
            <w:noProof/>
          </w:rPr>
          <w:t>2.1 Érzékelők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_Toc151755374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54F6692" w14:textId="6AE6B61D" w:rsidR="00E816BE" w:rsidRDefault="00E816BE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5375" w:history="1">
        <w:r w:rsidRPr="004A1960">
          <w:rPr>
            <w:rStyle w:val="Hiperhivatkozs"/>
            <w:noProof/>
          </w:rPr>
          <w:t>2.1.1 Hőmérséklet és páratartalom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_Toc151755375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21E9A1F" w14:textId="558F9FF0" w:rsidR="00E816BE" w:rsidRDefault="00E816BE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5376" w:history="1">
        <w:r w:rsidRPr="004A1960">
          <w:rPr>
            <w:rStyle w:val="Hiperhivatkozs"/>
            <w:noProof/>
          </w:rPr>
          <w:t>2.1.2 Fényerősség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_Toc151755376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B0B821B" w14:textId="7EAD6367" w:rsidR="00E816BE" w:rsidRDefault="00E816BE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5377" w:history="1">
        <w:r w:rsidRPr="004A1960">
          <w:rPr>
            <w:rStyle w:val="Hiperhivatkozs"/>
            <w:noProof/>
          </w:rPr>
          <w:t>2.1.3 Talajnedvesség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_Toc151755377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38B46C4" w14:textId="39ABB41B" w:rsidR="00E816BE" w:rsidRDefault="00E816BE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5378" w:history="1">
        <w:r w:rsidRPr="004A1960">
          <w:rPr>
            <w:rStyle w:val="Hiperhivatkozs"/>
            <w:noProof/>
          </w:rPr>
          <w:t>2.1.4 Szélerősség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_Toc151755378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126718C" w14:textId="6EDF00D5" w:rsidR="00E816BE" w:rsidRDefault="00E816BE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5379" w:history="1">
        <w:r w:rsidRPr="004A1960">
          <w:rPr>
            <w:rStyle w:val="Hiperhivatkozs"/>
            <w:noProof/>
          </w:rPr>
          <w:t>2.1.5 Vízszint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_Toc151755379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ADEBF03" w14:textId="6FE8C601" w:rsidR="00E816BE" w:rsidRDefault="00E816BE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5380" w:history="1">
        <w:r w:rsidRPr="004A1960">
          <w:rPr>
            <w:rStyle w:val="Hiperhivatkozs"/>
            <w:noProof/>
          </w:rPr>
          <w:t>2.2 Beavatkozók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_Toc151755380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E527D94" w14:textId="3878AA9F" w:rsidR="00E816BE" w:rsidRDefault="00E816BE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5381" w:history="1">
        <w:r w:rsidRPr="004A1960">
          <w:rPr>
            <w:rStyle w:val="Hiperhivatkozs"/>
            <w:noProof/>
          </w:rPr>
          <w:t>2.2.1 Vízpumpa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_Toc151755381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DA8660A" w14:textId="454C399F" w:rsidR="00E816BE" w:rsidRDefault="00E816BE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5382" w:history="1">
        <w:r w:rsidRPr="004A1960">
          <w:rPr>
            <w:rStyle w:val="Hiperhivatkozs"/>
            <w:noProof/>
          </w:rPr>
          <w:t>2.2.2 Ablaknyitó motor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_Toc151755382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05F6E38" w14:textId="25BCAAF6" w:rsidR="00E816BE" w:rsidRDefault="00E816BE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5383" w:history="1">
        <w:r w:rsidRPr="004A1960">
          <w:rPr>
            <w:rStyle w:val="Hiperhivatkozs"/>
            <w:noProof/>
          </w:rPr>
          <w:t>2.2.3 Ventilátor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_Toc151755383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81412FE" w14:textId="22A5C14A" w:rsidR="00E816BE" w:rsidRDefault="00E816BE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5384" w:history="1">
        <w:r w:rsidRPr="004A1960">
          <w:rPr>
            <w:rStyle w:val="Hiperhivatkozs"/>
            <w:noProof/>
          </w:rPr>
          <w:t>2.2.4 LED szalag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_Toc151755384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5295A0B" w14:textId="7BA9AF23" w:rsidR="00E816BE" w:rsidRDefault="00E816BE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5385" w:history="1">
        <w:r w:rsidRPr="004A1960">
          <w:rPr>
            <w:rStyle w:val="Hiperhivatkozs"/>
            <w:noProof/>
          </w:rPr>
          <w:t>2.3 Egyéb eszközök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_Toc151755385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6FFB37" w14:textId="4A854B47" w:rsidR="00E816BE" w:rsidRDefault="00E816BE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5386" w:history="1">
        <w:r w:rsidRPr="004A1960">
          <w:rPr>
            <w:rStyle w:val="Hiperhivatkozs"/>
            <w:noProof/>
          </w:rPr>
          <w:t>2.3.1 Relé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_Toc151755386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9052EB1" w14:textId="567F8359" w:rsidR="00E816BE" w:rsidRDefault="00E816BE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5387" w:history="1">
        <w:r w:rsidRPr="004A1960">
          <w:rPr>
            <w:rStyle w:val="Hiperhivatkozs"/>
            <w:noProof/>
          </w:rPr>
          <w:t>2.3.2 Analóg-digitális átalakító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_Toc151755387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6DD219A" w14:textId="405ABABD" w:rsidR="00E816BE" w:rsidRDefault="00E816BE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5388" w:history="1">
        <w:r w:rsidRPr="004A1960">
          <w:rPr>
            <w:rStyle w:val="Hiperhivatkozs"/>
            <w:noProof/>
          </w:rPr>
          <w:t>2.4 Vezérlés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_Toc151755388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C5F00F6" w14:textId="0090FB67" w:rsidR="00E816BE" w:rsidRDefault="00E816BE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5389" w:history="1">
        <w:r w:rsidRPr="004A1960">
          <w:rPr>
            <w:rStyle w:val="Hiperhivatkozs"/>
            <w:noProof/>
          </w:rPr>
          <w:t>3 MQTT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_Toc151755389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3B4CC68" w14:textId="6716E4AF" w:rsidR="00E816BE" w:rsidRDefault="00E816BE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5390" w:history="1">
        <w:r w:rsidRPr="004A1960">
          <w:rPr>
            <w:rStyle w:val="Hiperhivatkozs"/>
            <w:noProof/>
          </w:rPr>
          <w:t>3.1 Topicok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_Toc151755390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A12B953" w14:textId="4C639293" w:rsidR="00E816BE" w:rsidRDefault="00E816BE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5391" w:history="1">
        <w:r w:rsidRPr="004A1960">
          <w:rPr>
            <w:rStyle w:val="Hiperhivatkozs"/>
            <w:noProof/>
          </w:rPr>
          <w:t>3.2 Résztvevők feladatai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_Toc151755391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B5C959F" w14:textId="1280284B" w:rsidR="00E816BE" w:rsidRDefault="00E816BE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5392" w:history="1">
        <w:r w:rsidRPr="004A1960">
          <w:rPr>
            <w:rStyle w:val="Hiperhivatkozs"/>
            <w:noProof/>
          </w:rPr>
          <w:t>3.3 Szolgáltatási szintek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_Toc151755392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9E4C0F6" w14:textId="2E2176C1" w:rsidR="00E816BE" w:rsidRDefault="00E816BE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5393" w:history="1">
        <w:r w:rsidRPr="004A1960">
          <w:rPr>
            <w:rStyle w:val="Hiperhivatkozs"/>
            <w:noProof/>
          </w:rPr>
          <w:t>3.4 Kliensek lehetőségei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_Toc151755393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7CB9329" w14:textId="1350726D" w:rsidR="00E816BE" w:rsidRDefault="00E816BE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5394" w:history="1">
        <w:r w:rsidRPr="004A1960">
          <w:rPr>
            <w:rStyle w:val="Hiperhivatkozs"/>
            <w:noProof/>
          </w:rPr>
          <w:t>4 Utolsó simítások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_Toc151755394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7D92DB0" w14:textId="31C3F398" w:rsidR="00E816BE" w:rsidRDefault="00E816BE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5395" w:history="1">
        <w:r w:rsidRPr="004A1960">
          <w:rPr>
            <w:rStyle w:val="Hiperhivatkozs"/>
            <w:noProof/>
          </w:rPr>
          <w:t>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_Toc151755395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1BA8FB4" w14:textId="77420B93" w:rsidR="00E816BE" w:rsidRDefault="00E816BE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5396" w:history="1">
        <w:r w:rsidRPr="004A1960">
          <w:rPr>
            <w:rStyle w:val="Hiperhivatkozs"/>
            <w:noProof/>
          </w:rPr>
          <w:t>Függelék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_Toc151755396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1B0DC16" w14:textId="7D27D344" w:rsidR="00730B3C" w:rsidRDefault="00730B3C">
      <w:r>
        <w:rPr>
          <w:b/>
          <w:bCs/>
        </w:rPr>
        <w:fldChar w:fldCharType="end"/>
      </w:r>
    </w:p>
    <w:p w14:paraId="78F7E073" w14:textId="77777777" w:rsidR="0063585C" w:rsidRPr="00B50CAA" w:rsidRDefault="0063585C">
      <w:pPr>
        <w:pStyle w:val="Kpalrs"/>
      </w:pPr>
    </w:p>
    <w:p w14:paraId="586A9F47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0D6D4F2C" w14:textId="61610EC9" w:rsidR="00681E99" w:rsidRDefault="00681E99" w:rsidP="005E01E0">
      <w:pPr>
        <w:pStyle w:val="Nyilatkozatszveg"/>
      </w:pPr>
      <w:r w:rsidRPr="00B50CAA">
        <w:t xml:space="preserve">Alulírott </w:t>
      </w:r>
      <w:r w:rsidR="00B80867">
        <w:rPr>
          <w:b/>
          <w:bCs/>
        </w:rPr>
        <w:t>Nagy Borbála</w:t>
      </w:r>
      <w:r w:rsidRPr="00B50CAA">
        <w:t xml:space="preserve">, szigorló hallgató kijelentem, hogy ezt a </w:t>
      </w:r>
      <w:r>
        <w:t xml:space="preserve">szakdolgozatot </w:t>
      </w:r>
      <w:r w:rsidRPr="00B50CAA">
        <w:t>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582FF6F" w14:textId="77777777" w:rsidR="00681E99" w:rsidRPr="00EE1A1F" w:rsidRDefault="00681E99" w:rsidP="005E01E0">
      <w:pPr>
        <w:pStyle w:val="Nyilatkozatszveg"/>
      </w:pPr>
      <w:r w:rsidRPr="00EE1A1F">
        <w:t>Hozzájárulok, hogy a jelen munkám alapadatait (szerző(k),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7D8E24DB" w14:textId="70FC57C2" w:rsidR="00681E99" w:rsidRPr="00B50CAA" w:rsidRDefault="00681E99" w:rsidP="00681E99">
      <w:pPr>
        <w:pStyle w:val="Nyilatkozatkeltezs"/>
      </w:pPr>
      <w:r w:rsidRPr="00B50CAA">
        <w:t xml:space="preserve">Kelt: Budapest, </w:t>
      </w:r>
      <w:r w:rsidRPr="00B50CAA">
        <w:fldChar w:fldCharType="begin"/>
      </w:r>
      <w:r w:rsidRPr="00B50CAA">
        <w:instrText xml:space="preserve"> DATE \@ "yyyy. MM. dd." \* MERGEFORMAT </w:instrText>
      </w:r>
      <w:r w:rsidRPr="00B50CAA">
        <w:fldChar w:fldCharType="separate"/>
      </w:r>
      <w:r w:rsidR="00A93545">
        <w:rPr>
          <w:noProof/>
        </w:rPr>
        <w:t>2023. 11. 19.</w:t>
      </w:r>
      <w:r w:rsidRPr="00B50CAA">
        <w:fldChar w:fldCharType="end"/>
      </w:r>
    </w:p>
    <w:p w14:paraId="5128D61A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26AA76B1" w14:textId="374D0A73" w:rsidR="005E01E0" w:rsidRDefault="005E01E0" w:rsidP="00854BDC">
      <w:pPr>
        <w:pStyle w:val="Nyilatkozatalrs"/>
      </w:pPr>
      <w:r>
        <w:tab/>
      </w:r>
      <w:fldSimple w:instr=" AUTHOR   \* MERGEFORMAT ">
        <w:r w:rsidR="00B80867">
          <w:t>Nagy Bo</w:t>
        </w:r>
        <w:r w:rsidR="006A1B7F">
          <w:t>r</w:t>
        </w:r>
      </w:fldSimple>
      <w:r w:rsidR="00B80867">
        <w:t>bála</w:t>
      </w:r>
    </w:p>
    <w:p w14:paraId="74983692" w14:textId="77777777" w:rsidR="00854BDC" w:rsidRPr="00B50CAA" w:rsidRDefault="00854BDC" w:rsidP="00854BDC">
      <w:pPr>
        <w:pStyle w:val="Nyilatkozatszveg"/>
      </w:pPr>
    </w:p>
    <w:p w14:paraId="0E7269D1" w14:textId="77777777"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56522442" w14:textId="77777777" w:rsidR="0063585C" w:rsidRDefault="0063585C" w:rsidP="00816BCB">
      <w:pPr>
        <w:pStyle w:val="Fejezetcimszmozsnlkl"/>
      </w:pPr>
      <w:bookmarkStart w:id="0" w:name="_Toc151755370"/>
      <w:r w:rsidRPr="00B50CAA">
        <w:lastRenderedPageBreak/>
        <w:t>Összefoglaló</w:t>
      </w:r>
      <w:bookmarkEnd w:id="0"/>
    </w:p>
    <w:p w14:paraId="2845CDB2" w14:textId="77777777" w:rsidR="00D23BFC" w:rsidRPr="00D23BFC" w:rsidRDefault="00D23BFC" w:rsidP="00D23BFC">
      <w:r>
        <w:t>Ide jön a</w:t>
      </w:r>
      <w:r w:rsidR="00681E99">
        <w:t xml:space="preserve"> ½-</w:t>
      </w:r>
      <w:r>
        <w:t>1 oldalas magyar nyelvű összefoglaló</w:t>
      </w:r>
      <w:r w:rsidR="00681E99">
        <w:t>, melynek szövege a</w:t>
      </w:r>
      <w:r w:rsidR="002D0621">
        <w:t xml:space="preserve"> Diplomaterv</w:t>
      </w:r>
      <w:r w:rsidR="00681E99">
        <w:t xml:space="preserve"> Portálra külön i</w:t>
      </w:r>
      <w:r w:rsidR="000A7483">
        <w:t>s</w:t>
      </w:r>
      <w:r w:rsidR="00681E99">
        <w:t xml:space="preserve"> feltöltésre kerül</w:t>
      </w:r>
      <w:r>
        <w:t>.</w:t>
      </w:r>
    </w:p>
    <w:p w14:paraId="18F0F7B7" w14:textId="77777777" w:rsidR="0063585C" w:rsidRDefault="0063585C" w:rsidP="00816BCB">
      <w:pPr>
        <w:pStyle w:val="Fejezetcimszmozsnlkl"/>
      </w:pPr>
      <w:bookmarkStart w:id="1" w:name="_Toc151755371"/>
      <w:proofErr w:type="spellStart"/>
      <w:r w:rsidRPr="00B50CAA">
        <w:lastRenderedPageBreak/>
        <w:t>Abstract</w:t>
      </w:r>
      <w:bookmarkEnd w:id="1"/>
      <w:proofErr w:type="spellEnd"/>
    </w:p>
    <w:p w14:paraId="6F5BD6FC" w14:textId="77777777" w:rsidR="00692605" w:rsidRDefault="00692605" w:rsidP="00D23BFC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</w:p>
    <w:p w14:paraId="76EA5753" w14:textId="77777777" w:rsidR="0013198D" w:rsidRDefault="0013198D">
      <w:pPr>
        <w:spacing w:after="0" w:line="240" w:lineRule="auto"/>
        <w:ind w:firstLine="0"/>
        <w:jc w:val="left"/>
        <w:rPr>
          <w:rFonts w:cs="Arial"/>
          <w:b/>
          <w:bCs/>
          <w:kern w:val="32"/>
          <w:sz w:val="36"/>
          <w:szCs w:val="32"/>
        </w:rPr>
      </w:pPr>
      <w:bookmarkStart w:id="2" w:name="_Toc332797397"/>
      <w:r>
        <w:br w:type="page"/>
      </w:r>
    </w:p>
    <w:p w14:paraId="31536188" w14:textId="1724F8C6" w:rsidR="001A57BC" w:rsidRDefault="003F5425" w:rsidP="006A1B7F">
      <w:pPr>
        <w:pStyle w:val="Cmsor1"/>
      </w:pPr>
      <w:bookmarkStart w:id="3" w:name="_Toc151755372"/>
      <w:r>
        <w:lastRenderedPageBreak/>
        <w:t>Bevezetés</w:t>
      </w:r>
      <w:bookmarkEnd w:id="2"/>
      <w:bookmarkEnd w:id="3"/>
    </w:p>
    <w:p w14:paraId="647EDD66" w14:textId="735EBE94" w:rsidR="00650C7C" w:rsidRDefault="00E816BE" w:rsidP="00AC5F67">
      <w:r>
        <w:t>Nagyon izgi lesz</w:t>
      </w:r>
    </w:p>
    <w:p w14:paraId="76CBD3DC" w14:textId="048BA3EC" w:rsidR="000B1BB6" w:rsidRDefault="000B1BB6" w:rsidP="00650C7C">
      <w:pPr>
        <w:pStyle w:val="Kd"/>
      </w:pPr>
    </w:p>
    <w:p w14:paraId="7C1C5817" w14:textId="77777777" w:rsidR="000B1BB6" w:rsidRDefault="000B1BB6" w:rsidP="00650C7C">
      <w:pPr>
        <w:pStyle w:val="Kd"/>
      </w:pPr>
    </w:p>
    <w:p w14:paraId="6BDE6598" w14:textId="264517C1" w:rsidR="00A93545" w:rsidRDefault="00A93545" w:rsidP="00700E3A">
      <w:pPr>
        <w:pStyle w:val="Cmsor1"/>
      </w:pPr>
      <w:bookmarkStart w:id="4" w:name="_Toc332797403"/>
      <w:bookmarkStart w:id="5" w:name="_Toc151755373"/>
      <w:r>
        <w:lastRenderedPageBreak/>
        <w:t>Használt eszközök</w:t>
      </w:r>
      <w:bookmarkEnd w:id="5"/>
    </w:p>
    <w:p w14:paraId="5A532372" w14:textId="19FC494B" w:rsidR="00A5773E" w:rsidRDefault="00A5773E" w:rsidP="00A5773E">
      <w:pPr>
        <w:pStyle w:val="Cmsor2"/>
      </w:pPr>
      <w:bookmarkStart w:id="6" w:name="_Toc151755374"/>
      <w:r>
        <w:t>Érzékelők</w:t>
      </w:r>
      <w:bookmarkEnd w:id="6"/>
    </w:p>
    <w:p w14:paraId="27B037F8" w14:textId="4D99AB8C" w:rsidR="00DE2565" w:rsidRPr="00DE2565" w:rsidRDefault="006177FF" w:rsidP="00DE2565">
      <w:r>
        <w:t xml:space="preserve">Elsőkörben megállapítható, hogy egy okos üvegháznak szüksége van egy szenzorrendszerre, amivel valós időben tudjuk monitorozni a benne </w:t>
      </w:r>
      <w:r w:rsidR="000A1620">
        <w:t>uralkodó</w:t>
      </w:r>
      <w:r>
        <w:t xml:space="preserve"> aktuális állapotokat. A növények számára fontos paraméterek szerencsére már köztudottak, így könnyen találhatunk olyan érzékelőket a piacon, amiket érdemes beépítenünk a rendszerbe.</w:t>
      </w:r>
    </w:p>
    <w:p w14:paraId="68A52FDF" w14:textId="0C17BF8F" w:rsidR="00856D64" w:rsidRDefault="00856D64" w:rsidP="00856D64">
      <w:pPr>
        <w:pStyle w:val="Cmsor3"/>
      </w:pPr>
      <w:bookmarkStart w:id="7" w:name="_Toc151755375"/>
      <w:r>
        <w:t>Hőmérséklet és páratartalom</w:t>
      </w:r>
      <w:bookmarkEnd w:id="7"/>
    </w:p>
    <w:p w14:paraId="03041386" w14:textId="3FC37795" w:rsidR="00856D64" w:rsidRDefault="00856D64" w:rsidP="00856D64">
      <w:r>
        <w:t>Sajnos az utóbbi évek tavaszán szélsőségesen változó időjárással, hőmérséklettel kellett szembenézniük a növényeknek, ami sokszor a termelést törtrészeire tudja csökkenteni. Egy ilyen zárt rendszer nagy előnye az is, hogy a hőmérsékletet könnyen tudjuk állandósítani, így nem kell tartani az esetleges hirtelen lehűlésektől</w:t>
      </w:r>
      <w:r w:rsidR="00157179">
        <w:t>, melegedésektől</w:t>
      </w:r>
      <w:r>
        <w:t>.</w:t>
      </w:r>
    </w:p>
    <w:p w14:paraId="4F14A843" w14:textId="77777777" w:rsidR="00DE2565" w:rsidRDefault="00856D64" w:rsidP="00DE2565">
      <w:r>
        <w:t>A rendszerben az Adafruit Si7021 hőmérséklet- és páratartalom-mérő szenzort használtam, ami  -10 és +85 C° között képes mérni</w:t>
      </w:r>
      <w:r>
        <w:t xml:space="preserve"> hőmérsékletet</w:t>
      </w:r>
      <w:r>
        <w:t>, tehát széles tartományú, és emellett nagy pontosságú is.</w:t>
      </w:r>
      <w:r>
        <w:t xml:space="preserve"> A relatív páratartalmat 0 – 80% között tudja precízen jelezni</w:t>
      </w:r>
      <w:r w:rsidR="0013757E">
        <w:t>, de felette is használható, valamivel kisebb pontossággal</w:t>
      </w:r>
      <w:r>
        <w:t>.</w:t>
      </w:r>
      <w:r>
        <w:t xml:space="preserve"> </w:t>
      </w:r>
      <w:r w:rsidR="00F7533F">
        <w:t>A szenzor I2C kommunikációt használ.</w:t>
      </w:r>
    </w:p>
    <w:p w14:paraId="7FA405C9" w14:textId="77777777" w:rsidR="00DE2565" w:rsidRDefault="00DE2565" w:rsidP="00DE2565">
      <w:pPr>
        <w:pStyle w:val="Kp"/>
      </w:pPr>
      <w:r>
        <w:rPr>
          <w:noProof/>
        </w:rPr>
        <w:drawing>
          <wp:inline distT="0" distB="0" distL="0" distR="0" wp14:anchorId="0A06A043" wp14:editId="2882D46D">
            <wp:extent cx="2576945" cy="1933921"/>
            <wp:effectExtent l="0" t="0" r="0" b="9525"/>
            <wp:docPr id="1462408940" name="Kép 1" descr="Overview | Adafruit Si7021 Temperature + Humidity Sensor | Adafruit  Learning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verview | Adafruit Si7021 Temperature + Humidity Sensor | Adafruit  Learning Syste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187" cy="19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BCC7D" w14:textId="6D48CA6E" w:rsidR="00DE2565" w:rsidRDefault="006E4AF9" w:rsidP="00DE2565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</w:t>
        </w:r>
      </w:fldSimple>
      <w:r w:rsidR="00DE2565">
        <w:t>. ábra: Adafruit si7021</w:t>
      </w:r>
    </w:p>
    <w:p w14:paraId="667D40A1" w14:textId="77777777" w:rsidR="00DE2565" w:rsidRDefault="00DE2565" w:rsidP="00DE2565">
      <w:pPr>
        <w:pStyle w:val="Cmsor3"/>
      </w:pPr>
      <w:bookmarkStart w:id="8" w:name="_Toc151755376"/>
      <w:r>
        <w:lastRenderedPageBreak/>
        <w:t>Fényerősség</w:t>
      </w:r>
      <w:bookmarkEnd w:id="8"/>
    </w:p>
    <w:p w14:paraId="6E255034" w14:textId="48A7F6A5" w:rsidR="00DE2565" w:rsidRDefault="00DE2565" w:rsidP="00DE2565">
      <w:r>
        <w:t xml:space="preserve">A fény mennyisége szintén létfontosságú, ehhez az Adafruit TSL2591 fényérzékelő szenzort használtam. Látható és infravörös tartományban is képes mérni, 188 </w:t>
      </w:r>
      <w:proofErr w:type="spellStart"/>
      <w:r>
        <w:t>uLux</w:t>
      </w:r>
      <w:proofErr w:type="spellEnd"/>
      <w:r>
        <w:t xml:space="preserve"> és 88000 Lux között. Összehasonlításképpen a holdtalan, borús éjszakai égbolt fényintenzitása 10</w:t>
      </w:r>
      <w:r>
        <w:rPr>
          <w:vertAlign w:val="superscript"/>
        </w:rPr>
        <w:t>-4</w:t>
      </w:r>
      <w:r>
        <w:t xml:space="preserve"> lux, </w:t>
      </w:r>
      <w:r w:rsidR="00157179">
        <w:t>egy lakószoba</w:t>
      </w:r>
      <w:r>
        <w:t xml:space="preserve"> átlag megvilágítása 500 lux, a közvetlen napfény pedig 32000-130000 lux között van. Ez a szenzor is I2C-n keresztül kommunikál.</w:t>
      </w:r>
    </w:p>
    <w:p w14:paraId="31EF3806" w14:textId="77777777" w:rsidR="001109E7" w:rsidRDefault="001109E7" w:rsidP="001109E7">
      <w:pPr>
        <w:pStyle w:val="Kp"/>
      </w:pPr>
      <w:r>
        <w:rPr>
          <w:noProof/>
        </w:rPr>
        <w:drawing>
          <wp:inline distT="0" distB="0" distL="0" distR="0" wp14:anchorId="4F04FD74" wp14:editId="70263D89">
            <wp:extent cx="2303253" cy="1727440"/>
            <wp:effectExtent l="0" t="0" r="1905" b="6350"/>
            <wp:docPr id="1963496674" name="Kép 2" descr="Pinouts | Adafruit TSL2591 High Dynamic Range Digital Light Sensor |  Adafruit Learning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nouts | Adafruit TSL2591 High Dynamic Range Digital Light Sensor |  Adafruit Learning Syste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622" cy="174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E3577" w14:textId="68EAB1B9" w:rsidR="001109E7" w:rsidRDefault="006E4AF9" w:rsidP="001109E7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2</w:t>
        </w:r>
      </w:fldSimple>
      <w:r w:rsidR="001109E7">
        <w:t>. ábra: Adafruit tsl2591</w:t>
      </w:r>
    </w:p>
    <w:p w14:paraId="1F3A7BBB" w14:textId="0ED1DEB6" w:rsidR="004E2649" w:rsidRDefault="00AA54F5" w:rsidP="00AA54F5">
      <w:pPr>
        <w:pStyle w:val="Cmsor3"/>
      </w:pPr>
      <w:bookmarkStart w:id="9" w:name="_Toc151755377"/>
      <w:r>
        <w:t>Talajnedvesség</w:t>
      </w:r>
      <w:bookmarkEnd w:id="9"/>
    </w:p>
    <w:p w14:paraId="3E8A0C1E" w14:textId="77777777" w:rsidR="003B2246" w:rsidRDefault="00AA54F5" w:rsidP="00AA54F5">
      <w:r>
        <w:t>Az egyik legalapvetőbb paraméter, amit mérnünk kell, a talajnedvesség. Erre a célra egy kapacitív talajnedvesség-mérő szenzort használtam, aminek előnyös tulajdonsága a hosszú élettartam, ami kapacitív mivoltának köszönhető.</w:t>
      </w:r>
    </w:p>
    <w:p w14:paraId="05BE2AFA" w14:textId="69C1F21F" w:rsidR="00AA54F5" w:rsidRDefault="003B2246" w:rsidP="00AA54F5">
      <w:r>
        <w:t xml:space="preserve">A szenzor kimenete analóg, és a kimeneti feszültség fordítottan arányos a talajnedvesség szintjével. A nedves talaj jobb elektromos vezető, nagyobb a kapacitása, így a kimeneti feszültség csökken. Száraz talaj esetén ennek az ellenkezője történik, a vezetőképesség csökken, a kimeneti feszültség pedig megnő. Az általam mért két szélsőérték teljesen száraz </w:t>
      </w:r>
      <w:r w:rsidR="007578E0">
        <w:t>szenzor</w:t>
      </w:r>
      <w:r>
        <w:t xml:space="preserve"> esetén</w:t>
      </w:r>
      <w:r w:rsidR="007F6668">
        <w:t xml:space="preserve"> – 45%-os relatív páratartalommal a szobában – </w:t>
      </w:r>
      <w:r w:rsidR="000D3E92">
        <w:t>1</w:t>
      </w:r>
      <w:r w:rsidR="007F6668">
        <w:t>65</w:t>
      </w:r>
      <w:r w:rsidR="000D3E92">
        <w:t>0</w:t>
      </w:r>
      <w:r>
        <w:t xml:space="preserve"> volt, vízbe mártva pedig </w:t>
      </w:r>
      <w:r w:rsidR="0083419A">
        <w:t>6</w:t>
      </w:r>
      <w:r w:rsidR="00A27F77">
        <w:t>2</w:t>
      </w:r>
      <w:r w:rsidR="0000309F">
        <w:t>0</w:t>
      </w:r>
      <w:r>
        <w:t>.</w:t>
      </w:r>
    </w:p>
    <w:p w14:paraId="70F50FDC" w14:textId="77777777" w:rsidR="00DB10C3" w:rsidRDefault="00DB10C3" w:rsidP="00DB10C3">
      <w:pPr>
        <w:pStyle w:val="Kp"/>
      </w:pPr>
      <w:r w:rsidRPr="007C22A6">
        <w:rPr>
          <w:noProof/>
        </w:rPr>
        <w:drawing>
          <wp:inline distT="0" distB="0" distL="0" distR="0" wp14:anchorId="3708143C" wp14:editId="4BFD2261">
            <wp:extent cx="2253818" cy="1690364"/>
            <wp:effectExtent l="0" t="0" r="0" b="5715"/>
            <wp:docPr id="6" name="Picture 2" descr="Capacitive Soil Moisture Sensor Module - ProtoSupplies">
              <a:extLst xmlns:a="http://schemas.openxmlformats.org/drawingml/2006/main">
                <a:ext uri="{FF2B5EF4-FFF2-40B4-BE49-F238E27FC236}">
                  <a16:creationId xmlns:a16="http://schemas.microsoft.com/office/drawing/2014/main" id="{0B36CA7D-3C9D-F47D-70D6-C7FB4843CE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Capacitive Soil Moisture Sensor Module - ProtoSupplies">
                      <a:extLst>
                        <a:ext uri="{FF2B5EF4-FFF2-40B4-BE49-F238E27FC236}">
                          <a16:creationId xmlns:a16="http://schemas.microsoft.com/office/drawing/2014/main" id="{0B36CA7D-3C9D-F47D-70D6-C7FB4843CE3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818" cy="169036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9DF716E" w14:textId="356F8139" w:rsidR="00DB10C3" w:rsidRDefault="006E4AF9" w:rsidP="00DB10C3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3</w:t>
        </w:r>
      </w:fldSimple>
      <w:r w:rsidR="00DB10C3">
        <w:t>. ábra: Kapacitív talajnedvesség-mérő szenzor</w:t>
      </w:r>
    </w:p>
    <w:p w14:paraId="08683B8F" w14:textId="7AB133A2" w:rsidR="00DB10C3" w:rsidRDefault="00DB10C3" w:rsidP="00DB10C3">
      <w:pPr>
        <w:pStyle w:val="Cmsor3"/>
      </w:pPr>
      <w:bookmarkStart w:id="10" w:name="_Toc151755378"/>
      <w:r>
        <w:lastRenderedPageBreak/>
        <w:t>Sz</w:t>
      </w:r>
      <w:r w:rsidR="007578E0">
        <w:t>élerősség</w:t>
      </w:r>
      <w:bookmarkEnd w:id="10"/>
    </w:p>
    <w:p w14:paraId="349E2440" w14:textId="2FF84A61" w:rsidR="007578E0" w:rsidRDefault="007578E0" w:rsidP="007578E0">
      <w:r>
        <w:t>A szélerősséget természetesen nem bent, hanem az üvegház mellett, azon kívül mérjük</w:t>
      </w:r>
      <w:r w:rsidR="00E8542D">
        <w:t>, amire azért van szükség, hogy tudjuk, mikor nyithatjuk ki az ablakot és mikor nem ajánlott. A méréshez az A1733 kanalas anemométert használtam, ami maximum 70 m/s szélerősségig mér, 1 m/s pontossággal. Az előzőhöz hasonlóan ez az érzékelő is analóg kimenettel rendelkezik, viszont ennek üzemi feszültsége 12V.</w:t>
      </w:r>
    </w:p>
    <w:p w14:paraId="35F2EB9A" w14:textId="77777777" w:rsidR="00853725" w:rsidRDefault="00853725" w:rsidP="00853725">
      <w:pPr>
        <w:pStyle w:val="Kp"/>
      </w:pPr>
      <w:r w:rsidRPr="007C22A6">
        <w:rPr>
          <w:noProof/>
        </w:rPr>
        <w:drawing>
          <wp:inline distT="0" distB="0" distL="0" distR="0" wp14:anchorId="31C41E5A" wp14:editId="4BCD34E4">
            <wp:extent cx="2223813" cy="1669019"/>
            <wp:effectExtent l="0" t="0" r="5080" b="7620"/>
            <wp:docPr id="7" name="Picture 2" descr="Anemometer - Kanalas szélsebességmérő szenzor Analóg feszült">
              <a:extLst xmlns:a="http://schemas.openxmlformats.org/drawingml/2006/main">
                <a:ext uri="{FF2B5EF4-FFF2-40B4-BE49-F238E27FC236}">
                  <a16:creationId xmlns:a16="http://schemas.microsoft.com/office/drawing/2014/main" id="{D4A4EC9E-B5DA-CC09-F89E-ECFF81A8EA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Anemometer - Kanalas szélsebességmérő szenzor Analóg feszült">
                      <a:extLst>
                        <a:ext uri="{FF2B5EF4-FFF2-40B4-BE49-F238E27FC236}">
                          <a16:creationId xmlns:a16="http://schemas.microsoft.com/office/drawing/2014/main" id="{D4A4EC9E-B5DA-CC09-F89E-ECFF81A8EA4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813" cy="166901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B0192C7" w14:textId="7A392DF0" w:rsidR="00853725" w:rsidRDefault="006E4AF9" w:rsidP="00853725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4</w:t>
        </w:r>
      </w:fldSimple>
      <w:r w:rsidR="00853725">
        <w:t>. ábra: A1733 kanalas anemométer</w:t>
      </w:r>
    </w:p>
    <w:p w14:paraId="36471D32" w14:textId="6606F7FB" w:rsidR="002E2B30" w:rsidRDefault="002E2B30" w:rsidP="002E2B30">
      <w:pPr>
        <w:pStyle w:val="Cmsor3"/>
      </w:pPr>
      <w:bookmarkStart w:id="11" w:name="_Toc151755379"/>
      <w:r>
        <w:t>Vízszint</w:t>
      </w:r>
      <w:bookmarkEnd w:id="11"/>
    </w:p>
    <w:p w14:paraId="04DCAAF7" w14:textId="5044D534" w:rsidR="002E2B30" w:rsidRDefault="002E2B30" w:rsidP="002E2B30">
      <w:r>
        <w:t>Az üvegház alatt helyezkedik el egy víztartály, amiből pumpák segítségével locsolunk, így azok megfelelő működéséhez tudnunk kell, mennyi víz van még a tartályban. Erre a célra a WLD-75 vízszintmérő szenzort használtam, aminek kimenete a vízszinttel arányos feszültség.</w:t>
      </w:r>
      <w:r w:rsidR="006E414C">
        <w:t xml:space="preserve"> </w:t>
      </w:r>
      <w:r w:rsidR="00570A6C">
        <w:t>Maximum értéke 100,</w:t>
      </w:r>
      <w:r w:rsidR="006E414C">
        <w:t xml:space="preserve"> ha 2 mm-re belelóg a vízbe, már legalább 500-as értéket olvashatunk ki róla, </w:t>
      </w:r>
      <w:r w:rsidR="00570A6C">
        <w:t>hogyha pedig teljesen száraz, az értéke 0, tehát az utolsó két mm-en változik annyit, mint szinte az egész hosszán.</w:t>
      </w:r>
    </w:p>
    <w:p w14:paraId="746869D8" w14:textId="77777777" w:rsidR="00570A6C" w:rsidRDefault="00570A6C" w:rsidP="00570A6C">
      <w:pPr>
        <w:pStyle w:val="Kp"/>
      </w:pPr>
      <w:r w:rsidRPr="007C22A6">
        <w:rPr>
          <w:noProof/>
        </w:rPr>
        <w:drawing>
          <wp:inline distT="0" distB="0" distL="0" distR="0" wp14:anchorId="2399A90F" wp14:editId="58F77153">
            <wp:extent cx="3282023" cy="1666652"/>
            <wp:effectExtent l="0" t="0" r="0" b="0"/>
            <wp:docPr id="1567573882" name="Kép 1567573882" descr="WLD-75 / Vízszint érzékelő modul - HESTORE - Elektronikai alkatrész kis- és  nagykereskedelem">
              <a:extLst xmlns:a="http://schemas.openxmlformats.org/drawingml/2006/main">
                <a:ext uri="{FF2B5EF4-FFF2-40B4-BE49-F238E27FC236}">
                  <a16:creationId xmlns:a16="http://schemas.microsoft.com/office/drawing/2014/main" id="{8782565A-F781-D2EF-1419-1F51C4E3ED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WLD-75 / Vízszint érzékelő modul - HESTORE - Elektronikai alkatrész kis- és  nagykereskedelem">
                      <a:extLst>
                        <a:ext uri="{FF2B5EF4-FFF2-40B4-BE49-F238E27FC236}">
                          <a16:creationId xmlns:a16="http://schemas.microsoft.com/office/drawing/2014/main" id="{8782565A-F781-D2EF-1419-1F51C4E3EDD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23" cy="166665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457A7B07" w14:textId="01B7C156" w:rsidR="00570A6C" w:rsidRPr="002E2B30" w:rsidRDefault="006E4AF9" w:rsidP="00570A6C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5</w:t>
        </w:r>
      </w:fldSimple>
      <w:r w:rsidR="00570A6C">
        <w:t>. ábra: WLD-75 vízszintmérő szenzor</w:t>
      </w:r>
    </w:p>
    <w:p w14:paraId="29C93FCA" w14:textId="0B1CEB16" w:rsidR="00A5773E" w:rsidRDefault="00A5773E" w:rsidP="00A5773E">
      <w:pPr>
        <w:pStyle w:val="Cmsor2"/>
      </w:pPr>
      <w:bookmarkStart w:id="12" w:name="_Toc151755380"/>
      <w:r>
        <w:lastRenderedPageBreak/>
        <w:t>Beavatkozók</w:t>
      </w:r>
      <w:bookmarkEnd w:id="12"/>
    </w:p>
    <w:p w14:paraId="01692CEC" w14:textId="16B3B81A" w:rsidR="000009E9" w:rsidRPr="000009E9" w:rsidRDefault="008D17C5" w:rsidP="000009E9">
      <w:r>
        <w:t>Az érzékelők mellett fontos pont az automatizálás is, így szükségünk van különböző beavatkozókra, hogy a könnyen változtatható paraméterek esetén elkerülhető legyen az emberi beavatkozás. Ezeknél elsődleges szempont, hogy a céljuk az, hogy minél kevesebb erőforrást fogyasszunk, minél optimálisabb legyen az energiafelhasználás, ezzel is javítva a hatékonyságot.</w:t>
      </w:r>
    </w:p>
    <w:p w14:paraId="055751C0" w14:textId="209EA694" w:rsidR="00797F1D" w:rsidRDefault="00797F1D" w:rsidP="00797F1D">
      <w:pPr>
        <w:pStyle w:val="Cmsor3"/>
      </w:pPr>
      <w:bookmarkStart w:id="13" w:name="_Toc151755381"/>
      <w:r>
        <w:t>Vízpumpa</w:t>
      </w:r>
      <w:bookmarkEnd w:id="13"/>
    </w:p>
    <w:p w14:paraId="66B117E3" w14:textId="0DB7D9B8" w:rsidR="00EC4756" w:rsidRDefault="00EC4756" w:rsidP="00EC4756">
      <w:r>
        <w:t>A locsolás a legalapvetőbb eleme az üvegháznak, ehhez vízpumpákat</w:t>
      </w:r>
      <w:r>
        <w:t xml:space="preserve"> volt</w:t>
      </w:r>
      <w:r>
        <w:t xml:space="preserve"> szükséges beiktatni a rendszerbe. A használt vízpumpa a merülő vízszivattyúkra hasonlít, tehát víz alá kell helyezni, és onnan fogja kipumpálni a vizet. Működéséhez elengedhetetlen, hogy valóban víz alatt legyen használat közben, emiatt van szükség a fentebb említett vízszintmérő alkalmazására. Mivel </w:t>
      </w:r>
      <w:proofErr w:type="spellStart"/>
      <w:r>
        <w:t>On</w:t>
      </w:r>
      <w:proofErr w:type="spellEnd"/>
      <w:r>
        <w:t>/</w:t>
      </w:r>
      <w:proofErr w:type="spellStart"/>
      <w:r>
        <w:t>Off</w:t>
      </w:r>
      <w:proofErr w:type="spellEnd"/>
      <w:r>
        <w:t xml:space="preserve"> alapú, így a rendszerhez egy relén keresztül kapcsoljuk, amivel ki/bekapcsolni tudjuk.</w:t>
      </w:r>
    </w:p>
    <w:p w14:paraId="59AB5922" w14:textId="77777777" w:rsidR="00EC4756" w:rsidRDefault="00EC4756" w:rsidP="00EC4756">
      <w:pPr>
        <w:pStyle w:val="Kp"/>
      </w:pPr>
      <w:r w:rsidRPr="003E00D2">
        <w:rPr>
          <w:noProof/>
        </w:rPr>
        <w:drawing>
          <wp:inline distT="0" distB="0" distL="0" distR="0" wp14:anchorId="4F7A9A3B" wp14:editId="3E93601F">
            <wp:extent cx="2484635" cy="1716657"/>
            <wp:effectExtent l="0" t="0" r="0" b="0"/>
            <wp:docPr id="14" name="Kép 13" descr="A képen kábel, dugó, füldugó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9F71AECA-E48D-703C-3E65-1A18C62E59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3" descr="A képen kábel, dugó, füldugó látható&#10;&#10;Automatikusan generált leírás">
                      <a:extLst>
                        <a:ext uri="{FF2B5EF4-FFF2-40B4-BE49-F238E27FC236}">
                          <a16:creationId xmlns:a16="http://schemas.microsoft.com/office/drawing/2014/main" id="{9F71AECA-E48D-703C-3E65-1A18C62E59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9760" cy="172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B4EF" w14:textId="069B4965" w:rsidR="000009E9" w:rsidRDefault="006E4AF9" w:rsidP="00D218A0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6</w:t>
        </w:r>
      </w:fldSimple>
      <w:r w:rsidR="00EC4756">
        <w:t>. ábra: Vízpumpa</w:t>
      </w:r>
    </w:p>
    <w:p w14:paraId="18580012" w14:textId="79D9B98C" w:rsidR="00D218A0" w:rsidRPr="00D218A0" w:rsidRDefault="00D218A0" w:rsidP="00D218A0">
      <w:r w:rsidRPr="001E19A1">
        <w:rPr>
          <w:highlight w:val="yellow"/>
        </w:rPr>
        <w:t>Itt még pár szót a csövekről, amiken megy a víz majd.</w:t>
      </w:r>
    </w:p>
    <w:p w14:paraId="7DDB7A6D" w14:textId="77777777" w:rsidR="00D218A0" w:rsidRDefault="00D218A0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bookmarkStart w:id="14" w:name="_Toc151755382"/>
      <w:r>
        <w:br w:type="page"/>
      </w:r>
    </w:p>
    <w:p w14:paraId="6388EBD1" w14:textId="7BFEED1D" w:rsidR="00797F1D" w:rsidRDefault="00EC4756" w:rsidP="00EC4756">
      <w:pPr>
        <w:pStyle w:val="Cmsor3"/>
      </w:pPr>
      <w:r>
        <w:lastRenderedPageBreak/>
        <w:t>Ablaknyitó motor</w:t>
      </w:r>
      <w:bookmarkEnd w:id="14"/>
    </w:p>
    <w:p w14:paraId="7783FF55" w14:textId="77777777" w:rsidR="00D218A0" w:rsidRDefault="00291BFC" w:rsidP="00D218A0">
      <w:r>
        <w:t xml:space="preserve">Amennyiben a kinti környezeti változók elősegítik, hogy az üvegházon belül elérjük a kívánt állapotokat, egy </w:t>
      </w:r>
      <w:r>
        <w:t>léptetőm</w:t>
      </w:r>
      <w:r>
        <w:t>otor segítségével ki tudjuk nyitni az ablakot.</w:t>
      </w:r>
      <w:r>
        <w:t xml:space="preserve"> A motor üzemi feszültsége 12V, és egy mikrokontroller használata is szükséges működéséhez.</w:t>
      </w:r>
    </w:p>
    <w:p w14:paraId="274D3E73" w14:textId="6453A23E" w:rsidR="00291BFC" w:rsidRDefault="00291BFC" w:rsidP="00D218A0">
      <w:pPr>
        <w:pStyle w:val="Kp"/>
      </w:pPr>
      <w:r w:rsidRPr="003E00D2">
        <w:rPr>
          <w:noProof/>
        </w:rPr>
        <w:drawing>
          <wp:inline distT="0" distB="0" distL="0" distR="0" wp14:anchorId="5805B762" wp14:editId="4A77577A">
            <wp:extent cx="2545569" cy="1871932"/>
            <wp:effectExtent l="0" t="0" r="7620" b="0"/>
            <wp:docPr id="15" name="Kép 14" descr="A képen Elektronikus alkatrész, Áramköri elem, Passzív áramköri elem, Elektrontechnika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024C10C9-2C67-F1F6-ACA3-597CAA4B5D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4" descr="A képen Elektronikus alkatrész, Áramköri elem, Passzív áramköri elem, Elektrontechnika látható&#10;&#10;Automatikusan generált leírás">
                      <a:extLst>
                        <a:ext uri="{FF2B5EF4-FFF2-40B4-BE49-F238E27FC236}">
                          <a16:creationId xmlns:a16="http://schemas.microsoft.com/office/drawing/2014/main" id="{024C10C9-2C67-F1F6-ACA3-597CAA4B5D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8916" cy="18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3572" w14:textId="4B0E53D5" w:rsidR="00291BFC" w:rsidRDefault="006E4AF9" w:rsidP="00291BFC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7</w:t>
        </w:r>
      </w:fldSimple>
      <w:r w:rsidR="00291BFC">
        <w:t>. ábra: Ablaknyitó motor</w:t>
      </w:r>
    </w:p>
    <w:p w14:paraId="23519A7C" w14:textId="27C53DFC" w:rsidR="00291BFC" w:rsidRDefault="00291BFC" w:rsidP="00291BFC">
      <w:pPr>
        <w:pStyle w:val="Cmsor3"/>
      </w:pPr>
      <w:bookmarkStart w:id="15" w:name="_Toc151755383"/>
      <w:r>
        <w:t>Ventilátor</w:t>
      </w:r>
      <w:bookmarkEnd w:id="15"/>
    </w:p>
    <w:p w14:paraId="56124AEB" w14:textId="5E8A6E92" w:rsidR="00291BFC" w:rsidRDefault="00291BFC" w:rsidP="00291BFC">
      <w:r>
        <w:t xml:space="preserve">A hőmérséklet, és főként a páratartalom változtatására egy </w:t>
      </w:r>
      <w:r w:rsidRPr="00291BFC">
        <w:t>OEM PC</w:t>
      </w:r>
      <w:r>
        <w:t xml:space="preserve"> ventilátort használunk. Alapvetően az üzemi feszültsége ennek is 12V, de fordulatszáma arányos a rá adott feszültséggel, tehát kisebb feszültségen is működik lassabb fordulatszámmal.</w:t>
      </w:r>
    </w:p>
    <w:p w14:paraId="1125BEA1" w14:textId="77777777" w:rsidR="00291BFC" w:rsidRDefault="00291BFC" w:rsidP="00291BFC">
      <w:pPr>
        <w:pStyle w:val="Kp"/>
      </w:pPr>
      <w:r w:rsidRPr="00291BFC">
        <w:rPr>
          <w:rStyle w:val="Kiemels"/>
        </w:rPr>
        <w:drawing>
          <wp:inline distT="0" distB="0" distL="0" distR="0" wp14:anchorId="5B8592E3" wp14:editId="2E60FCD6">
            <wp:extent cx="2192299" cy="1841785"/>
            <wp:effectExtent l="0" t="0" r="0" b="6350"/>
            <wp:docPr id="4" name="Kép 4" descr="A képen ventilátor, eszköz, Mechanikus ventilátor, elektromos ventilátor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34222B50-01BC-34D0-6153-5D97F0752D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ventilátor, eszköz, Mechanikus ventilátor, elektromos ventilátor látható&#10;&#10;Automatikusan generált leírás">
                      <a:extLst>
                        <a:ext uri="{FF2B5EF4-FFF2-40B4-BE49-F238E27FC236}">
                          <a16:creationId xmlns:a16="http://schemas.microsoft.com/office/drawing/2014/main" id="{34222B50-01BC-34D0-6153-5D97F0752D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2299" cy="184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1A0F" w14:textId="434BFE1D" w:rsidR="00291BFC" w:rsidRPr="00291BFC" w:rsidRDefault="006E4AF9" w:rsidP="00291BFC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8</w:t>
        </w:r>
      </w:fldSimple>
      <w:r w:rsidR="00291BFC">
        <w:t>. ábra: OEM PC ventilátor</w:t>
      </w:r>
    </w:p>
    <w:p w14:paraId="12238D85" w14:textId="77777777" w:rsidR="000009E9" w:rsidRDefault="000009E9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3F4BD25F" w14:textId="70A20194" w:rsidR="00EC4756" w:rsidRPr="00EC4756" w:rsidRDefault="003C4A76" w:rsidP="003C4A76">
      <w:pPr>
        <w:pStyle w:val="Cmsor3"/>
      </w:pPr>
      <w:bookmarkStart w:id="16" w:name="_Toc151755384"/>
      <w:r>
        <w:lastRenderedPageBreak/>
        <w:t>LED szalag</w:t>
      </w:r>
      <w:bookmarkEnd w:id="16"/>
    </w:p>
    <w:p w14:paraId="445DF5F4" w14:textId="5E510A41" w:rsidR="009E3C11" w:rsidRDefault="009E3C11" w:rsidP="009E3C11">
      <w:r>
        <w:t>A fény növelésére és paramétereinek állítására RGB LED szalagot alkalmazunk, ami által kielégíthetjük a növények különböző hullámhosszok iránti igényüket.</w:t>
      </w:r>
      <w:r>
        <w:t xml:space="preserve"> </w:t>
      </w:r>
      <w:r>
        <w:t>A növények fotoszintéziséhez szükséges hullámhosszok a 440</w:t>
      </w:r>
      <w:r w:rsidR="00524804">
        <w:t xml:space="preserve"> nm</w:t>
      </w:r>
      <w:r>
        <w:t xml:space="preserve"> (ibolya) és 660 nm (vörös). A fejlődéshez, növekedéshez 660</w:t>
      </w:r>
      <w:r w:rsidR="00524804">
        <w:t xml:space="preserve"> nm</w:t>
      </w:r>
      <w:r>
        <w:t xml:space="preserve"> és 735 nm (távoli vörös) szükséges, a levélképződést pedig a 435 nm-es (ibolya) fény segíti elő. A 440 nm a fotoszintézis mellett azért is felel, hogy a növények a fény irányába mozogjanak.</w:t>
      </w:r>
    </w:p>
    <w:p w14:paraId="71BA3E33" w14:textId="77777777" w:rsidR="00524804" w:rsidRDefault="00524804" w:rsidP="00524804">
      <w:pPr>
        <w:pStyle w:val="Kp"/>
      </w:pPr>
      <w:r>
        <w:rPr>
          <w:noProof/>
        </w:rPr>
        <w:drawing>
          <wp:inline distT="0" distB="0" distL="0" distR="0" wp14:anchorId="287E3DC2" wp14:editId="398D62F2">
            <wp:extent cx="2467154" cy="2001385"/>
            <wp:effectExtent l="0" t="0" r="0" b="0"/>
            <wp:docPr id="168509265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075" cy="200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697F2" w14:textId="168E2E53" w:rsidR="000009E9" w:rsidRPr="000009E9" w:rsidRDefault="006E4AF9" w:rsidP="000009E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9</w:t>
        </w:r>
      </w:fldSimple>
      <w:r w:rsidR="00524804">
        <w:t>. ábra: RGB LED szalag</w:t>
      </w:r>
    </w:p>
    <w:p w14:paraId="24338A17" w14:textId="0CD13113" w:rsidR="000009E9" w:rsidRDefault="000009E9" w:rsidP="00A5773E">
      <w:pPr>
        <w:pStyle w:val="Cmsor2"/>
      </w:pPr>
      <w:bookmarkStart w:id="17" w:name="_Toc151755385"/>
      <w:r>
        <w:t>Egyéb eszközök</w:t>
      </w:r>
      <w:bookmarkEnd w:id="17"/>
    </w:p>
    <w:p w14:paraId="6EC1D95A" w14:textId="77777777" w:rsidR="000009E9" w:rsidRDefault="000009E9" w:rsidP="000009E9">
      <w:pPr>
        <w:pStyle w:val="Cmsor3"/>
      </w:pPr>
      <w:bookmarkStart w:id="18" w:name="_Toc151755386"/>
      <w:r>
        <w:t>Relé</w:t>
      </w:r>
      <w:bookmarkEnd w:id="18"/>
    </w:p>
    <w:p w14:paraId="1DBC4683" w14:textId="77777777" w:rsidR="000009E9" w:rsidRDefault="000009E9" w:rsidP="000009E9">
      <w:r>
        <w:t xml:space="preserve">Ahogyan fentebb már említésre került, néhány beavatkozó vezérlése relén keresztül történik. Erre a célra a </w:t>
      </w:r>
      <w:proofErr w:type="spellStart"/>
      <w:r w:rsidRPr="000009E9">
        <w:t>Robofun</w:t>
      </w:r>
      <w:proofErr w:type="spellEnd"/>
      <w:r w:rsidRPr="000009E9">
        <w:t xml:space="preserve"> 5V egycsatornás relé modul</w:t>
      </w:r>
      <w:r>
        <w:t>t használtam.</w:t>
      </w:r>
    </w:p>
    <w:p w14:paraId="5AE9C9F5" w14:textId="77777777" w:rsidR="000009E9" w:rsidRDefault="000009E9" w:rsidP="000009E9">
      <w:pPr>
        <w:pStyle w:val="Kp"/>
      </w:pPr>
      <w:r>
        <w:rPr>
          <w:noProof/>
        </w:rPr>
        <w:drawing>
          <wp:inline distT="0" distB="0" distL="0" distR="0" wp14:anchorId="4C5F5029" wp14:editId="757F9261">
            <wp:extent cx="2786332" cy="1494479"/>
            <wp:effectExtent l="0" t="0" r="0" b="0"/>
            <wp:docPr id="1699767139" name="Kép 7" descr="A képen Áramköri elem, Elektronikus alkatrész, elektronika, Passzív áramköri ele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67139" name="Kép 7" descr="A képen Áramköri elem, Elektronikus alkatrész, elektronika, Passzív áramköri ele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610" cy="150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5A8F3" w14:textId="2E963E65" w:rsidR="000009E9" w:rsidRPr="000009E9" w:rsidRDefault="006E4AF9" w:rsidP="000009E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10</w:t>
        </w:r>
      </w:fldSimple>
      <w:r w:rsidR="000009E9">
        <w:t xml:space="preserve">. ábra: </w:t>
      </w:r>
      <w:proofErr w:type="spellStart"/>
      <w:r w:rsidR="000009E9">
        <w:t>Robofun</w:t>
      </w:r>
      <w:proofErr w:type="spellEnd"/>
      <w:r w:rsidR="000009E9">
        <w:t xml:space="preserve"> 5V relé modul</w:t>
      </w:r>
    </w:p>
    <w:p w14:paraId="7DBAB1BE" w14:textId="77777777" w:rsidR="000009E9" w:rsidRDefault="000009E9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629FAF5B" w14:textId="78F8D971" w:rsidR="000009E9" w:rsidRDefault="000009E9" w:rsidP="000009E9">
      <w:pPr>
        <w:pStyle w:val="Cmsor3"/>
      </w:pPr>
      <w:bookmarkStart w:id="19" w:name="_Toc151755387"/>
      <w:r>
        <w:lastRenderedPageBreak/>
        <w:t>Analóg-digitális átalakító</w:t>
      </w:r>
      <w:bookmarkEnd w:id="19"/>
    </w:p>
    <w:p w14:paraId="23171106" w14:textId="77777777" w:rsidR="000009E9" w:rsidRDefault="000009E9" w:rsidP="000009E9">
      <w:r>
        <w:t>Mivel az általam használt vezérlő nem képes az analóg bemenet kezelésére, a szenzorok egy része viszont analóg kimenetű, így szükséges volt az AD konverter használata. A rendszerben az Adafruit ADS1115 16 bites, 4 csatornás átalakítót használtam, aminek előnye a magas felbontás, valamint az I2C interfész, ami könnyű interfészt biztosít. Ahogy a többi Adafruit termékhez, ehhez is pontos dokumentáció található, sok példakóddal, amik megkönnyítik a fejlesztés menetét.</w:t>
      </w:r>
    </w:p>
    <w:p w14:paraId="46F4DA49" w14:textId="77777777" w:rsidR="000009E9" w:rsidRDefault="000009E9" w:rsidP="000009E9">
      <w:pPr>
        <w:pStyle w:val="Kp"/>
      </w:pPr>
      <w:r>
        <w:rPr>
          <w:noProof/>
        </w:rPr>
        <w:drawing>
          <wp:inline distT="0" distB="0" distL="0" distR="0" wp14:anchorId="1E16EE23" wp14:editId="70BA7201">
            <wp:extent cx="2303252" cy="1465283"/>
            <wp:effectExtent l="0" t="0" r="1905" b="1905"/>
            <wp:docPr id="993329559" name="Kép 3" descr="Module - ADS1115 - 4-Channel 16-Bit ADC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dule - ADS1115 - 4-Channel 16-Bit ADC Modul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053" cy="14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70AD2" w14:textId="4E2042D7" w:rsidR="000009E9" w:rsidRPr="005F7E4C" w:rsidRDefault="006E4AF9" w:rsidP="000009E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11</w:t>
        </w:r>
      </w:fldSimple>
      <w:r w:rsidR="000009E9">
        <w:t>. ábra: Adafruit ADS1116 16-bit ADC</w:t>
      </w:r>
    </w:p>
    <w:p w14:paraId="4D5AADE8" w14:textId="77777777" w:rsidR="000009E9" w:rsidRPr="000009E9" w:rsidRDefault="000009E9" w:rsidP="000009E9"/>
    <w:p w14:paraId="04D3DAAB" w14:textId="28DCA893" w:rsidR="00A5773E" w:rsidRPr="006E4AF9" w:rsidRDefault="00A5773E" w:rsidP="006E4AF9">
      <w:pPr>
        <w:pStyle w:val="Cmsor2"/>
      </w:pPr>
      <w:bookmarkStart w:id="20" w:name="_Toc151755388"/>
      <w:r>
        <w:t>Vezérlés</w:t>
      </w:r>
      <w:bookmarkEnd w:id="20"/>
    </w:p>
    <w:p w14:paraId="18C4BF24" w14:textId="46D1E975" w:rsidR="002B20FF" w:rsidRDefault="006F4AD5" w:rsidP="002B20FF">
      <w:r>
        <w:t>Az érzékelők és beavatkozók összekötéséhez szükségünk van vezérlő elemekre, amiben a rendszer logikáját tudjuk elkészíteni. Erre az alábbi eszközöket használtam.</w:t>
      </w:r>
    </w:p>
    <w:p w14:paraId="606DE4B2" w14:textId="70824317" w:rsidR="006F4AD5" w:rsidRDefault="006F4AD5" w:rsidP="006F4AD5">
      <w:pPr>
        <w:pStyle w:val="Cmsor3"/>
      </w:pPr>
      <w:proofErr w:type="spellStart"/>
      <w:r>
        <w:t>Raspberry</w:t>
      </w:r>
      <w:proofErr w:type="spellEnd"/>
      <w:r w:rsidR="00FB27D0">
        <w:t xml:space="preserve"> Pi</w:t>
      </w:r>
      <w:r>
        <w:t xml:space="preserve"> </w:t>
      </w:r>
      <w:proofErr w:type="spellStart"/>
      <w:r>
        <w:t>Zero</w:t>
      </w:r>
      <w:proofErr w:type="spellEnd"/>
      <w:r w:rsidR="0038418E">
        <w:t xml:space="preserve"> W</w:t>
      </w:r>
    </w:p>
    <w:p w14:paraId="469AC731" w14:textId="2AD27EBF" w:rsidR="006F4AD5" w:rsidRDefault="00FB27D0" w:rsidP="006F4AD5">
      <w:r>
        <w:t xml:space="preserve">A </w:t>
      </w:r>
      <w:proofErr w:type="spellStart"/>
      <w:r>
        <w:t>Raspberry</w:t>
      </w:r>
      <w:proofErr w:type="spellEnd"/>
      <w:r>
        <w:t xml:space="preserve"> Pi </w:t>
      </w:r>
      <w:proofErr w:type="spellStart"/>
      <w:r>
        <w:t>Zero</w:t>
      </w:r>
      <w:proofErr w:type="spellEnd"/>
      <w:r>
        <w:t xml:space="preserve"> egy kisméretű, alacsony költségű számítógép, amit kifejezetten olyan alkalmazásokhoz készítettek, ahol a kis méret, alacsony ár és alacsony energiafogyasztás fontos szempont.</w:t>
      </w:r>
    </w:p>
    <w:p w14:paraId="1D6FA609" w14:textId="13355798" w:rsidR="006E4AF9" w:rsidRDefault="006E4AF9" w:rsidP="006E4AF9">
      <w:pPr>
        <w:pStyle w:val="Kp"/>
      </w:pPr>
      <w:r>
        <w:rPr>
          <w:noProof/>
        </w:rPr>
        <w:drawing>
          <wp:inline distT="0" distB="0" distL="0" distR="0" wp14:anchorId="006E1A1F" wp14:editId="5691FC6A">
            <wp:extent cx="3131388" cy="1545810"/>
            <wp:effectExtent l="0" t="0" r="0" b="0"/>
            <wp:docPr id="1695393673" name="Kép 11" descr="SC0020 - Raspberry-pi - SBC, Raspberry Pi Zero W, BCM2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0020 - Raspberry-pi - SBC, Raspberry Pi Zero W, BCM28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53" cy="155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A0629" w14:textId="68921A21" w:rsidR="006E4AF9" w:rsidRPr="006E4AF9" w:rsidRDefault="006E4AF9" w:rsidP="006E4AF9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. ábra: </w:t>
      </w:r>
      <w:proofErr w:type="spellStart"/>
      <w:r>
        <w:t>Raspberry</w:t>
      </w:r>
      <w:proofErr w:type="spellEnd"/>
      <w:r>
        <w:t xml:space="preserve"> Pi </w:t>
      </w:r>
      <w:proofErr w:type="spellStart"/>
      <w:r>
        <w:t>Zero</w:t>
      </w:r>
      <w:proofErr w:type="spellEnd"/>
    </w:p>
    <w:p w14:paraId="66AE3E45" w14:textId="2CB4C1C7" w:rsidR="006E4AF9" w:rsidRDefault="00FB27D0" w:rsidP="006E4AF9">
      <w:r>
        <w:lastRenderedPageBreak/>
        <w:t xml:space="preserve">Egy egymagos, 1 </w:t>
      </w:r>
      <w:proofErr w:type="spellStart"/>
      <w:r>
        <w:t>GHz</w:t>
      </w:r>
      <w:proofErr w:type="spellEnd"/>
      <w:r>
        <w:t xml:space="preserve">-es processzort és 512 MB RAM-ot tartalmaz, ami bőven elegendő annak az egyszerű programnak, amit futtatni szeretnénk rajta. Memóriáját a többi </w:t>
      </w:r>
      <w:proofErr w:type="spellStart"/>
      <w:r>
        <w:t>raspberry-hez</w:t>
      </w:r>
      <w:proofErr w:type="spellEnd"/>
      <w:r>
        <w:t xml:space="preserve"> hasonlóan egy behelyezett SD kártya adja, ez a jelenlegi rendszerben egy Kingston 16 GB-os memóriakártya.</w:t>
      </w:r>
      <w:r w:rsidR="00F44F6B">
        <w:t xml:space="preserve"> </w:t>
      </w:r>
      <w:r>
        <w:t xml:space="preserve">Rendelkezik egy mini HDMI </w:t>
      </w:r>
      <w:proofErr w:type="spellStart"/>
      <w:r>
        <w:t>porttal</w:t>
      </w:r>
      <w:proofErr w:type="spellEnd"/>
      <w:r>
        <w:t xml:space="preserve">, ami által monitort tudunk hozzá csatlakoztatni, két </w:t>
      </w:r>
      <w:proofErr w:type="spellStart"/>
      <w:r>
        <w:t>micro</w:t>
      </w:r>
      <w:proofErr w:type="spellEnd"/>
      <w:r>
        <w:t xml:space="preserve"> USB </w:t>
      </w:r>
      <w:proofErr w:type="spellStart"/>
      <w:r>
        <w:t>porttal</w:t>
      </w:r>
      <w:proofErr w:type="spellEnd"/>
      <w:r>
        <w:t xml:space="preserve"> az áramellátáshoz és a külső perifériákhoz – egér, billentyűzet –, valamint GPIO lábakkal.</w:t>
      </w:r>
      <w:r w:rsidR="0038418E">
        <w:t xml:space="preserve"> Beépített </w:t>
      </w:r>
      <w:proofErr w:type="spellStart"/>
      <w:r w:rsidR="0038418E">
        <w:t>Wi</w:t>
      </w:r>
      <w:proofErr w:type="spellEnd"/>
      <w:r w:rsidR="0038418E">
        <w:t>-Fi és Bluetooth támogatást is tartalmaz, ami lehetővé teszi a vezeték nélküli kapcsolatot.</w:t>
      </w:r>
    </w:p>
    <w:p w14:paraId="1DEC4766" w14:textId="6C00F267" w:rsidR="006F4AD5" w:rsidRDefault="006F4AD5" w:rsidP="006F4AD5">
      <w:pPr>
        <w:pStyle w:val="Cmsor3"/>
      </w:pPr>
      <w:proofErr w:type="spellStart"/>
      <w:r>
        <w:t>Raspberry</w:t>
      </w:r>
      <w:proofErr w:type="spellEnd"/>
      <w:r>
        <w:t xml:space="preserve"> Pi 4</w:t>
      </w:r>
      <w:r w:rsidR="00290B66">
        <w:t xml:space="preserve"> </w:t>
      </w:r>
      <w:proofErr w:type="spellStart"/>
      <w:r w:rsidR="00290B66">
        <w:t>Model</w:t>
      </w:r>
      <w:proofErr w:type="spellEnd"/>
      <w:r w:rsidR="00290B66">
        <w:t xml:space="preserve"> B</w:t>
      </w:r>
    </w:p>
    <w:p w14:paraId="519287FE" w14:textId="6FD1DE44" w:rsidR="00F44F6B" w:rsidRDefault="00290B66" w:rsidP="00F44F6B">
      <w:r>
        <w:t xml:space="preserve">A </w:t>
      </w:r>
      <w:proofErr w:type="spellStart"/>
      <w:r>
        <w:t>Raspberry</w:t>
      </w:r>
      <w:proofErr w:type="spellEnd"/>
      <w:r>
        <w:t xml:space="preserve"> Pi 4 egy erősebb modell, szélesebb körben használható, akár nagyobb projektekre is.</w:t>
      </w:r>
    </w:p>
    <w:p w14:paraId="111AD473" w14:textId="77777777" w:rsidR="006E4AF9" w:rsidRDefault="006E4AF9" w:rsidP="006E4AF9">
      <w:pPr>
        <w:pStyle w:val="Kp"/>
      </w:pPr>
      <w:r>
        <w:rPr>
          <w:noProof/>
        </w:rPr>
        <w:drawing>
          <wp:inline distT="0" distB="0" distL="0" distR="0" wp14:anchorId="3EB500D9" wp14:editId="2D7AAED5">
            <wp:extent cx="3312543" cy="2554912"/>
            <wp:effectExtent l="0" t="0" r="2540" b="0"/>
            <wp:docPr id="1097520563" name="Kép 8" descr="RPI4-MODBP-8GB - Raspberry-pi - SBC, Raspberry Pi4 B 8GB, BCM2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PI4-MODBP-8GB - Raspberry-pi - SBC, Raspberry Pi4 B 8GB, BCM27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67" cy="256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810A4" w14:textId="65AA8751" w:rsidR="006E4AF9" w:rsidRDefault="006E4AF9" w:rsidP="006E4AF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13</w:t>
        </w:r>
      </w:fldSimple>
      <w:r>
        <w:t xml:space="preserve">. ábra: </w:t>
      </w:r>
      <w:proofErr w:type="spellStart"/>
      <w:r>
        <w:t>Raspberry</w:t>
      </w:r>
      <w:proofErr w:type="spellEnd"/>
      <w:r>
        <w:t xml:space="preserve"> Pi 4 </w:t>
      </w:r>
      <w:proofErr w:type="spellStart"/>
      <w:r>
        <w:t>Model</w:t>
      </w:r>
      <w:proofErr w:type="spellEnd"/>
      <w:r>
        <w:t xml:space="preserve"> B</w:t>
      </w:r>
    </w:p>
    <w:p w14:paraId="1C0EF5E2" w14:textId="453566C7" w:rsidR="006E4AF9" w:rsidRPr="006E4AF9" w:rsidRDefault="006E4AF9" w:rsidP="006E4AF9">
      <w:r>
        <w:t xml:space="preserve">Processzora egy négymagos ARM Cortex-A72, ami a korábbi modellekhez képest jelentős teljesítményjavulást hozott, </w:t>
      </w:r>
      <w:r w:rsidRPr="00290B66">
        <w:rPr>
          <w:highlight w:val="yellow"/>
        </w:rPr>
        <w:t>X</w:t>
      </w:r>
      <w:r>
        <w:t xml:space="preserve"> GB RAM-ot tartalmaz. Számos csatlakozóval rendelkezik, ideértve két 3.0 és két 2.0 USB </w:t>
      </w:r>
      <w:proofErr w:type="spellStart"/>
      <w:r>
        <w:t>portot</w:t>
      </w:r>
      <w:proofErr w:type="spellEnd"/>
      <w:r>
        <w:t xml:space="preserve">, egy Gigabit Ethernet csatlakozót, két </w:t>
      </w:r>
      <w:proofErr w:type="spellStart"/>
      <w:r>
        <w:t>micro</w:t>
      </w:r>
      <w:proofErr w:type="spellEnd"/>
      <w:r>
        <w:t xml:space="preserve"> HDMI kimenetet, egy 3,5 mm-es hangkimenetet, egy USB C-s csatlakozót az áramellátás biztosítására, valamint GPIO lábakat. Memóriáját szintén egy SD kártya adja, jelen rendszerben egy </w:t>
      </w:r>
      <w:proofErr w:type="spellStart"/>
      <w:r>
        <w:t>SanDisk</w:t>
      </w:r>
      <w:proofErr w:type="spellEnd"/>
      <w:r>
        <w:t xml:space="preserve"> 16 GB-os memóriakártya. Szintén tartalmaz beépített Bluetooth és </w:t>
      </w:r>
      <w:proofErr w:type="spellStart"/>
      <w:r>
        <w:t>Wi</w:t>
      </w:r>
      <w:proofErr w:type="spellEnd"/>
      <w:r>
        <w:t>-Fi támogatást.</w:t>
      </w:r>
    </w:p>
    <w:p w14:paraId="257FEC12" w14:textId="5F200EA3" w:rsidR="0013198D" w:rsidRDefault="0013198D" w:rsidP="00700E3A">
      <w:pPr>
        <w:pStyle w:val="Cmsor1"/>
      </w:pPr>
      <w:bookmarkStart w:id="21" w:name="_Toc151755389"/>
      <w:r>
        <w:lastRenderedPageBreak/>
        <w:t>MQTT</w:t>
      </w:r>
      <w:bookmarkEnd w:id="21"/>
    </w:p>
    <w:p w14:paraId="3FE6C83F" w14:textId="77777777" w:rsidR="0013198D" w:rsidRDefault="0013198D" w:rsidP="0013198D">
      <w:r>
        <w:t xml:space="preserve">Az MQTT egy nyílt, ingyenes protokoll, amit arra terveztek, hogy megbízható üzenetküldést valósítson meg a lehető legegyszerűbb üzenetformátumban. A kommunikációban három típusú fél vesz részt, bróker, </w:t>
      </w:r>
      <w:proofErr w:type="spellStart"/>
      <w:r>
        <w:t>publisher</w:t>
      </w:r>
      <w:proofErr w:type="spellEnd"/>
      <w:r>
        <w:t xml:space="preserve"> és </w:t>
      </w:r>
      <w:proofErr w:type="spellStart"/>
      <w:r>
        <w:t>subscriber</w:t>
      </w:r>
      <w:proofErr w:type="spellEnd"/>
      <w:r>
        <w:t>.</w:t>
      </w:r>
    </w:p>
    <w:p w14:paraId="495204C5" w14:textId="2C7BEC9E" w:rsidR="0013198D" w:rsidRDefault="0013198D" w:rsidP="0013198D">
      <w:pPr>
        <w:pStyle w:val="Cmsor2"/>
      </w:pPr>
      <w:bookmarkStart w:id="22" w:name="_Toc151755390"/>
      <w:proofErr w:type="spellStart"/>
      <w:r>
        <w:t>Topicok</w:t>
      </w:r>
      <w:bookmarkEnd w:id="22"/>
      <w:proofErr w:type="spellEnd"/>
    </w:p>
    <w:p w14:paraId="455DE58D" w14:textId="615C215C" w:rsidR="0013198D" w:rsidRDefault="0013198D" w:rsidP="0013198D">
      <w:r>
        <w:t xml:space="preserve">Az üzenetek megkülönböztetésére, osztályzására az úgynevezett </w:t>
      </w:r>
      <w:proofErr w:type="spellStart"/>
      <w:r>
        <w:t>topicok</w:t>
      </w:r>
      <w:proofErr w:type="spellEnd"/>
      <w:r>
        <w:t xml:space="preserve"> szolgálnak, ezek definiálják az üzenet tartalmát. Általában hierarchikusan szervezettek, a „/” karakter használatával tudunk létrehozni </w:t>
      </w:r>
      <w:proofErr w:type="spellStart"/>
      <w:r>
        <w:t>al-topicokat</w:t>
      </w:r>
      <w:proofErr w:type="spellEnd"/>
      <w:r>
        <w:t>.</w:t>
      </w:r>
      <w:r w:rsidR="00DC6733">
        <w:t xml:space="preserve"> Egy „/” karakter utáni „#” jellel tudunk feliratkozni az adott </w:t>
      </w:r>
      <w:proofErr w:type="spellStart"/>
      <w:r w:rsidR="00DC6733">
        <w:t>topic</w:t>
      </w:r>
      <w:proofErr w:type="spellEnd"/>
      <w:r w:rsidR="00DC6733">
        <w:t xml:space="preserve"> összes </w:t>
      </w:r>
      <w:proofErr w:type="spellStart"/>
      <w:r w:rsidR="00DC6733">
        <w:t>al</w:t>
      </w:r>
      <w:r w:rsidR="00722E74">
        <w:t>-</w:t>
      </w:r>
      <w:r w:rsidR="00DC6733">
        <w:t>topicjára</w:t>
      </w:r>
      <w:proofErr w:type="spellEnd"/>
      <w:r w:rsidR="00DC6733">
        <w:t>.</w:t>
      </w:r>
      <w:r>
        <w:t xml:space="preserve"> Erre példa a jelenlegi rendszerből:</w:t>
      </w:r>
    </w:p>
    <w:p w14:paraId="3E3C204C" w14:textId="35EF80D2" w:rsidR="0013198D" w:rsidRPr="00C8617F" w:rsidRDefault="002A475A" w:rsidP="00DC6733">
      <w:pPr>
        <w:pStyle w:val="Kd"/>
      </w:pPr>
      <w:r>
        <w:t>FIM3VE/</w:t>
      </w:r>
      <w:r w:rsidR="00DC6733">
        <w:t>sector1</w:t>
      </w:r>
      <w:r>
        <w:t>/</w:t>
      </w:r>
      <w:r w:rsidR="00DC6733">
        <w:t>#</w:t>
      </w:r>
    </w:p>
    <w:p w14:paraId="2E5C049B" w14:textId="104C9D2C" w:rsidR="0013198D" w:rsidRDefault="002A475A" w:rsidP="00DC6733">
      <w:pPr>
        <w:pStyle w:val="Kd"/>
      </w:pPr>
      <w:r>
        <w:t>FIM3VE/sector1/</w:t>
      </w:r>
      <w:proofErr w:type="spellStart"/>
      <w:r>
        <w:t>lightness</w:t>
      </w:r>
      <w:proofErr w:type="spellEnd"/>
    </w:p>
    <w:p w14:paraId="4E6565A1" w14:textId="5AB7F270" w:rsidR="00164028" w:rsidRPr="00C8617F" w:rsidRDefault="00164028" w:rsidP="00DC6733">
      <w:pPr>
        <w:pStyle w:val="Kd"/>
      </w:pPr>
      <w:r>
        <w:t>FIM3VE/sector1/</w:t>
      </w:r>
      <w:proofErr w:type="spellStart"/>
      <w:r>
        <w:t>temperature</w:t>
      </w:r>
      <w:proofErr w:type="spellEnd"/>
    </w:p>
    <w:p w14:paraId="48C0814B" w14:textId="537F006A" w:rsidR="0013198D" w:rsidRDefault="0013198D" w:rsidP="0013198D">
      <w:pPr>
        <w:pStyle w:val="Cmsor2"/>
      </w:pPr>
      <w:bookmarkStart w:id="23" w:name="_Toc151755391"/>
      <w:r>
        <w:t>Résztvevők feladatai</w:t>
      </w:r>
      <w:bookmarkEnd w:id="23"/>
    </w:p>
    <w:p w14:paraId="6EA6C554" w14:textId="77777777" w:rsidR="0013198D" w:rsidRDefault="0013198D" w:rsidP="0013198D">
      <w:r>
        <w:t xml:space="preserve">A </w:t>
      </w:r>
      <w:proofErr w:type="spellStart"/>
      <w:r>
        <w:t>subscriberek</w:t>
      </w:r>
      <w:proofErr w:type="spellEnd"/>
      <w:r>
        <w:t xml:space="preserve">, nevükből adódóan, feliratkozhatnak a különböző </w:t>
      </w:r>
      <w:proofErr w:type="spellStart"/>
      <w:r>
        <w:t>topicokra</w:t>
      </w:r>
      <w:proofErr w:type="spellEnd"/>
      <w:r>
        <w:t xml:space="preserve">, ami után az összes, arra a </w:t>
      </w:r>
      <w:proofErr w:type="spellStart"/>
      <w:r>
        <w:t>topicra</w:t>
      </w:r>
      <w:proofErr w:type="spellEnd"/>
      <w:r>
        <w:t xml:space="preserve"> publikált üzenetet megkapják. Nem ismerik a </w:t>
      </w:r>
      <w:proofErr w:type="spellStart"/>
      <w:r>
        <w:t>publishereket</w:t>
      </w:r>
      <w:proofErr w:type="spellEnd"/>
      <w:r>
        <w:t xml:space="preserve">, csak a brókert. A </w:t>
      </w:r>
      <w:proofErr w:type="spellStart"/>
      <w:r>
        <w:t>publisherek</w:t>
      </w:r>
      <w:proofErr w:type="spellEnd"/>
      <w:r>
        <w:t xml:space="preserve"> feladata, hogy az általuk meghatározott </w:t>
      </w:r>
      <w:proofErr w:type="spellStart"/>
      <w:r>
        <w:t>topicra</w:t>
      </w:r>
      <w:proofErr w:type="spellEnd"/>
      <w:r>
        <w:t xml:space="preserve"> publikáljanak. Nekik nem szükséges ismerni, hányan és kik iratkoztak fel a témáikra, csak a bróker kilétéről van tudomásuk. Egy kliens lehet egyszerre </w:t>
      </w:r>
      <w:proofErr w:type="spellStart"/>
      <w:r>
        <w:t>publisher</w:t>
      </w:r>
      <w:proofErr w:type="spellEnd"/>
      <w:r>
        <w:t xml:space="preserve"> és </w:t>
      </w:r>
      <w:proofErr w:type="spellStart"/>
      <w:r>
        <w:t>subscriber</w:t>
      </w:r>
      <w:proofErr w:type="spellEnd"/>
      <w:r>
        <w:t xml:space="preserve"> is, ez a kettő nem zárja ki egymást, sőt egy kliens több témára is nyugodtan felirakozhat. A bróker feladata, hogy menedzselje a kliensek közti üzenetküldést, hogy minden </w:t>
      </w:r>
      <w:proofErr w:type="spellStart"/>
      <w:r>
        <w:t>subscriber</w:t>
      </w:r>
      <w:proofErr w:type="spellEnd"/>
      <w:r>
        <w:t xml:space="preserve"> megkapja az általa rendelt üzeneteket. A jelenlegi rendszerben egy online elérhető publikus brókert használtam a </w:t>
      </w:r>
      <w:proofErr w:type="spellStart"/>
      <w:r>
        <w:t>HiveMQ</w:t>
      </w:r>
      <w:proofErr w:type="spellEnd"/>
      <w:r>
        <w:t xml:space="preserve"> oldaláról.</w:t>
      </w:r>
    </w:p>
    <w:p w14:paraId="16AE8642" w14:textId="05288284" w:rsidR="0013198D" w:rsidRDefault="0013198D" w:rsidP="00E011F3">
      <w:pPr>
        <w:pStyle w:val="Cmsor2"/>
      </w:pPr>
      <w:bookmarkStart w:id="24" w:name="_Toc151755392"/>
      <w:r>
        <w:t>Szolgáltatási szintek</w:t>
      </w:r>
      <w:bookmarkEnd w:id="24"/>
    </w:p>
    <w:p w14:paraId="765ACCA7" w14:textId="77777777" w:rsidR="00E011F3" w:rsidRDefault="00E011F3" w:rsidP="00E011F3">
      <w:r>
        <w:t>Három szolgáltatási szintet definiáltak az MQTT-ben. A magasabb szolgáltatásminőség nagyobb megbízhatóságú üzenet célba juttatást valósít meg, de természetesen ennek ára is van, ami a nagyobb sávszélesség és/vagy késleltetés.</w:t>
      </w:r>
    </w:p>
    <w:p w14:paraId="146A0A86" w14:textId="77777777" w:rsidR="00E011F3" w:rsidRDefault="00E011F3" w:rsidP="00E011F3">
      <w:r>
        <w:t xml:space="preserve">A szerver megtartja az utoljára elküldött üzenetet, és egy új feliratkozó esetén egyből elküldi ezt is a kliensnek. A szolgáltatási szintek abban különböznek egymástól, hogy </w:t>
      </w:r>
      <w:proofErr w:type="spellStart"/>
      <w:r>
        <w:t>QoS</w:t>
      </w:r>
      <w:proofErr w:type="spellEnd"/>
      <w:r>
        <w:t xml:space="preserve"> = 0 esetén a szerver legfeljebb egyszer, </w:t>
      </w:r>
      <w:proofErr w:type="spellStart"/>
      <w:r>
        <w:t>QoS</w:t>
      </w:r>
      <w:proofErr w:type="spellEnd"/>
      <w:r>
        <w:t xml:space="preserve"> = 1 esetén legalább egyszer, </w:t>
      </w:r>
      <w:proofErr w:type="spellStart"/>
      <w:r>
        <w:t>QoS</w:t>
      </w:r>
      <w:proofErr w:type="spellEnd"/>
      <w:r>
        <w:t xml:space="preserve"> = 2 esetén pedig pontosan egyszer küldi el a megőrzött üzeneteket.</w:t>
      </w:r>
    </w:p>
    <w:p w14:paraId="2F42FE4F" w14:textId="3822DE90" w:rsidR="00E011F3" w:rsidRDefault="00E011F3" w:rsidP="00E011F3">
      <w:pPr>
        <w:pStyle w:val="Cmsor2"/>
      </w:pPr>
      <w:bookmarkStart w:id="25" w:name="_Toc151755393"/>
      <w:r>
        <w:lastRenderedPageBreak/>
        <w:t>Kliensek lehetőségei</w:t>
      </w:r>
      <w:bookmarkEnd w:id="25"/>
    </w:p>
    <w:p w14:paraId="56B7791C" w14:textId="77777777" w:rsidR="00E011F3" w:rsidRDefault="00E011F3" w:rsidP="00E011F3">
      <w:r>
        <w:t xml:space="preserve">A klienseket egy 23 bájtos egyedi </w:t>
      </w:r>
      <w:proofErr w:type="spellStart"/>
      <w:r>
        <w:t>string</w:t>
      </w:r>
      <w:proofErr w:type="spellEnd"/>
      <w:r>
        <w:t xml:space="preserve"> azonosítja. Amikor csatlakozik egy kliens a szerverhez, beállíthat egy </w:t>
      </w:r>
      <w:proofErr w:type="spellStart"/>
      <w:r>
        <w:t>clean</w:t>
      </w:r>
      <w:proofErr w:type="spellEnd"/>
      <w:r>
        <w:t xml:space="preserve">-session </w:t>
      </w:r>
      <w:proofErr w:type="spellStart"/>
      <w:r>
        <w:t>flaget</w:t>
      </w:r>
      <w:proofErr w:type="spellEnd"/>
      <w:r>
        <w:t>, aminek 1-es értéke esetén a kliens összes feliratkozása törlődni fog, ha az eszköz lekapcsolódik a szerverről. Nulla érték esetén a kliens előfizetése egészen addig élő marad, amíg vissza nem kapcsolódik, és ekkor az összes addigi üzenet elküldésre kerül neki.</w:t>
      </w:r>
    </w:p>
    <w:p w14:paraId="57ADFA91" w14:textId="77777777" w:rsidR="00E011F3" w:rsidRPr="00856619" w:rsidRDefault="00E011F3" w:rsidP="00E011F3">
      <w:r>
        <w:t>Ezek mellett egy végrendeletet (</w:t>
      </w:r>
      <w:proofErr w:type="spellStart"/>
      <w:r>
        <w:t>will</w:t>
      </w:r>
      <w:proofErr w:type="spellEnd"/>
      <w:r>
        <w:t xml:space="preserve">) is megadhatnak, ami által, ha a kliens váratlanul lecsatlakozik, akkor a szerver egy üzenetet küld a kliens által előre meghatározott </w:t>
      </w:r>
      <w:proofErr w:type="spellStart"/>
      <w:r>
        <w:t>topicra</w:t>
      </w:r>
      <w:proofErr w:type="spellEnd"/>
      <w:r>
        <w:t>. Ilyen lehet akár egy riasztás, ha egy érzékelő lecsatlakozott.</w:t>
      </w:r>
    </w:p>
    <w:p w14:paraId="48ADE34F" w14:textId="77777777" w:rsidR="00E011F3" w:rsidRPr="00E011F3" w:rsidRDefault="00E011F3" w:rsidP="00E011F3"/>
    <w:p w14:paraId="46BF91C4" w14:textId="171F43FD" w:rsidR="00B4104A" w:rsidRDefault="00B4104A" w:rsidP="00700E3A">
      <w:pPr>
        <w:pStyle w:val="Cmsor1"/>
      </w:pPr>
      <w:bookmarkStart w:id="26" w:name="_Toc151755394"/>
      <w:r>
        <w:lastRenderedPageBreak/>
        <w:t>Utolsó simítások</w:t>
      </w:r>
      <w:bookmarkEnd w:id="4"/>
      <w:bookmarkEnd w:id="26"/>
    </w:p>
    <w:p w14:paraId="3E47D9E7" w14:textId="77777777" w:rsidR="0037381F" w:rsidRDefault="0037381F" w:rsidP="0037381F">
      <w:r>
        <w:t>Miután elkészültünk a dokumentációval, ne felejtsük el a következő lépéseket:</w:t>
      </w:r>
    </w:p>
    <w:p w14:paraId="657F5A9E" w14:textId="77777777" w:rsidR="0037381F" w:rsidRDefault="0037381F" w:rsidP="00C53F92">
      <w:pPr>
        <w:numPr>
          <w:ilvl w:val="0"/>
          <w:numId w:val="12"/>
        </w:numPr>
      </w:pPr>
      <w:r w:rsidRPr="0037381F">
        <w:rPr>
          <w:rStyle w:val="Kiemels"/>
        </w:rPr>
        <w:t>Kereszthivatkozások frissítése:</w:t>
      </w:r>
      <w:r>
        <w:t xml:space="preserve"> miután kijelöltük a teljes szöveget (</w:t>
      </w:r>
      <w:proofErr w:type="spellStart"/>
      <w:r>
        <w:t>Ctrl+A</w:t>
      </w:r>
      <w:proofErr w:type="spellEnd"/>
      <w:r>
        <w:t>), nyomjuk meg az F9 billentyűt, és a Word frissíti az összes kereszthivatkozást. Ilyenkor ellenőrizzük, hogy nem jelent-e meg valahol a "Hiba! A könyvjelző nem létezik." szöveg.</w:t>
      </w:r>
    </w:p>
    <w:p w14:paraId="61C44839" w14:textId="77777777" w:rsidR="0037381F" w:rsidRDefault="0037381F" w:rsidP="00C53F92">
      <w:pPr>
        <w:numPr>
          <w:ilvl w:val="0"/>
          <w:numId w:val="12"/>
        </w:numPr>
      </w:pPr>
      <w:r w:rsidRPr="0037381F">
        <w:rPr>
          <w:rStyle w:val="Kiemels"/>
        </w:rPr>
        <w:t>Dokumentum tulajdonságok megadása:</w:t>
      </w:r>
      <w:r>
        <w:t xml:space="preserve"> a dokumentumhoz tartozó </w:t>
      </w:r>
      <w:proofErr w:type="spellStart"/>
      <w:r>
        <w:t>meta</w:t>
      </w:r>
      <w:proofErr w:type="spellEnd"/>
      <w:r>
        <w:t xml:space="preserve"> adatok kitöltése (szerző, cím, kulcsszavak stb.). Erre való a Dokumentum tulajdonságai panel, mely a Fájl / Információ / Tulajdonságok / Dokumentumpanel megjelenítése úton érhető el.</w:t>
      </w:r>
    </w:p>
    <w:p w14:paraId="421390F8" w14:textId="77777777" w:rsidR="0037381F" w:rsidRDefault="0037381F" w:rsidP="00C53F92">
      <w:pPr>
        <w:numPr>
          <w:ilvl w:val="0"/>
          <w:numId w:val="12"/>
        </w:numPr>
      </w:pPr>
      <w:r w:rsidRPr="0037381F">
        <w:rPr>
          <w:rStyle w:val="Kiemels"/>
        </w:rPr>
        <w:t>Kinézet ellenőrzése PDF-ben:</w:t>
      </w:r>
      <w:r>
        <w:t xml:space="preserve"> a legjobb teszt a végén, ha PDF-et készítünk a dokumentumból, és azt leellenőrizzük. </w:t>
      </w:r>
    </w:p>
    <w:p w14:paraId="03AD40E8" w14:textId="77777777" w:rsidR="00225F65" w:rsidRPr="0037381F" w:rsidRDefault="00225F65" w:rsidP="00225F65"/>
    <w:p w14:paraId="289FAA59" w14:textId="77777777" w:rsidR="0063585C" w:rsidRDefault="0063585C" w:rsidP="00816BCB">
      <w:pPr>
        <w:pStyle w:val="Fejezetcimszmozsnlkl"/>
      </w:pPr>
      <w:bookmarkStart w:id="27" w:name="_Toc151755395"/>
      <w:r w:rsidRPr="00B50CAA">
        <w:lastRenderedPageBreak/>
        <w:t>Irodalomjegyzék</w:t>
      </w:r>
      <w:bookmarkEnd w:id="27"/>
    </w:p>
    <w:p w14:paraId="1056D64D" w14:textId="77777777" w:rsidR="00B50CAA" w:rsidRPr="00EE1A1F" w:rsidRDefault="00EE1A1F" w:rsidP="006F512E">
      <w:pPr>
        <w:pStyle w:val="Irodalomjegyzksor"/>
      </w:pPr>
      <w:bookmarkStart w:id="28" w:name="_Ref332797594"/>
      <w:r w:rsidRPr="00EE1A1F">
        <w:t>Levendovszky, J., Jereb, L.,</w:t>
      </w:r>
      <w:r w:rsidR="00700E3A">
        <w:t xml:space="preserve"> Elek, Zs., Vesztergombi, Gy.: </w:t>
      </w:r>
      <w:r w:rsidRPr="00D53F5A">
        <w:rPr>
          <w:rStyle w:val="Irodalomjegyzkforrs"/>
        </w:rPr>
        <w:t>Adaptive statistical algorithms in network reliability analysis</w:t>
      </w:r>
      <w:r w:rsidRPr="00EE1A1F">
        <w:t xml:space="preserve">, </w:t>
      </w:r>
      <w:r w:rsidRPr="00D53F5A">
        <w:t>Performance Evaluation - Elsevier</w:t>
      </w:r>
      <w:r w:rsidRPr="00EE1A1F">
        <w:t>, Vol. 48, 2002, pp. 225-236</w:t>
      </w:r>
      <w:bookmarkEnd w:id="28"/>
    </w:p>
    <w:p w14:paraId="6E6803C3" w14:textId="77777777" w:rsidR="00302BB3" w:rsidRDefault="00302BB3" w:rsidP="006F512E">
      <w:pPr>
        <w:pStyle w:val="Irodalomjegyzksor"/>
      </w:pPr>
      <w:r w:rsidRPr="003A4CDB">
        <w:t>National Istrume</w:t>
      </w:r>
      <w:r w:rsidR="00700E3A">
        <w:t>nts:</w:t>
      </w:r>
      <w:r w:rsidRPr="003A4CDB">
        <w:t xml:space="preserve"> </w:t>
      </w:r>
      <w:r w:rsidRPr="00D53F5A">
        <w:rPr>
          <w:rStyle w:val="Irodalomjegyzkforrs"/>
        </w:rPr>
        <w:t>LabVIEW grafik</w:t>
      </w:r>
      <w:r w:rsidR="00700E3A" w:rsidRPr="00D53F5A">
        <w:rPr>
          <w:rStyle w:val="Irodalomjegyzkforrs"/>
        </w:rPr>
        <w:t>us fejlesztői környezet leírása</w:t>
      </w:r>
      <w:r w:rsidR="00700E3A">
        <w:t>,</w:t>
      </w:r>
      <w:r w:rsidRPr="003A4CDB">
        <w:t xml:space="preserve"> </w:t>
      </w:r>
      <w:hyperlink r:id="rId23" w:history="1">
        <w:r w:rsidRPr="00EE1A1F">
          <w:rPr>
            <w:rStyle w:val="Hiperhivatkozs"/>
          </w:rPr>
          <w:t>http://www.ni.com/</w:t>
        </w:r>
      </w:hyperlink>
      <w:r w:rsidR="003A4CDB" w:rsidRPr="003A4CDB">
        <w:t xml:space="preserve"> </w:t>
      </w:r>
      <w:r w:rsidR="003A4CDB">
        <w:t>(</w:t>
      </w:r>
      <w:r w:rsidRPr="00EE1A1F">
        <w:t>2010. nov.)</w:t>
      </w:r>
    </w:p>
    <w:p w14:paraId="27654E19" w14:textId="77777777" w:rsidR="00E42F0D" w:rsidRDefault="00E42F0D" w:rsidP="006F512E">
      <w:pPr>
        <w:pStyle w:val="Irodalomjegyzksor"/>
      </w:pPr>
      <w:r>
        <w:t xml:space="preserve">Fowler, M.: </w:t>
      </w:r>
      <w:r w:rsidRPr="00D53F5A">
        <w:rPr>
          <w:rStyle w:val="Irodalomjegyzkforrs"/>
        </w:rPr>
        <w:t>UML Distilled</w:t>
      </w:r>
      <w:r>
        <w:t>, 3rd edition, ISBN 0-321-19368-7, Addison-Wesley, 2004</w:t>
      </w:r>
    </w:p>
    <w:p w14:paraId="7471CB1A" w14:textId="77777777" w:rsidR="00E42F0D" w:rsidRPr="00EE1A1F" w:rsidRDefault="00E42F0D" w:rsidP="006F512E">
      <w:pPr>
        <w:pStyle w:val="Irodalomjegyzksor"/>
      </w:pPr>
      <w:r>
        <w:t xml:space="preserve">Wikipedia: </w:t>
      </w:r>
      <w:r w:rsidRPr="00E42F0D">
        <w:rPr>
          <w:rStyle w:val="Irodalomjegyzkforrs"/>
        </w:rPr>
        <w:t>Evaluation strategy</w:t>
      </w:r>
      <w:r>
        <w:t xml:space="preserve">, </w:t>
      </w:r>
      <w:hyperlink r:id="rId24" w:history="1">
        <w:r w:rsidR="00D95E2C" w:rsidRPr="00D95E2C">
          <w:rPr>
            <w:rStyle w:val="Hiperhivatkozs"/>
          </w:rPr>
          <w:t>http://en.wikipedia.org/wiki/Evaluation_strategy</w:t>
        </w:r>
      </w:hyperlink>
      <w:r w:rsidR="00D95E2C">
        <w:t xml:space="preserve"> </w:t>
      </w:r>
      <w:r>
        <w:t>(revision 18:11, 31 July 2012)</w:t>
      </w:r>
    </w:p>
    <w:p w14:paraId="4C89A339" w14:textId="77777777" w:rsidR="00B50CAA" w:rsidRDefault="00B50CAA" w:rsidP="00816BCB">
      <w:pPr>
        <w:pStyle w:val="Fejezetcimszmozsnlkl"/>
      </w:pPr>
      <w:bookmarkStart w:id="29" w:name="_Toc151755396"/>
      <w:r>
        <w:lastRenderedPageBreak/>
        <w:t>Függelék</w:t>
      </w:r>
      <w:bookmarkEnd w:id="29"/>
    </w:p>
    <w:p w14:paraId="5747A86F" w14:textId="77777777" w:rsidR="00B50CAA" w:rsidRDefault="00B50CAA" w:rsidP="00B50CAA"/>
    <w:sectPr w:rsidR="00B50CAA" w:rsidSect="0056267F">
      <w:headerReference w:type="even" r:id="rId25"/>
      <w:footerReference w:type="default" r:id="rId26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B42A4" w14:textId="77777777" w:rsidR="006378AC" w:rsidRDefault="006378AC">
      <w:r>
        <w:separator/>
      </w:r>
    </w:p>
  </w:endnote>
  <w:endnote w:type="continuationSeparator" w:id="0">
    <w:p w14:paraId="26D3FAD4" w14:textId="77777777" w:rsidR="006378AC" w:rsidRDefault="006378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52064" w14:textId="77777777" w:rsidR="00681E99" w:rsidRDefault="00681E99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58FA9" w14:textId="75A2ABF7" w:rsidR="0063585C" w:rsidRDefault="00C00B3C" w:rsidP="00C00B3C">
    <w:pPr>
      <w:pStyle w:val="llb"/>
    </w:pPr>
    <w:r>
      <w:rPr>
        <w:rStyle w:val="Oldalszm"/>
      </w:rPr>
      <w:tab/>
    </w:r>
    <w:r w:rsidR="0063585C">
      <w:rPr>
        <w:rStyle w:val="Oldalszm"/>
      </w:rPr>
      <w:fldChar w:fldCharType="begin"/>
    </w:r>
    <w:r w:rsidR="0063585C">
      <w:rPr>
        <w:rStyle w:val="Oldalszm"/>
      </w:rPr>
      <w:instrText xml:space="preserve"> PAGE </w:instrText>
    </w:r>
    <w:r w:rsidR="0063585C">
      <w:rPr>
        <w:rStyle w:val="Oldalszm"/>
      </w:rPr>
      <w:fldChar w:fldCharType="separate"/>
    </w:r>
    <w:r w:rsidR="00BF4292">
      <w:rPr>
        <w:rStyle w:val="Oldalszm"/>
        <w:noProof/>
      </w:rPr>
      <w:t>12</w:t>
    </w:r>
    <w:r w:rsidR="0063585C"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13F9A2" w14:textId="77777777" w:rsidR="006378AC" w:rsidRDefault="006378AC">
      <w:r>
        <w:separator/>
      </w:r>
    </w:p>
  </w:footnote>
  <w:footnote w:type="continuationSeparator" w:id="0">
    <w:p w14:paraId="186395F2" w14:textId="77777777" w:rsidR="006378AC" w:rsidRDefault="006378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52A8D" w14:textId="77777777" w:rsidR="0063585C" w:rsidRDefault="0063585C"/>
  <w:p w14:paraId="2FBE2084" w14:textId="77777777" w:rsidR="0063585C" w:rsidRDefault="0063585C"/>
  <w:p w14:paraId="2BF231C2" w14:textId="77777777" w:rsidR="0063585C" w:rsidRDefault="0063585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5EE0508"/>
    <w:multiLevelType w:val="multilevel"/>
    <w:tmpl w:val="418E4214"/>
    <w:numStyleLink w:val="tmutatszmozottlista"/>
  </w:abstractNum>
  <w:abstractNum w:abstractNumId="12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99C3B84"/>
    <w:multiLevelType w:val="multilevel"/>
    <w:tmpl w:val="C3565810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81558053">
    <w:abstractNumId w:val="10"/>
  </w:num>
  <w:num w:numId="2" w16cid:durableId="701050556">
    <w:abstractNumId w:val="20"/>
  </w:num>
  <w:num w:numId="3" w16cid:durableId="1974022920">
    <w:abstractNumId w:val="12"/>
  </w:num>
  <w:num w:numId="4" w16cid:durableId="1234848936">
    <w:abstractNumId w:val="16"/>
  </w:num>
  <w:num w:numId="5" w16cid:durableId="2022966821">
    <w:abstractNumId w:val="17"/>
  </w:num>
  <w:num w:numId="6" w16cid:durableId="1611008824">
    <w:abstractNumId w:val="18"/>
  </w:num>
  <w:num w:numId="7" w16cid:durableId="395053623">
    <w:abstractNumId w:val="13"/>
  </w:num>
  <w:num w:numId="8" w16cid:durableId="853543142">
    <w:abstractNumId w:val="11"/>
  </w:num>
  <w:num w:numId="9" w16cid:durableId="1926693248">
    <w:abstractNumId w:val="14"/>
  </w:num>
  <w:num w:numId="10" w16cid:durableId="1176771659">
    <w:abstractNumId w:val="21"/>
  </w:num>
  <w:num w:numId="11" w16cid:durableId="1769931954">
    <w:abstractNumId w:val="15"/>
  </w:num>
  <w:num w:numId="12" w16cid:durableId="1291397619">
    <w:abstractNumId w:val="19"/>
  </w:num>
  <w:num w:numId="13" w16cid:durableId="1198816817">
    <w:abstractNumId w:val="9"/>
  </w:num>
  <w:num w:numId="14" w16cid:durableId="817496748">
    <w:abstractNumId w:val="7"/>
  </w:num>
  <w:num w:numId="15" w16cid:durableId="17587307">
    <w:abstractNumId w:val="6"/>
  </w:num>
  <w:num w:numId="16" w16cid:durableId="1797331104">
    <w:abstractNumId w:val="5"/>
  </w:num>
  <w:num w:numId="17" w16cid:durableId="1096513132">
    <w:abstractNumId w:val="4"/>
  </w:num>
  <w:num w:numId="18" w16cid:durableId="1640569340">
    <w:abstractNumId w:val="8"/>
  </w:num>
  <w:num w:numId="19" w16cid:durableId="2000814469">
    <w:abstractNumId w:val="3"/>
  </w:num>
  <w:num w:numId="20" w16cid:durableId="2138983720">
    <w:abstractNumId w:val="2"/>
  </w:num>
  <w:num w:numId="21" w16cid:durableId="45489518">
    <w:abstractNumId w:val="1"/>
  </w:num>
  <w:num w:numId="22" w16cid:durableId="938297338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attachedTemplate r:id="rId1"/>
  <w:stylePaneFormatFilter w:val="3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Q0NjQ3NLUwMjQwMDZT0lEKTi0uzszPAykwrAUAAeI4CiwAAAA="/>
  </w:docVars>
  <w:rsids>
    <w:rsidRoot w:val="00B50CAA"/>
    <w:rsid w:val="000009E9"/>
    <w:rsid w:val="0000309F"/>
    <w:rsid w:val="000062F4"/>
    <w:rsid w:val="0001192F"/>
    <w:rsid w:val="00026A2B"/>
    <w:rsid w:val="000A1620"/>
    <w:rsid w:val="000A7483"/>
    <w:rsid w:val="000B1BB6"/>
    <w:rsid w:val="000B53E0"/>
    <w:rsid w:val="000D3E92"/>
    <w:rsid w:val="001109E7"/>
    <w:rsid w:val="0013198D"/>
    <w:rsid w:val="0013757E"/>
    <w:rsid w:val="00157179"/>
    <w:rsid w:val="00162232"/>
    <w:rsid w:val="00164028"/>
    <w:rsid w:val="00171054"/>
    <w:rsid w:val="001A57BC"/>
    <w:rsid w:val="001B28B8"/>
    <w:rsid w:val="001E19A1"/>
    <w:rsid w:val="002102C3"/>
    <w:rsid w:val="002243AD"/>
    <w:rsid w:val="00225F65"/>
    <w:rsid w:val="00227347"/>
    <w:rsid w:val="00267677"/>
    <w:rsid w:val="002841F9"/>
    <w:rsid w:val="00290B66"/>
    <w:rsid w:val="00291BFC"/>
    <w:rsid w:val="002A475A"/>
    <w:rsid w:val="002B20FF"/>
    <w:rsid w:val="002D0621"/>
    <w:rsid w:val="002D7DA9"/>
    <w:rsid w:val="002E1D2A"/>
    <w:rsid w:val="002E2B30"/>
    <w:rsid w:val="00302BB3"/>
    <w:rsid w:val="00313013"/>
    <w:rsid w:val="0034770D"/>
    <w:rsid w:val="00350AEC"/>
    <w:rsid w:val="0037381F"/>
    <w:rsid w:val="0038418E"/>
    <w:rsid w:val="003A4CDB"/>
    <w:rsid w:val="003B2246"/>
    <w:rsid w:val="003C4A76"/>
    <w:rsid w:val="003E70B1"/>
    <w:rsid w:val="003F5425"/>
    <w:rsid w:val="00410924"/>
    <w:rsid w:val="00413A0B"/>
    <w:rsid w:val="0048395A"/>
    <w:rsid w:val="004851C7"/>
    <w:rsid w:val="00486C1A"/>
    <w:rsid w:val="004A4B8D"/>
    <w:rsid w:val="004E2649"/>
    <w:rsid w:val="00502A30"/>
    <w:rsid w:val="005202C0"/>
    <w:rsid w:val="00524804"/>
    <w:rsid w:val="00550455"/>
    <w:rsid w:val="005524FC"/>
    <w:rsid w:val="0056267F"/>
    <w:rsid w:val="00570A6C"/>
    <w:rsid w:val="00576495"/>
    <w:rsid w:val="005D3443"/>
    <w:rsid w:val="005D5B6E"/>
    <w:rsid w:val="005D7CEB"/>
    <w:rsid w:val="005E01E0"/>
    <w:rsid w:val="005F3404"/>
    <w:rsid w:val="005F7E4C"/>
    <w:rsid w:val="00601304"/>
    <w:rsid w:val="006177FF"/>
    <w:rsid w:val="0062185B"/>
    <w:rsid w:val="0063585C"/>
    <w:rsid w:val="006378AC"/>
    <w:rsid w:val="00641018"/>
    <w:rsid w:val="00650C7C"/>
    <w:rsid w:val="0066174A"/>
    <w:rsid w:val="00675281"/>
    <w:rsid w:val="00681E99"/>
    <w:rsid w:val="00692605"/>
    <w:rsid w:val="006A1B7F"/>
    <w:rsid w:val="006B00FC"/>
    <w:rsid w:val="006D338C"/>
    <w:rsid w:val="006E414C"/>
    <w:rsid w:val="006E4AF9"/>
    <w:rsid w:val="006E6F59"/>
    <w:rsid w:val="006F4AD5"/>
    <w:rsid w:val="006F512E"/>
    <w:rsid w:val="00700E3A"/>
    <w:rsid w:val="00722E74"/>
    <w:rsid w:val="00730B3C"/>
    <w:rsid w:val="007578E0"/>
    <w:rsid w:val="00760739"/>
    <w:rsid w:val="00797F1D"/>
    <w:rsid w:val="007F6668"/>
    <w:rsid w:val="00816BCB"/>
    <w:rsid w:val="0083419A"/>
    <w:rsid w:val="00853725"/>
    <w:rsid w:val="00854BDC"/>
    <w:rsid w:val="00856D64"/>
    <w:rsid w:val="008D17C5"/>
    <w:rsid w:val="008E7228"/>
    <w:rsid w:val="0090541F"/>
    <w:rsid w:val="00940CB1"/>
    <w:rsid w:val="0098532E"/>
    <w:rsid w:val="009A32B9"/>
    <w:rsid w:val="009B1AB8"/>
    <w:rsid w:val="009C1C93"/>
    <w:rsid w:val="009E3C11"/>
    <w:rsid w:val="009E67D2"/>
    <w:rsid w:val="00A27F77"/>
    <w:rsid w:val="00A34DC4"/>
    <w:rsid w:val="00A5773E"/>
    <w:rsid w:val="00A93545"/>
    <w:rsid w:val="00AA54F5"/>
    <w:rsid w:val="00AB511F"/>
    <w:rsid w:val="00AC5F67"/>
    <w:rsid w:val="00AE05C4"/>
    <w:rsid w:val="00B13FD0"/>
    <w:rsid w:val="00B4104A"/>
    <w:rsid w:val="00B50CAA"/>
    <w:rsid w:val="00B80867"/>
    <w:rsid w:val="00B96880"/>
    <w:rsid w:val="00BF4292"/>
    <w:rsid w:val="00C00B3C"/>
    <w:rsid w:val="00C06FA3"/>
    <w:rsid w:val="00C2686E"/>
    <w:rsid w:val="00C31260"/>
    <w:rsid w:val="00C41CF8"/>
    <w:rsid w:val="00C53F92"/>
    <w:rsid w:val="00C73DEE"/>
    <w:rsid w:val="00C84464"/>
    <w:rsid w:val="00C94815"/>
    <w:rsid w:val="00D07335"/>
    <w:rsid w:val="00D1632F"/>
    <w:rsid w:val="00D218A0"/>
    <w:rsid w:val="00D23BFC"/>
    <w:rsid w:val="00D429F2"/>
    <w:rsid w:val="00D53F5A"/>
    <w:rsid w:val="00D81927"/>
    <w:rsid w:val="00D95E2C"/>
    <w:rsid w:val="00DB10C3"/>
    <w:rsid w:val="00DC6733"/>
    <w:rsid w:val="00DD6A58"/>
    <w:rsid w:val="00DE2565"/>
    <w:rsid w:val="00E011F3"/>
    <w:rsid w:val="00E07EE4"/>
    <w:rsid w:val="00E42F0D"/>
    <w:rsid w:val="00E816BE"/>
    <w:rsid w:val="00E8385C"/>
    <w:rsid w:val="00E8542D"/>
    <w:rsid w:val="00E86A0C"/>
    <w:rsid w:val="00EC4756"/>
    <w:rsid w:val="00ED24FC"/>
    <w:rsid w:val="00EE1A1F"/>
    <w:rsid w:val="00EE2264"/>
    <w:rsid w:val="00F050F9"/>
    <w:rsid w:val="00F44F6B"/>
    <w:rsid w:val="00F7533F"/>
    <w:rsid w:val="00FB2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B46FCF3"/>
  <w15:chartTrackingRefBased/>
  <w15:docId w15:val="{A7AA8B09-AB12-4208-AEFC-07CFC38E2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9A32B9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550455"/>
    <w:pPr>
      <w:keepLines/>
      <w:spacing w:before="120" w:after="1920"/>
      <w:ind w:firstLine="0"/>
      <w:jc w:val="center"/>
    </w:pPr>
    <w:rPr>
      <w:rFonts w:cs="Arial"/>
      <w:b/>
      <w:bCs/>
      <w:caps/>
      <w:kern w:val="28"/>
      <w:sz w:val="48"/>
      <w:szCs w:val="28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2841F9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Helyrzszveg">
    <w:name w:val="Placeholder Text"/>
    <w:basedOn w:val="Bekezdsalapbettpusa"/>
    <w:uiPriority w:val="99"/>
    <w:semiHidden/>
    <w:rsid w:val="006B00F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://en.wikipedia.org/wiki/Evaluation_strateg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www.ni.com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999C41-84D2-4295-B519-44B39DF20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6792</TotalTime>
  <Pages>20</Pages>
  <Words>2117</Words>
  <Characters>14608</Characters>
  <Application>Microsoft Office Word</Application>
  <DocSecurity>0</DocSecurity>
  <Lines>121</Lines>
  <Paragraphs>33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Elektronikus terelők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Érték Elek</Manager>
  <Company>XXX Tanszék</Company>
  <LinksUpToDate>false</LinksUpToDate>
  <CharactersWithSpaces>16692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Rezeda Kázmér</dc:creator>
  <cp:keywords/>
  <dc:description>Az adatok átírása után a dokumentum egészére adjanak ki frissítést.</dc:description>
  <cp:lastModifiedBy>Nagy Borbála</cp:lastModifiedBy>
  <cp:revision>50</cp:revision>
  <cp:lastPrinted>2002-07-08T12:51:00Z</cp:lastPrinted>
  <dcterms:created xsi:type="dcterms:W3CDTF">2023-02-27T06:58:00Z</dcterms:created>
  <dcterms:modified xsi:type="dcterms:W3CDTF">2023-11-24T21:49:00Z</dcterms:modified>
</cp:coreProperties>
</file>